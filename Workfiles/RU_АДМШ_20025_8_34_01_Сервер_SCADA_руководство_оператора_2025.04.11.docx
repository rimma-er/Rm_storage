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DB4AF5" w14:textId="57162FCA" w:rsidR="000B3646" w:rsidRPr="00272034" w:rsidRDefault="000B3646" w:rsidP="00B75709">
      <w:pPr>
        <w:pStyle w:val="Gel1"/>
        <w:spacing w:before="0" w:after="0"/>
        <w:rPr>
          <w:color w:val="000000" w:themeColor="text1"/>
        </w:rPr>
      </w:pPr>
    </w:p>
    <w:p w14:paraId="455D02AC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  <w:bookmarkStart w:id="0" w:name="OLE_LINK1"/>
      <w:bookmarkStart w:id="1" w:name="OLE_LINK2"/>
      <w:bookmarkStart w:id="2" w:name="OLE_LINK5"/>
    </w:p>
    <w:p w14:paraId="1C3C53A8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</w:p>
    <w:p w14:paraId="51621F55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</w:p>
    <w:p w14:paraId="3C58EEC6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</w:p>
    <w:p w14:paraId="3ACCF52D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</w:p>
    <w:p w14:paraId="3D145DEE" w14:textId="77777777" w:rsidR="006B4316" w:rsidRPr="00272034" w:rsidRDefault="006B4316" w:rsidP="00B75709">
      <w:pPr>
        <w:rPr>
          <w:color w:val="000000" w:themeColor="text1"/>
          <w:lang w:eastAsia="en-US"/>
        </w:rPr>
      </w:pPr>
    </w:p>
    <w:p w14:paraId="63E6919E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</w:p>
    <w:p w14:paraId="1F6D452C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</w:p>
    <w:p w14:paraId="3E037C9B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</w:p>
    <w:p w14:paraId="26D0150F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</w:p>
    <w:p w14:paraId="17C4B69F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</w:p>
    <w:p w14:paraId="108F2E56" w14:textId="77777777" w:rsidR="00984DC3" w:rsidRPr="00272034" w:rsidRDefault="00984DC3" w:rsidP="00B75709">
      <w:pPr>
        <w:pStyle w:val="Gel2"/>
        <w:spacing w:before="0" w:after="0" w:line="240" w:lineRule="auto"/>
        <w:rPr>
          <w:rFonts w:cs="Times New Roman"/>
          <w:color w:val="000000" w:themeColor="text1"/>
        </w:rPr>
      </w:pPr>
    </w:p>
    <w:p w14:paraId="6677C87B" w14:textId="77777777" w:rsidR="00A055B0" w:rsidRPr="00272034" w:rsidRDefault="00A055B0" w:rsidP="00B75709">
      <w:pPr>
        <w:rPr>
          <w:color w:val="000000" w:themeColor="text1"/>
          <w:lang w:eastAsia="en-US"/>
        </w:rPr>
      </w:pPr>
    </w:p>
    <w:p w14:paraId="1C530B46" w14:textId="77777777" w:rsidR="00A055B0" w:rsidRPr="00272034" w:rsidRDefault="00A055B0" w:rsidP="00B75709">
      <w:pPr>
        <w:rPr>
          <w:color w:val="000000" w:themeColor="text1"/>
          <w:lang w:eastAsia="en-US"/>
        </w:rPr>
      </w:pPr>
    </w:p>
    <w:bookmarkEnd w:id="0"/>
    <w:bookmarkEnd w:id="1"/>
    <w:bookmarkEnd w:id="2"/>
    <w:p w14:paraId="2400B3AA" w14:textId="777CBE65" w:rsidR="004D5D70" w:rsidRPr="00FD5ADB" w:rsidRDefault="000D0320" w:rsidP="00B75709">
      <w:pPr>
        <w:pStyle w:val="Gel3"/>
        <w:spacing w:before="0" w:after="0"/>
        <w:rPr>
          <w:color w:val="000000" w:themeColor="text1"/>
          <w:sz w:val="36"/>
          <w:szCs w:val="36"/>
        </w:rPr>
      </w:pPr>
      <w:r w:rsidRPr="00FD5ADB">
        <w:rPr>
          <w:color w:val="000000" w:themeColor="text1"/>
          <w:sz w:val="36"/>
          <w:szCs w:val="36"/>
        </w:rPr>
        <w:t>ОИК «</w:t>
      </w:r>
      <w:r w:rsidR="00F54539" w:rsidRPr="00FD5ADB">
        <w:rPr>
          <w:caps w:val="0"/>
          <w:color w:val="000000" w:themeColor="text1"/>
          <w:sz w:val="36"/>
          <w:szCs w:val="36"/>
        </w:rPr>
        <w:t>Систел</w:t>
      </w:r>
      <w:r w:rsidRPr="00FD5ADB">
        <w:rPr>
          <w:color w:val="000000" w:themeColor="text1"/>
          <w:sz w:val="36"/>
          <w:szCs w:val="36"/>
        </w:rPr>
        <w:t>»</w:t>
      </w:r>
      <w:r w:rsidR="00251FB4">
        <w:rPr>
          <w:color w:val="000000" w:themeColor="text1"/>
          <w:sz w:val="36"/>
          <w:szCs w:val="36"/>
        </w:rPr>
        <w:t>.</w:t>
      </w:r>
      <w:r w:rsidRPr="00FD5ADB">
        <w:rPr>
          <w:color w:val="000000" w:themeColor="text1"/>
          <w:sz w:val="36"/>
          <w:szCs w:val="36"/>
        </w:rPr>
        <w:t xml:space="preserve"> </w:t>
      </w:r>
      <w:r w:rsidR="00F54539" w:rsidRPr="00FD5ADB">
        <w:rPr>
          <w:caps w:val="0"/>
          <w:color w:val="000000" w:themeColor="text1"/>
          <w:sz w:val="36"/>
          <w:szCs w:val="36"/>
        </w:rPr>
        <w:t>Сервер</w:t>
      </w:r>
      <w:r w:rsidR="004D5D70" w:rsidRPr="00FD5ADB">
        <w:rPr>
          <w:color w:val="000000" w:themeColor="text1"/>
          <w:sz w:val="36"/>
          <w:szCs w:val="36"/>
        </w:rPr>
        <w:t xml:space="preserve"> </w:t>
      </w:r>
      <w:r w:rsidR="004D5D70" w:rsidRPr="00FD5ADB">
        <w:rPr>
          <w:color w:val="000000" w:themeColor="text1"/>
          <w:sz w:val="36"/>
          <w:szCs w:val="36"/>
          <w:lang w:val="en-US"/>
        </w:rPr>
        <w:t>SCADA</w:t>
      </w:r>
      <w:r w:rsidR="004D5D70" w:rsidRPr="00FD5ADB">
        <w:rPr>
          <w:color w:val="000000" w:themeColor="text1"/>
          <w:sz w:val="36"/>
          <w:szCs w:val="36"/>
        </w:rPr>
        <w:t xml:space="preserve"> </w:t>
      </w:r>
    </w:p>
    <w:p w14:paraId="1F7C43DC" w14:textId="49F94EC2" w:rsidR="00984DC3" w:rsidRPr="00FD5ADB" w:rsidRDefault="003A1EB5" w:rsidP="00B75709">
      <w:pPr>
        <w:pStyle w:val="Gel3"/>
        <w:spacing w:before="0" w:after="0"/>
        <w:rPr>
          <w:color w:val="000000" w:themeColor="text1"/>
          <w:sz w:val="36"/>
          <w:szCs w:val="36"/>
        </w:rPr>
      </w:pPr>
      <w:r w:rsidRPr="00FD5ADB">
        <w:rPr>
          <w:color w:val="000000" w:themeColor="text1"/>
          <w:sz w:val="36"/>
          <w:szCs w:val="36"/>
        </w:rPr>
        <w:t xml:space="preserve">Руководство </w:t>
      </w:r>
      <w:r w:rsidR="00B538D7" w:rsidRPr="00FD5ADB">
        <w:rPr>
          <w:color w:val="000000" w:themeColor="text1"/>
          <w:sz w:val="36"/>
          <w:szCs w:val="36"/>
        </w:rPr>
        <w:t>оператора</w:t>
      </w:r>
    </w:p>
    <w:p w14:paraId="0FB80737" w14:textId="2C4968C5" w:rsidR="00182538" w:rsidRPr="00272034" w:rsidRDefault="00182538" w:rsidP="00B75709">
      <w:pPr>
        <w:jc w:val="center"/>
        <w:rPr>
          <w:color w:val="000000" w:themeColor="text1"/>
        </w:rPr>
      </w:pPr>
      <w:r w:rsidRPr="00272034">
        <w:rPr>
          <w:color w:val="000000" w:themeColor="text1"/>
        </w:rPr>
        <w:t>RU.АДМШ.20025-</w:t>
      </w:r>
      <w:r w:rsidR="00A81930">
        <w:rPr>
          <w:color w:val="000000" w:themeColor="text1"/>
        </w:rPr>
        <w:t>8</w:t>
      </w:r>
      <w:r w:rsidRPr="00272034">
        <w:rPr>
          <w:color w:val="000000" w:themeColor="text1"/>
        </w:rPr>
        <w:t xml:space="preserve"> 34 01</w:t>
      </w:r>
    </w:p>
    <w:p w14:paraId="074EEA64" w14:textId="6085FA7C" w:rsidR="00182538" w:rsidRPr="00272034" w:rsidRDefault="00182538" w:rsidP="00B75709">
      <w:pPr>
        <w:ind w:firstLine="0"/>
        <w:jc w:val="center"/>
        <w:rPr>
          <w:color w:val="000000" w:themeColor="text1"/>
        </w:rPr>
      </w:pPr>
      <w:r w:rsidRPr="00272034">
        <w:rPr>
          <w:color w:val="000000" w:themeColor="text1"/>
        </w:rPr>
        <w:t>Версия 0.17.4</w:t>
      </w:r>
    </w:p>
    <w:p w14:paraId="7982AE0E" w14:textId="4131904F" w:rsidR="00182538" w:rsidRPr="00272034" w:rsidRDefault="00182538" w:rsidP="00B75709">
      <w:pPr>
        <w:pStyle w:val="Gel1"/>
        <w:spacing w:before="0" w:after="0"/>
        <w:rPr>
          <w:color w:val="000000" w:themeColor="text1"/>
        </w:rPr>
      </w:pPr>
      <w:r w:rsidRPr="00272034">
        <w:rPr>
          <w:color w:val="000000" w:themeColor="text1"/>
        </w:rPr>
        <w:t xml:space="preserve">На </w:t>
      </w:r>
      <w:r w:rsidR="005732D2">
        <w:rPr>
          <w:noProof/>
          <w:color w:val="000000" w:themeColor="text1"/>
        </w:rPr>
        <w:t>27</w:t>
      </w:r>
      <w:r w:rsidRPr="00272034">
        <w:rPr>
          <w:color w:val="000000" w:themeColor="text1"/>
        </w:rPr>
        <w:t xml:space="preserve"> листах</w:t>
      </w:r>
    </w:p>
    <w:p w14:paraId="37479BC4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512F91EF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28FE4E99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3F1A1614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66CDD694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01ADD964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05797AD8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206A55B6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2A66FC27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4BE434FA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0CD143FC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084CD146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0605276D" w14:textId="77777777" w:rsidR="00984DC3" w:rsidRPr="00272034" w:rsidRDefault="00984DC3" w:rsidP="00B75709">
      <w:pPr>
        <w:pStyle w:val="Gel1"/>
        <w:spacing w:before="0" w:after="0"/>
        <w:rPr>
          <w:color w:val="000000" w:themeColor="text1"/>
        </w:rPr>
      </w:pPr>
    </w:p>
    <w:p w14:paraId="7C53B41C" w14:textId="77777777" w:rsidR="00A16471" w:rsidRDefault="00A16471" w:rsidP="00B75709">
      <w:pPr>
        <w:pStyle w:val="Gel1"/>
        <w:spacing w:before="0" w:after="0"/>
        <w:rPr>
          <w:color w:val="000000" w:themeColor="text1"/>
        </w:rPr>
      </w:pPr>
    </w:p>
    <w:p w14:paraId="3C97D675" w14:textId="77777777" w:rsidR="0019719F" w:rsidRDefault="0019719F" w:rsidP="00B75709">
      <w:pPr>
        <w:pStyle w:val="Gel1"/>
        <w:spacing w:before="0" w:after="0"/>
        <w:rPr>
          <w:color w:val="000000" w:themeColor="text1"/>
        </w:rPr>
      </w:pPr>
    </w:p>
    <w:p w14:paraId="280B1CC0" w14:textId="77777777" w:rsidR="0019719F" w:rsidRDefault="0019719F" w:rsidP="00B75709">
      <w:pPr>
        <w:pStyle w:val="Gel1"/>
        <w:spacing w:before="0" w:after="0"/>
        <w:rPr>
          <w:color w:val="000000" w:themeColor="text1"/>
        </w:rPr>
      </w:pPr>
    </w:p>
    <w:p w14:paraId="4D5AA7D9" w14:textId="77777777" w:rsidR="0019719F" w:rsidRDefault="0019719F" w:rsidP="00B75709">
      <w:pPr>
        <w:pStyle w:val="Gel1"/>
        <w:spacing w:before="0" w:after="0"/>
        <w:rPr>
          <w:color w:val="000000" w:themeColor="text1"/>
        </w:rPr>
      </w:pPr>
    </w:p>
    <w:p w14:paraId="29E60F38" w14:textId="77777777" w:rsidR="0019719F" w:rsidRDefault="0019719F" w:rsidP="00B75709">
      <w:pPr>
        <w:pStyle w:val="Gel1"/>
        <w:spacing w:before="0" w:after="0"/>
        <w:rPr>
          <w:color w:val="000000" w:themeColor="text1"/>
        </w:rPr>
      </w:pPr>
    </w:p>
    <w:p w14:paraId="79E29395" w14:textId="77777777" w:rsidR="0019719F" w:rsidRDefault="0019719F" w:rsidP="00B75709">
      <w:pPr>
        <w:pStyle w:val="Gel1"/>
        <w:spacing w:before="0" w:after="0"/>
        <w:rPr>
          <w:color w:val="000000" w:themeColor="text1"/>
        </w:rPr>
      </w:pPr>
    </w:p>
    <w:p w14:paraId="0444BCD5" w14:textId="77777777" w:rsidR="0019719F" w:rsidRPr="00272034" w:rsidRDefault="0019719F" w:rsidP="00B75709">
      <w:pPr>
        <w:pStyle w:val="Gel1"/>
        <w:spacing w:before="0" w:after="0"/>
        <w:rPr>
          <w:color w:val="000000" w:themeColor="text1"/>
        </w:rPr>
      </w:pPr>
    </w:p>
    <w:p w14:paraId="32319F71" w14:textId="77777777" w:rsidR="00A16471" w:rsidRPr="00272034" w:rsidRDefault="00A16471" w:rsidP="00B75709">
      <w:pPr>
        <w:pStyle w:val="Gel1"/>
        <w:spacing w:before="0" w:after="0"/>
        <w:rPr>
          <w:color w:val="000000" w:themeColor="text1"/>
        </w:rPr>
      </w:pPr>
    </w:p>
    <w:p w14:paraId="16835100" w14:textId="45B36F0C" w:rsidR="00984DC3" w:rsidRPr="00272034" w:rsidRDefault="00182538" w:rsidP="00B75709">
      <w:pPr>
        <w:pStyle w:val="Gel1"/>
        <w:spacing w:before="0" w:after="0"/>
        <w:rPr>
          <w:color w:val="000000" w:themeColor="text1"/>
        </w:rPr>
      </w:pPr>
      <w:r w:rsidRPr="00272034">
        <w:rPr>
          <w:color w:val="000000" w:themeColor="text1"/>
        </w:rPr>
        <w:t xml:space="preserve">Москва, </w:t>
      </w:r>
      <w:r w:rsidR="00984DC3" w:rsidRPr="00272034">
        <w:rPr>
          <w:color w:val="000000" w:themeColor="text1"/>
        </w:rPr>
        <w:t>202</w:t>
      </w:r>
      <w:r w:rsidR="0084799E" w:rsidRPr="00272034">
        <w:rPr>
          <w:color w:val="000000" w:themeColor="text1"/>
        </w:rPr>
        <w:t>5</w:t>
      </w:r>
      <w:r w:rsidR="00984DC3" w:rsidRPr="00272034">
        <w:rPr>
          <w:color w:val="000000" w:themeColor="text1"/>
        </w:rPr>
        <w:t xml:space="preserve"> г.</w:t>
      </w:r>
    </w:p>
    <w:p w14:paraId="0A94E752" w14:textId="77777777" w:rsidR="00BA3868" w:rsidRPr="00272034" w:rsidRDefault="00BA3868" w:rsidP="00B75709">
      <w:pPr>
        <w:ind w:firstLine="0"/>
        <w:jc w:val="center"/>
        <w:rPr>
          <w:b/>
          <w:color w:val="000000" w:themeColor="text1"/>
        </w:rPr>
      </w:pPr>
      <w:bookmarkStart w:id="3" w:name="_Toc517255510"/>
    </w:p>
    <w:p w14:paraId="78A4CB87" w14:textId="77777777" w:rsidR="00BA3868" w:rsidRPr="00272034" w:rsidRDefault="00BA3868" w:rsidP="00B75709">
      <w:pPr>
        <w:ind w:firstLine="0"/>
        <w:jc w:val="center"/>
        <w:rPr>
          <w:b/>
          <w:color w:val="000000" w:themeColor="text1"/>
        </w:rPr>
      </w:pPr>
      <w:r w:rsidRPr="00272034">
        <w:rPr>
          <w:b/>
          <w:color w:val="000000" w:themeColor="text1"/>
        </w:rPr>
        <w:lastRenderedPageBreak/>
        <w:t>АННОТАЦИЯ</w:t>
      </w:r>
      <w:bookmarkEnd w:id="3"/>
    </w:p>
    <w:p w14:paraId="6520ECE8" w14:textId="77777777" w:rsidR="00BA3868" w:rsidRPr="00272034" w:rsidRDefault="00BA3868" w:rsidP="00B75709">
      <w:pPr>
        <w:ind w:firstLine="0"/>
        <w:jc w:val="center"/>
        <w:rPr>
          <w:b/>
          <w:color w:val="000000" w:themeColor="text1"/>
        </w:rPr>
      </w:pPr>
    </w:p>
    <w:p w14:paraId="5AB6DC55" w14:textId="3756E0C2" w:rsidR="00CA7C54" w:rsidRDefault="00502F04" w:rsidP="00B75709">
      <w:pPr>
        <w:pStyle w:val="Gel1"/>
        <w:spacing w:before="0" w:after="0"/>
        <w:ind w:firstLine="567"/>
        <w:jc w:val="both"/>
      </w:pPr>
      <w:r w:rsidRPr="00272034">
        <w:rPr>
          <w:color w:val="000000" w:themeColor="text1"/>
        </w:rPr>
        <w:t xml:space="preserve">В настоящем документе содержатся сведения о программе </w:t>
      </w:r>
      <w:r w:rsidRPr="00272034">
        <w:rPr>
          <w:b/>
          <w:color w:val="000000" w:themeColor="text1"/>
        </w:rPr>
        <w:t>«ОИК «Систел»</w:t>
      </w:r>
      <w:r w:rsidR="00832FC8">
        <w:rPr>
          <w:b/>
          <w:color w:val="000000" w:themeColor="text1"/>
        </w:rPr>
        <w:t>.</w:t>
      </w:r>
      <w:r w:rsidRPr="00272034">
        <w:rPr>
          <w:b/>
          <w:color w:val="000000" w:themeColor="text1"/>
        </w:rPr>
        <w:t xml:space="preserve"> Сервер </w:t>
      </w:r>
      <w:r w:rsidRPr="00272034">
        <w:rPr>
          <w:b/>
          <w:color w:val="000000" w:themeColor="text1"/>
          <w:lang w:val="en-US"/>
        </w:rPr>
        <w:t>SCADA</w:t>
      </w:r>
      <w:r w:rsidRPr="00272034">
        <w:rPr>
          <w:b/>
          <w:color w:val="000000" w:themeColor="text1"/>
        </w:rPr>
        <w:t xml:space="preserve">» </w:t>
      </w:r>
      <w:r w:rsidRPr="00272034">
        <w:rPr>
          <w:color w:val="000000" w:themeColor="text1"/>
        </w:rPr>
        <w:t>(далее в тексте – «</w:t>
      </w:r>
      <w:r w:rsidRPr="00272034">
        <w:rPr>
          <w:b/>
          <w:color w:val="000000" w:themeColor="text1"/>
        </w:rPr>
        <w:t xml:space="preserve">Сервер </w:t>
      </w:r>
      <w:r w:rsidRPr="00272034">
        <w:rPr>
          <w:b/>
          <w:color w:val="000000" w:themeColor="text1"/>
          <w:lang w:val="en-US"/>
        </w:rPr>
        <w:t>SCADA</w:t>
      </w:r>
      <w:r w:rsidRPr="00272034">
        <w:rPr>
          <w:b/>
          <w:color w:val="000000" w:themeColor="text1"/>
        </w:rPr>
        <w:t>»</w:t>
      </w:r>
      <w:r w:rsidR="00982B36">
        <w:rPr>
          <w:color w:val="000000" w:themeColor="text1"/>
        </w:rPr>
        <w:t xml:space="preserve">), который </w:t>
      </w:r>
      <w:r w:rsidR="00982B36">
        <w:t xml:space="preserve">является составной частью </w:t>
      </w:r>
      <w:r w:rsidR="00356C7D">
        <w:t>программного обеспечения</w:t>
      </w:r>
      <w:r w:rsidR="00982B36" w:rsidRPr="00432FA9">
        <w:t xml:space="preserve"> </w:t>
      </w:r>
      <w:r w:rsidR="00982B36">
        <w:t>информационного комплекса (</w:t>
      </w:r>
      <w:r w:rsidR="00982B36" w:rsidRPr="00752DB0">
        <w:t>ОИК</w:t>
      </w:r>
      <w:r w:rsidR="00982B36">
        <w:t xml:space="preserve">) </w:t>
      </w:r>
      <w:r w:rsidR="00982B36" w:rsidRPr="00B0032B">
        <w:t>«</w:t>
      </w:r>
      <w:r w:rsidR="00982B36">
        <w:t>Систел</w:t>
      </w:r>
      <w:r w:rsidR="00982B36" w:rsidRPr="00B0032B">
        <w:t>»</w:t>
      </w:r>
      <w:r w:rsidR="00356C7D">
        <w:t>,</w:t>
      </w:r>
      <w:r w:rsidR="00325F80" w:rsidRPr="00325F80">
        <w:t xml:space="preserve"> </w:t>
      </w:r>
      <w:r w:rsidR="00325F80">
        <w:t>предназначен</w:t>
      </w:r>
      <w:r w:rsidR="009C2EF4">
        <w:t>н</w:t>
      </w:r>
      <w:r w:rsidR="00356C7D">
        <w:t>ого</w:t>
      </w:r>
      <w:r w:rsidR="00325F80">
        <w:t xml:space="preserve"> </w:t>
      </w:r>
      <w:r w:rsidR="00325F80" w:rsidRPr="00342741">
        <w:t xml:space="preserve">для </w:t>
      </w:r>
      <w:r w:rsidR="00637DD3">
        <w:t>использования</w:t>
      </w:r>
      <w:r w:rsidR="00356C7D">
        <w:t xml:space="preserve"> в системах</w:t>
      </w:r>
      <w:r w:rsidR="00325F80" w:rsidRPr="00342741">
        <w:t xml:space="preserve"> диспетчерско</w:t>
      </w:r>
      <w:r w:rsidR="00356C7D">
        <w:t>го/</w:t>
      </w:r>
      <w:r w:rsidR="00325F80" w:rsidRPr="00342741">
        <w:t>технологического управления</w:t>
      </w:r>
      <w:r w:rsidR="00356C7D">
        <w:t xml:space="preserve"> электрическими сетями</w:t>
      </w:r>
      <w:r w:rsidR="00CA7C54">
        <w:t>.</w:t>
      </w:r>
    </w:p>
    <w:p w14:paraId="3F1FBDA4" w14:textId="6407DE22" w:rsidR="00135F0B" w:rsidRPr="0006072E" w:rsidRDefault="00982B36" w:rsidP="00B75709">
      <w:pPr>
        <w:pStyle w:val="Gel1"/>
        <w:spacing w:before="0" w:after="0"/>
        <w:ind w:firstLine="567"/>
        <w:jc w:val="both"/>
        <w:rPr>
          <w:color w:val="000000" w:themeColor="text1"/>
        </w:rPr>
      </w:pPr>
      <w:r w:rsidRPr="0006072E">
        <w:rPr>
          <w:color w:val="000000" w:themeColor="text1"/>
        </w:rPr>
        <w:t xml:space="preserve"> </w:t>
      </w:r>
      <w:r w:rsidR="00135F0B" w:rsidRPr="0006072E">
        <w:rPr>
          <w:color w:val="000000" w:themeColor="text1"/>
        </w:rPr>
        <w:t>В документе определены условия, необходимые для эффективного функционирования программного обеспечения</w:t>
      </w:r>
      <w:r w:rsidR="00356C7D">
        <w:rPr>
          <w:color w:val="000000" w:themeColor="text1"/>
        </w:rPr>
        <w:t xml:space="preserve"> </w:t>
      </w:r>
      <w:r w:rsidR="00356C7D" w:rsidRPr="00272034">
        <w:rPr>
          <w:color w:val="000000" w:themeColor="text1"/>
        </w:rPr>
        <w:t>«</w:t>
      </w:r>
      <w:r w:rsidR="00356C7D" w:rsidRPr="00272034">
        <w:rPr>
          <w:b/>
          <w:color w:val="000000" w:themeColor="text1"/>
        </w:rPr>
        <w:t xml:space="preserve">Сервер </w:t>
      </w:r>
      <w:r w:rsidR="00356C7D" w:rsidRPr="00272034">
        <w:rPr>
          <w:b/>
          <w:color w:val="000000" w:themeColor="text1"/>
          <w:lang w:val="en-US"/>
        </w:rPr>
        <w:t>SCADA</w:t>
      </w:r>
      <w:r w:rsidR="00356C7D" w:rsidRPr="00272034">
        <w:rPr>
          <w:b/>
          <w:color w:val="000000" w:themeColor="text1"/>
        </w:rPr>
        <w:t>»</w:t>
      </w:r>
      <w:r w:rsidR="00135F0B" w:rsidRPr="0006072E">
        <w:rPr>
          <w:color w:val="000000" w:themeColor="text1"/>
        </w:rPr>
        <w:t>, а также указана последовательность действий пользователя при запуске, выполнении и завершении работы программы.</w:t>
      </w:r>
    </w:p>
    <w:p w14:paraId="70293A0C" w14:textId="29642B1F" w:rsidR="00BA3868" w:rsidRPr="00272034" w:rsidRDefault="007608A2" w:rsidP="00B75709">
      <w:pPr>
        <w:pStyle w:val="Gel1"/>
        <w:spacing w:before="0" w:after="0"/>
        <w:ind w:firstLine="567"/>
        <w:jc w:val="both"/>
        <w:rPr>
          <w:color w:val="000000" w:themeColor="text1"/>
          <w:szCs w:val="24"/>
        </w:rPr>
      </w:pPr>
      <w:r>
        <w:rPr>
          <w:szCs w:val="24"/>
        </w:rPr>
        <w:t>Оформление документа «Руководство оператора»</w:t>
      </w:r>
      <w:r w:rsidR="00BA3868" w:rsidRPr="00272034">
        <w:rPr>
          <w:color w:val="000000" w:themeColor="text1"/>
          <w:szCs w:val="24"/>
        </w:rPr>
        <w:t xml:space="preserve"> произведено по требованиям ЕСПД (ГОСТ 19.101-77</w:t>
      </w:r>
      <w:r w:rsidR="00BA3868" w:rsidRPr="00272034">
        <w:rPr>
          <w:rStyle w:val="a9"/>
          <w:color w:val="000000" w:themeColor="text1"/>
          <w:szCs w:val="24"/>
        </w:rPr>
        <w:footnoteReference w:customMarkFollows="1" w:id="1"/>
        <w:t>1)</w:t>
      </w:r>
      <w:r w:rsidR="00BA3868" w:rsidRPr="00272034">
        <w:rPr>
          <w:color w:val="000000" w:themeColor="text1"/>
          <w:szCs w:val="24"/>
        </w:rPr>
        <w:t>, ГОСТ 19.103-77</w:t>
      </w:r>
      <w:r w:rsidR="00BA3868" w:rsidRPr="00272034">
        <w:rPr>
          <w:rStyle w:val="a9"/>
          <w:color w:val="000000" w:themeColor="text1"/>
          <w:szCs w:val="24"/>
        </w:rPr>
        <w:footnoteReference w:customMarkFollows="1" w:id="2"/>
        <w:t>2)</w:t>
      </w:r>
      <w:r w:rsidR="00BA3868" w:rsidRPr="00272034">
        <w:rPr>
          <w:color w:val="000000" w:themeColor="text1"/>
          <w:szCs w:val="24"/>
        </w:rPr>
        <w:t>, ГОСТ 19.104-78*</w:t>
      </w:r>
      <w:r w:rsidR="00BA3868" w:rsidRPr="00272034">
        <w:rPr>
          <w:rStyle w:val="a9"/>
          <w:color w:val="000000" w:themeColor="text1"/>
          <w:szCs w:val="24"/>
        </w:rPr>
        <w:footnoteReference w:customMarkFollows="1" w:id="3"/>
        <w:t>3)</w:t>
      </w:r>
      <w:r w:rsidR="00BA3868" w:rsidRPr="00272034">
        <w:rPr>
          <w:color w:val="000000" w:themeColor="text1"/>
          <w:szCs w:val="24"/>
        </w:rPr>
        <w:t>, ГОСТ 19.105-78*</w:t>
      </w:r>
      <w:r w:rsidR="00BA3868" w:rsidRPr="00272034">
        <w:rPr>
          <w:rStyle w:val="a9"/>
          <w:color w:val="000000" w:themeColor="text1"/>
          <w:szCs w:val="24"/>
        </w:rPr>
        <w:footnoteReference w:customMarkFollows="1" w:id="4"/>
        <w:t>4)</w:t>
      </w:r>
      <w:r w:rsidR="00BA3868" w:rsidRPr="00272034">
        <w:rPr>
          <w:color w:val="000000" w:themeColor="text1"/>
          <w:szCs w:val="24"/>
        </w:rPr>
        <w:t>, ГОСТ 19.106-78*</w:t>
      </w:r>
      <w:r w:rsidR="00BA3868" w:rsidRPr="00272034">
        <w:rPr>
          <w:rStyle w:val="a9"/>
          <w:color w:val="000000" w:themeColor="text1"/>
          <w:szCs w:val="24"/>
        </w:rPr>
        <w:footnoteReference w:customMarkFollows="1" w:id="5"/>
        <w:t>5)</w:t>
      </w:r>
      <w:r w:rsidR="00BA3868" w:rsidRPr="00272034">
        <w:rPr>
          <w:color w:val="000000" w:themeColor="text1"/>
          <w:szCs w:val="24"/>
        </w:rPr>
        <w:t>, ГОСТ 19.402-78*</w:t>
      </w:r>
      <w:r w:rsidR="00BA3868" w:rsidRPr="00272034">
        <w:rPr>
          <w:rStyle w:val="a9"/>
          <w:color w:val="000000" w:themeColor="text1"/>
          <w:szCs w:val="24"/>
        </w:rPr>
        <w:footnoteReference w:customMarkFollows="1" w:id="6"/>
        <w:t>6)</w:t>
      </w:r>
      <w:r w:rsidR="00BA3868" w:rsidRPr="00272034">
        <w:rPr>
          <w:color w:val="000000" w:themeColor="text1"/>
          <w:szCs w:val="24"/>
        </w:rPr>
        <w:t>, ГОСТ 19.604-78*</w:t>
      </w:r>
      <w:r w:rsidR="00BA3868" w:rsidRPr="00272034">
        <w:rPr>
          <w:rStyle w:val="a9"/>
          <w:color w:val="000000" w:themeColor="text1"/>
          <w:szCs w:val="24"/>
        </w:rPr>
        <w:footnoteReference w:customMarkFollows="1" w:id="7"/>
        <w:t>7)</w:t>
      </w:r>
      <w:r w:rsidR="00BA3868" w:rsidRPr="00272034">
        <w:rPr>
          <w:color w:val="000000" w:themeColor="text1"/>
          <w:szCs w:val="24"/>
        </w:rPr>
        <w:t>)</w:t>
      </w:r>
      <w:r w:rsidR="00B74163">
        <w:rPr>
          <w:color w:val="000000" w:themeColor="text1"/>
          <w:szCs w:val="24"/>
        </w:rPr>
        <w:t>.</w:t>
      </w:r>
    </w:p>
    <w:p w14:paraId="0D7AF109" w14:textId="77777777" w:rsidR="00BA3868" w:rsidRPr="00272034" w:rsidRDefault="00BA3868" w:rsidP="00B75709">
      <w:pPr>
        <w:pStyle w:val="Gel1"/>
        <w:spacing w:before="0" w:after="0"/>
        <w:ind w:firstLine="567"/>
        <w:jc w:val="both"/>
        <w:rPr>
          <w:color w:val="000000" w:themeColor="text1"/>
          <w:szCs w:val="24"/>
        </w:rPr>
      </w:pPr>
    </w:p>
    <w:p w14:paraId="407D9B3E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2DB98379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40F58CA7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2721B863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53AB8003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755AC8F4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36DC3EFD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3A693D9D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726D715F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6BA33256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6ECEEB93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13305A9F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41112EBF" w14:textId="77777777" w:rsidR="00BA3868" w:rsidRPr="00272034" w:rsidRDefault="00BA3868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527A8992" w14:textId="77777777" w:rsidR="006C70EF" w:rsidRPr="00272034" w:rsidRDefault="006C70EF" w:rsidP="00B75709">
      <w:pPr>
        <w:pStyle w:val="Gel1"/>
        <w:spacing w:before="0" w:after="0"/>
        <w:rPr>
          <w:color w:val="000000" w:themeColor="text1"/>
          <w:szCs w:val="24"/>
        </w:rPr>
      </w:pPr>
    </w:p>
    <w:p w14:paraId="41FC990E" w14:textId="21C3098C" w:rsidR="007435DD" w:rsidRDefault="007435DD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sdt>
      <w:sdtPr>
        <w:rPr>
          <w:rFonts w:ascii="Times New Roman" w:hAnsi="Times New Roman"/>
          <w:b w:val="0"/>
          <w:bCs w:val="0"/>
          <w:color w:val="000000" w:themeColor="text1"/>
          <w:sz w:val="24"/>
          <w:szCs w:val="24"/>
          <w:lang w:eastAsia="ru-RU"/>
        </w:rPr>
        <w:id w:val="119064463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0708D9E7" w14:textId="77777777" w:rsidR="00FF1CDD" w:rsidRDefault="00487F38" w:rsidP="00B75709">
          <w:pPr>
            <w:pStyle w:val="af3"/>
            <w:spacing w:before="0" w:line="240" w:lineRule="auto"/>
            <w:jc w:val="center"/>
            <w:rPr>
              <w:rFonts w:ascii="Times New Roman" w:hAnsi="Times New Roman"/>
              <w:color w:val="000000" w:themeColor="text1"/>
            </w:rPr>
          </w:pPr>
          <w:r w:rsidRPr="00272034">
            <w:rPr>
              <w:rFonts w:ascii="Times New Roman" w:hAnsi="Times New Roman"/>
              <w:color w:val="000000" w:themeColor="text1"/>
              <w:sz w:val="32"/>
              <w:szCs w:val="32"/>
            </w:rPr>
            <w:t>СОДЕРЖАНИЕ</w:t>
          </w:r>
          <w:r w:rsidR="00CE50FB" w:rsidRPr="00272034">
            <w:rPr>
              <w:rFonts w:ascii="Times New Roman" w:hAnsi="Times New Roman"/>
              <w:color w:val="000000" w:themeColor="text1"/>
            </w:rPr>
            <w:t xml:space="preserve"> </w:t>
          </w:r>
        </w:p>
        <w:bookmarkStart w:id="4" w:name="_GoBack"/>
        <w:bookmarkEnd w:id="4"/>
        <w:p w14:paraId="4E58B800" w14:textId="799C354D" w:rsidR="00C706F2" w:rsidRDefault="00905C49" w:rsidP="00B75709">
          <w:pPr>
            <w:pStyle w:val="af3"/>
            <w:spacing w:before="0" w:line="240" w:lineRule="auto"/>
            <w:jc w:val="center"/>
            <w:rPr>
              <w:noProof/>
            </w:rPr>
          </w:pPr>
          <w:r w:rsidRPr="00272034">
            <w:rPr>
              <w:rFonts w:ascii="Times New Roman" w:hAnsi="Times New Roman"/>
              <w:color w:val="000000" w:themeColor="text1"/>
            </w:rPr>
            <w:fldChar w:fldCharType="begin"/>
          </w:r>
          <w:r w:rsidRPr="00272034">
            <w:rPr>
              <w:rFonts w:ascii="Times New Roman" w:hAnsi="Times New Roman"/>
              <w:color w:val="000000" w:themeColor="text1"/>
            </w:rPr>
            <w:instrText xml:space="preserve"> TOC \o "1-5" \h \z \u </w:instrText>
          </w:r>
          <w:r w:rsidRPr="00272034">
            <w:rPr>
              <w:rFonts w:ascii="Times New Roman" w:hAnsi="Times New Roman"/>
              <w:color w:val="000000" w:themeColor="text1"/>
            </w:rPr>
            <w:fldChar w:fldCharType="separate"/>
          </w:r>
        </w:p>
        <w:p w14:paraId="3C97BB6E" w14:textId="77777777" w:rsidR="00C706F2" w:rsidRDefault="00C706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5276803" w:history="1">
            <w:r w:rsidRPr="0039454E">
              <w:rPr>
                <w:rStyle w:val="aff3"/>
                <w:noProof/>
              </w:rPr>
              <w:t>1 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E463A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04" w:history="1">
            <w:r w:rsidRPr="0039454E">
              <w:rPr>
                <w:rStyle w:val="aff3"/>
                <w:noProof/>
              </w:rPr>
              <w:t>1.1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8DBAF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05" w:history="1">
            <w:r w:rsidRPr="0039454E">
              <w:rPr>
                <w:rStyle w:val="aff3"/>
                <w:noProof/>
              </w:rPr>
              <w:t>1.2 Требования к аппаратно-системному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0C6C1" w14:textId="77777777" w:rsidR="00C706F2" w:rsidRDefault="00C706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5276806" w:history="1">
            <w:r w:rsidRPr="0039454E">
              <w:rPr>
                <w:rStyle w:val="aff3"/>
                <w:noProof/>
              </w:rPr>
              <w:t>2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5AF75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07" w:history="1">
            <w:r w:rsidRPr="0039454E">
              <w:rPr>
                <w:rStyle w:val="aff3"/>
                <w:noProof/>
              </w:rPr>
              <w:t>2.1 Состав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8F113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08" w:history="1">
            <w:r w:rsidRPr="0039454E">
              <w:rPr>
                <w:rStyle w:val="aff3"/>
                <w:noProof/>
              </w:rPr>
              <w:t>2.1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52A04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09" w:history="1">
            <w:r w:rsidRPr="0039454E">
              <w:rPr>
                <w:rStyle w:val="aff3"/>
                <w:noProof/>
              </w:rPr>
              <w:t>2.2 Входные</w:t>
            </w:r>
            <w:r w:rsidRPr="0039454E">
              <w:rPr>
                <w:rStyle w:val="aff3"/>
                <w:noProof/>
                <w:lang w:val="en-US"/>
              </w:rPr>
              <w:t xml:space="preserve"> </w:t>
            </w:r>
            <w:r w:rsidRPr="0039454E">
              <w:rPr>
                <w:rStyle w:val="aff3"/>
                <w:noProof/>
              </w:rPr>
              <w:t>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99334" w14:textId="77777777" w:rsidR="00C706F2" w:rsidRDefault="00C706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5276810" w:history="1">
            <w:r w:rsidRPr="0039454E">
              <w:rPr>
                <w:rStyle w:val="aff3"/>
                <w:noProof/>
              </w:rPr>
              <w:t>3 ГАРАНТИИ ПРЕДПРИЯТИЯ ИЗГОТОВИТЕЛЯ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0EAC4" w14:textId="77777777" w:rsidR="00C706F2" w:rsidRDefault="00C706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5276811" w:history="1">
            <w:r w:rsidRPr="0039454E">
              <w:rPr>
                <w:rStyle w:val="aff3"/>
                <w:noProof/>
              </w:rPr>
              <w:t>4 ПРОЦЕДУРЫ ПО ОБСЛУЖИВАНИЮ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B0F83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12" w:history="1">
            <w:r w:rsidRPr="0039454E">
              <w:rPr>
                <w:rStyle w:val="aff3"/>
                <w:noProof/>
              </w:rPr>
              <w:t>4.1 Регулярные 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D1CF" w14:textId="77777777" w:rsidR="00C706F2" w:rsidRDefault="00C706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5276813" w:history="1">
            <w:r w:rsidRPr="0039454E">
              <w:rPr>
                <w:rStyle w:val="aff3"/>
                <w:noProof/>
              </w:rPr>
              <w:t>5 АДМИНИСТРИРОВАНИЕ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B509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14" w:history="1">
            <w:r w:rsidRPr="0039454E">
              <w:rPr>
                <w:rStyle w:val="aff3"/>
                <w:noProof/>
              </w:rPr>
              <w:t>5.1 Требования к квалификации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4F503" w14:textId="77777777" w:rsidR="00C706F2" w:rsidRDefault="00C706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5276815" w:history="1">
            <w:r w:rsidRPr="0039454E">
              <w:rPr>
                <w:rStyle w:val="aff3"/>
                <w:noProof/>
              </w:rPr>
              <w:t>6 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8264B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16" w:history="1">
            <w:r w:rsidRPr="0039454E">
              <w:rPr>
                <w:rStyle w:val="aff3"/>
                <w:noProof/>
              </w:rPr>
              <w:t>6.1 Установка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D98B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17" w:history="1">
            <w:r w:rsidRPr="0039454E">
              <w:rPr>
                <w:rStyle w:val="aff3"/>
                <w:noProof/>
              </w:rPr>
              <w:t>6.2 Настройка сетевых 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3A294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18" w:history="1">
            <w:r w:rsidRPr="0039454E">
              <w:rPr>
                <w:rStyle w:val="aff3"/>
                <w:noProof/>
              </w:rPr>
              <w:t>6.3 Аутентификация для БД и каналов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F5FC" w14:textId="77777777" w:rsidR="00C706F2" w:rsidRDefault="00C706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195276819" w:history="1">
            <w:r w:rsidRPr="0039454E">
              <w:rPr>
                <w:rStyle w:val="aff3"/>
                <w:noProof/>
              </w:rPr>
              <w:t>6.3.1 Данные аутентификации для подключения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9A5CE" w14:textId="77777777" w:rsidR="00C706F2" w:rsidRDefault="00C706F2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195276820" w:history="1">
            <w:r w:rsidRPr="0039454E">
              <w:rPr>
                <w:rStyle w:val="aff3"/>
                <w:noProof/>
              </w:rPr>
              <w:t>6.3.2 Данные аутентификации для каналов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AA0D5" w14:textId="77777777" w:rsidR="00C706F2" w:rsidRDefault="00C706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5276821" w:history="1">
            <w:r w:rsidRPr="0039454E">
              <w:rPr>
                <w:rStyle w:val="aff3"/>
                <w:noProof/>
              </w:rPr>
              <w:t>7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8F2C7" w14:textId="77777777" w:rsidR="00C706F2" w:rsidRDefault="00C706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5276822" w:history="1">
            <w:r w:rsidRPr="0039454E">
              <w:rPr>
                <w:rStyle w:val="aff3"/>
                <w:noProof/>
              </w:rPr>
              <w:t>8 ИНТЕРФЕЙС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6AF9B" w14:textId="77777777" w:rsidR="00C706F2" w:rsidRDefault="00C706F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5276823" w:history="1">
            <w:r w:rsidRPr="0039454E">
              <w:rPr>
                <w:rStyle w:val="aff3"/>
                <w:noProof/>
              </w:rPr>
              <w:t>9 АУТЕНТИФИКАЦИЯ ДЛЯ БД И КАНАЛОВ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BBC0D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24" w:history="1">
            <w:r w:rsidRPr="0039454E">
              <w:rPr>
                <w:rStyle w:val="aff3"/>
                <w:noProof/>
              </w:rPr>
              <w:t>9.1 Данные аутентификации для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A2A8B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25" w:history="1">
            <w:r w:rsidRPr="0039454E">
              <w:rPr>
                <w:rStyle w:val="aff3"/>
                <w:noProof/>
              </w:rPr>
              <w:t>9.2 Данные аутентификации для каналов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EFEF3" w14:textId="77777777" w:rsidR="00C706F2" w:rsidRDefault="00C706F2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195276826" w:history="1">
            <w:r w:rsidRPr="0039454E">
              <w:rPr>
                <w:rStyle w:val="aff3"/>
                <w:noProof/>
              </w:rPr>
              <w:t>9.3 Алиасы значений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_Toc195276826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7E3F4" w14:textId="796C43ED" w:rsidR="00513DB4" w:rsidRPr="00272034" w:rsidRDefault="00905C49" w:rsidP="00B75709">
          <w:pPr>
            <w:ind w:firstLine="0"/>
            <w:rPr>
              <w:color w:val="000000" w:themeColor="text1"/>
            </w:rPr>
          </w:pPr>
          <w:r w:rsidRPr="00272034">
            <w:rPr>
              <w:color w:val="000000" w:themeColor="text1"/>
            </w:rPr>
            <w:fldChar w:fldCharType="end"/>
          </w:r>
        </w:p>
      </w:sdtContent>
    </w:sdt>
    <w:p w14:paraId="1AFD5740" w14:textId="77777777" w:rsidR="005B5B3F" w:rsidRPr="00272034" w:rsidRDefault="005B5B3F" w:rsidP="00B75709">
      <w:pPr>
        <w:ind w:firstLine="0"/>
        <w:rPr>
          <w:b/>
          <w:color w:val="000000" w:themeColor="text1"/>
        </w:rPr>
      </w:pPr>
    </w:p>
    <w:p w14:paraId="3F747CA5" w14:textId="68D3F92D" w:rsidR="007C2B9D" w:rsidRPr="00272034" w:rsidRDefault="00043C15" w:rsidP="00B75709">
      <w:pPr>
        <w:pStyle w:val="1"/>
        <w:rPr>
          <w:color w:val="000000" w:themeColor="text1"/>
        </w:rPr>
      </w:pPr>
      <w:bookmarkStart w:id="5" w:name="_Toc126828304"/>
      <w:bookmarkStart w:id="6" w:name="_Toc195276803"/>
      <w:r w:rsidRPr="00272034">
        <w:rPr>
          <w:color w:val="000000" w:themeColor="text1"/>
        </w:rPr>
        <w:lastRenderedPageBreak/>
        <w:t>ОБЩИЕ СВЕДЕНИЯ</w:t>
      </w:r>
      <w:bookmarkEnd w:id="6"/>
      <w:r w:rsidRPr="00272034">
        <w:rPr>
          <w:color w:val="000000" w:themeColor="text1"/>
        </w:rPr>
        <w:t xml:space="preserve"> </w:t>
      </w:r>
      <w:bookmarkEnd w:id="5"/>
    </w:p>
    <w:p w14:paraId="0096F146" w14:textId="77777777" w:rsidR="004B086F" w:rsidRPr="00272034" w:rsidRDefault="004B086F" w:rsidP="00B75709">
      <w:pPr>
        <w:rPr>
          <w:color w:val="000000" w:themeColor="text1"/>
        </w:rPr>
      </w:pPr>
      <w:bookmarkStart w:id="7" w:name="_Ref222644123"/>
    </w:p>
    <w:p w14:paraId="70B28E31" w14:textId="34525319" w:rsidR="00883943" w:rsidRPr="00272034" w:rsidRDefault="00883943" w:rsidP="00B75709">
      <w:pPr>
        <w:pStyle w:val="2"/>
        <w:spacing w:before="0" w:after="0"/>
        <w:rPr>
          <w:color w:val="000000" w:themeColor="text1"/>
        </w:rPr>
      </w:pPr>
      <w:bookmarkStart w:id="8" w:name="_Toc195276804"/>
      <w:r w:rsidRPr="00272034">
        <w:rPr>
          <w:color w:val="000000" w:themeColor="text1"/>
        </w:rPr>
        <w:t>Назначение программы</w:t>
      </w:r>
      <w:bookmarkEnd w:id="8"/>
    </w:p>
    <w:p w14:paraId="4D4F5072" w14:textId="77777777" w:rsidR="007A24AB" w:rsidRPr="00272034" w:rsidRDefault="007A24AB" w:rsidP="00B75709">
      <w:pPr>
        <w:pStyle w:val="affb"/>
        <w:ind w:firstLine="709"/>
        <w:rPr>
          <w:rFonts w:cs="Times New Roman"/>
          <w:color w:val="000000" w:themeColor="text1"/>
        </w:rPr>
      </w:pPr>
    </w:p>
    <w:p w14:paraId="37B40E7E" w14:textId="34AD3A50" w:rsidR="00790A16" w:rsidRPr="00983983" w:rsidRDefault="00790A16" w:rsidP="00B75709">
      <w:pPr>
        <w:pStyle w:val="affb"/>
        <w:ind w:firstLine="709"/>
        <w:rPr>
          <w:rFonts w:cs="Times New Roman"/>
        </w:rPr>
      </w:pPr>
      <w:r>
        <w:rPr>
          <w:rFonts w:cs="Times New Roman"/>
        </w:rPr>
        <w:t>Программа «</w:t>
      </w:r>
      <w:r w:rsidRPr="00C575C8">
        <w:rPr>
          <w:rFonts w:cs="Times New Roman"/>
          <w:b/>
        </w:rPr>
        <w:t xml:space="preserve">Сервер </w:t>
      </w:r>
      <w:r w:rsidRPr="00C575C8">
        <w:rPr>
          <w:rFonts w:cs="Times New Roman"/>
          <w:b/>
          <w:lang w:val="en-US"/>
        </w:rPr>
        <w:t>SCADA</w:t>
      </w:r>
      <w:r>
        <w:rPr>
          <w:rFonts w:cs="Times New Roman"/>
          <w:b/>
        </w:rPr>
        <w:t xml:space="preserve">» </w:t>
      </w:r>
      <w:r w:rsidRPr="00983983">
        <w:rPr>
          <w:rFonts w:cs="Times New Roman"/>
        </w:rPr>
        <w:t xml:space="preserve">реализует </w:t>
      </w:r>
      <w:r w:rsidR="00356C7D">
        <w:rPr>
          <w:rFonts w:cs="Times New Roman"/>
        </w:rPr>
        <w:t xml:space="preserve">следующие </w:t>
      </w:r>
      <w:r w:rsidRPr="00983983">
        <w:rPr>
          <w:rFonts w:cs="Times New Roman"/>
        </w:rPr>
        <w:t>функции:</w:t>
      </w:r>
    </w:p>
    <w:p w14:paraId="119CCD7F" w14:textId="76C5DB3C" w:rsidR="00790A16" w:rsidRDefault="00790A16" w:rsidP="00B75709">
      <w:pPr>
        <w:pStyle w:val="affb"/>
        <w:numPr>
          <w:ilvl w:val="0"/>
          <w:numId w:val="15"/>
        </w:numPr>
        <w:rPr>
          <w:rFonts w:cs="Times New Roman"/>
        </w:rPr>
      </w:pPr>
      <w:r w:rsidRPr="00983983">
        <w:rPr>
          <w:rFonts w:cs="Times New Roman"/>
        </w:rPr>
        <w:t xml:space="preserve">прием телемеханической информации от </w:t>
      </w:r>
      <w:r w:rsidR="00356C7D">
        <w:rPr>
          <w:rFonts w:cs="Times New Roman"/>
        </w:rPr>
        <w:t xml:space="preserve">АСУ ТП и </w:t>
      </w:r>
      <w:r>
        <w:rPr>
          <w:rFonts w:cs="Times New Roman"/>
        </w:rPr>
        <w:t xml:space="preserve">устройств телемеханики, функционирующих на подстанциях, а также </w:t>
      </w:r>
      <w:r w:rsidR="00356C7D">
        <w:rPr>
          <w:rFonts w:cs="Times New Roman"/>
        </w:rPr>
        <w:t xml:space="preserve">от </w:t>
      </w:r>
      <w:r w:rsidRPr="00983983">
        <w:rPr>
          <w:rFonts w:cs="Times New Roman"/>
        </w:rPr>
        <w:t>центральных приемо-передающих станций (ЦППС)</w:t>
      </w:r>
      <w:r w:rsidR="00356C7D">
        <w:rPr>
          <w:rFonts w:cs="Times New Roman"/>
        </w:rPr>
        <w:t xml:space="preserve"> диспетчерских пунктов</w:t>
      </w:r>
      <w:r w:rsidRPr="00983983">
        <w:rPr>
          <w:rFonts w:cs="Times New Roman"/>
        </w:rPr>
        <w:t xml:space="preserve">, обеспечивающих сбор </w:t>
      </w:r>
      <w:r>
        <w:rPr>
          <w:rFonts w:cs="Times New Roman"/>
        </w:rPr>
        <w:t xml:space="preserve">и концентрацию </w:t>
      </w:r>
      <w:r w:rsidRPr="00983983">
        <w:rPr>
          <w:rFonts w:cs="Times New Roman"/>
        </w:rPr>
        <w:t>данных</w:t>
      </w:r>
      <w:r>
        <w:rPr>
          <w:rFonts w:cs="Times New Roman"/>
        </w:rPr>
        <w:t>, получаемых</w:t>
      </w:r>
      <w:r w:rsidRPr="00983983">
        <w:rPr>
          <w:rFonts w:cs="Times New Roman"/>
        </w:rPr>
        <w:t xml:space="preserve"> от устройств телемеханики;</w:t>
      </w:r>
    </w:p>
    <w:p w14:paraId="1F78953E" w14:textId="45BE6899" w:rsidR="00356C7D" w:rsidRPr="00983983" w:rsidRDefault="00356C7D" w:rsidP="00B75709">
      <w:pPr>
        <w:pStyle w:val="affb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>первичная обработка принимаемых данных</w:t>
      </w:r>
      <w:r w:rsidR="00CD718C">
        <w:rPr>
          <w:rFonts w:cs="Times New Roman"/>
        </w:rPr>
        <w:t>, включая формирование событий</w:t>
      </w:r>
      <w:r>
        <w:rPr>
          <w:rFonts w:cs="Times New Roman"/>
        </w:rPr>
        <w:t>;</w:t>
      </w:r>
    </w:p>
    <w:p w14:paraId="47842CD2" w14:textId="57639127" w:rsidR="00790A16" w:rsidRDefault="00790A16" w:rsidP="00B75709">
      <w:pPr>
        <w:pStyle w:val="affb"/>
        <w:numPr>
          <w:ilvl w:val="0"/>
          <w:numId w:val="15"/>
        </w:numPr>
        <w:rPr>
          <w:rFonts w:cs="Times New Roman"/>
        </w:rPr>
      </w:pPr>
      <w:r w:rsidRPr="00983983">
        <w:rPr>
          <w:rFonts w:cs="Times New Roman"/>
        </w:rPr>
        <w:t>передач</w:t>
      </w:r>
      <w:r>
        <w:rPr>
          <w:rFonts w:cs="Times New Roman"/>
        </w:rPr>
        <w:t>а</w:t>
      </w:r>
      <w:r w:rsidRPr="00983983">
        <w:rPr>
          <w:rFonts w:cs="Times New Roman"/>
        </w:rPr>
        <w:t xml:space="preserve"> </w:t>
      </w:r>
      <w:r w:rsidR="00CD718C">
        <w:rPr>
          <w:rFonts w:cs="Times New Roman"/>
        </w:rPr>
        <w:t>телеинформации и результатов её обработки, включая события,</w:t>
      </w:r>
      <w:r w:rsidRPr="00983983">
        <w:rPr>
          <w:rFonts w:cs="Times New Roman"/>
        </w:rPr>
        <w:t xml:space="preserve"> </w:t>
      </w:r>
      <w:r w:rsidR="00CD718C">
        <w:rPr>
          <w:rFonts w:cs="Times New Roman"/>
        </w:rPr>
        <w:t>клиентск</w:t>
      </w:r>
      <w:r w:rsidR="00F5461B">
        <w:rPr>
          <w:rFonts w:cs="Times New Roman"/>
        </w:rPr>
        <w:t>им</w:t>
      </w:r>
      <w:r w:rsidR="00CD718C">
        <w:rPr>
          <w:rFonts w:cs="Times New Roman"/>
        </w:rPr>
        <w:t xml:space="preserve"> </w:t>
      </w:r>
      <w:r w:rsidRPr="00983983">
        <w:rPr>
          <w:rFonts w:cs="Times New Roman"/>
        </w:rPr>
        <w:t>программ</w:t>
      </w:r>
      <w:r w:rsidR="00F5461B">
        <w:rPr>
          <w:rFonts w:cs="Times New Roman"/>
        </w:rPr>
        <w:t>ам</w:t>
      </w:r>
      <w:r w:rsidRPr="00983983">
        <w:rPr>
          <w:rFonts w:cs="Times New Roman"/>
        </w:rPr>
        <w:t xml:space="preserve"> </w:t>
      </w:r>
      <w:r w:rsidRPr="00983983">
        <w:rPr>
          <w:rFonts w:cs="Times New Roman"/>
          <w:b/>
        </w:rPr>
        <w:t xml:space="preserve">«АРМ </w:t>
      </w:r>
      <w:r>
        <w:rPr>
          <w:rFonts w:cs="Times New Roman"/>
          <w:b/>
        </w:rPr>
        <w:t>Диспетчера</w:t>
      </w:r>
      <w:r w:rsidRPr="00983983">
        <w:rPr>
          <w:rFonts w:cs="Times New Roman"/>
          <w:b/>
        </w:rPr>
        <w:t xml:space="preserve">» </w:t>
      </w:r>
      <w:r w:rsidRPr="00983983">
        <w:rPr>
          <w:rFonts w:cs="Times New Roman"/>
        </w:rPr>
        <w:t xml:space="preserve">в режиме реального времени </w:t>
      </w:r>
      <w:r w:rsidR="00F5461B">
        <w:rPr>
          <w:rFonts w:cs="Times New Roman"/>
        </w:rPr>
        <w:t>и по запросам</w:t>
      </w:r>
      <w:r>
        <w:rPr>
          <w:rFonts w:cs="Times New Roman"/>
        </w:rPr>
        <w:t>;</w:t>
      </w:r>
    </w:p>
    <w:p w14:paraId="67435594" w14:textId="1587D10A" w:rsidR="00790A16" w:rsidRPr="00F62060" w:rsidRDefault="00CD718C" w:rsidP="00B75709">
      <w:pPr>
        <w:pStyle w:val="affb"/>
        <w:numPr>
          <w:ilvl w:val="0"/>
          <w:numId w:val="15"/>
        </w:numPr>
        <w:rPr>
          <w:rFonts w:cs="Times New Roman"/>
        </w:rPr>
      </w:pPr>
      <w:r>
        <w:t xml:space="preserve">прием команд </w:t>
      </w:r>
      <w:r w:rsidR="00790A16">
        <w:t>телеуправлени</w:t>
      </w:r>
      <w:r>
        <w:t>я</w:t>
      </w:r>
      <w:r w:rsidR="00790A16">
        <w:t xml:space="preserve"> </w:t>
      </w:r>
      <w:r w:rsidR="00790A16" w:rsidRPr="001861C3">
        <w:t>и телерегулировани</w:t>
      </w:r>
      <w:r>
        <w:t>я от клиентских приложений и передача их в сторону устройств телемеханики и АСУ ТП контролируемых пунктов</w:t>
      </w:r>
      <w:r w:rsidR="00790A16" w:rsidRPr="001861C3">
        <w:t>;</w:t>
      </w:r>
    </w:p>
    <w:p w14:paraId="1D36EF80" w14:textId="2A9785ED" w:rsidR="00790A16" w:rsidRPr="00CD718C" w:rsidRDefault="00790A16" w:rsidP="00B75709">
      <w:pPr>
        <w:pStyle w:val="affb"/>
        <w:numPr>
          <w:ilvl w:val="0"/>
          <w:numId w:val="15"/>
        </w:numPr>
        <w:rPr>
          <w:rFonts w:cs="Times New Roman"/>
        </w:rPr>
      </w:pPr>
      <w:r>
        <w:t>информационный обмен</w:t>
      </w:r>
      <w:r w:rsidR="00CD718C">
        <w:t xml:space="preserve"> со с</w:t>
      </w:r>
      <w:r w:rsidR="00CA56DB">
        <w:t>м</w:t>
      </w:r>
      <w:r w:rsidR="000D4023">
        <w:t>ежными</w:t>
      </w:r>
      <w:r w:rsidR="00CD718C">
        <w:t xml:space="preserve"> АСТУ и системами верхнего уровня</w:t>
      </w:r>
      <w:r>
        <w:t>;</w:t>
      </w:r>
    </w:p>
    <w:p w14:paraId="6329CC43" w14:textId="491EB788" w:rsidR="00CD718C" w:rsidRPr="00F62060" w:rsidRDefault="00CD718C" w:rsidP="00B75709">
      <w:pPr>
        <w:pStyle w:val="affb"/>
        <w:numPr>
          <w:ilvl w:val="0"/>
          <w:numId w:val="15"/>
        </w:numPr>
        <w:rPr>
          <w:rFonts w:cs="Times New Roman"/>
        </w:rPr>
      </w:pPr>
      <w:r>
        <w:t>запись информации в архивные базы данных;</w:t>
      </w:r>
    </w:p>
    <w:p w14:paraId="039EAB85" w14:textId="3CC67C8E" w:rsidR="00790A16" w:rsidRDefault="00790A16" w:rsidP="00B75709">
      <w:pPr>
        <w:pStyle w:val="affb"/>
        <w:numPr>
          <w:ilvl w:val="0"/>
          <w:numId w:val="15"/>
        </w:numPr>
        <w:rPr>
          <w:rFonts w:cs="Times New Roman"/>
        </w:rPr>
      </w:pPr>
      <w:r>
        <w:rPr>
          <w:rFonts w:cs="Times New Roman"/>
        </w:rPr>
        <w:t xml:space="preserve">контроль </w:t>
      </w:r>
      <w:r w:rsidR="00CD718C">
        <w:rPr>
          <w:rFonts w:cs="Times New Roman"/>
        </w:rPr>
        <w:t>работы</w:t>
      </w:r>
      <w:r>
        <w:rPr>
          <w:rFonts w:cs="Times New Roman"/>
        </w:rPr>
        <w:t xml:space="preserve"> </w:t>
      </w:r>
      <w:r w:rsidR="00CD718C">
        <w:rPr>
          <w:rFonts w:cs="Times New Roman"/>
        </w:rPr>
        <w:t xml:space="preserve">клиентских </w:t>
      </w:r>
      <w:r>
        <w:rPr>
          <w:rFonts w:cs="Times New Roman"/>
        </w:rPr>
        <w:t>приложений</w:t>
      </w:r>
      <w:r w:rsidR="00CD718C">
        <w:rPr>
          <w:rFonts w:cs="Times New Roman"/>
        </w:rPr>
        <w:t>.</w:t>
      </w:r>
    </w:p>
    <w:p w14:paraId="45A75FB5" w14:textId="77777777" w:rsidR="00BF0D8E" w:rsidRDefault="00BF0D8E" w:rsidP="00B75709">
      <w:pPr>
        <w:pStyle w:val="affb"/>
        <w:ind w:firstLine="0"/>
      </w:pPr>
    </w:p>
    <w:p w14:paraId="3A317BAB" w14:textId="3484FD43" w:rsidR="00BF0D8E" w:rsidRDefault="00790A16" w:rsidP="00B75709">
      <w:pPr>
        <w:pStyle w:val="affb"/>
        <w:ind w:firstLine="0"/>
        <w:rPr>
          <w:color w:val="000000" w:themeColor="text1"/>
        </w:rPr>
      </w:pPr>
      <w:r w:rsidRPr="00983983">
        <w:t xml:space="preserve">Функциональная схема </w:t>
      </w:r>
      <w:r>
        <w:t>ПО</w:t>
      </w:r>
      <w:r w:rsidRPr="00983983">
        <w:t xml:space="preserve">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 xml:space="preserve">» </w:t>
      </w:r>
      <w:r w:rsidRPr="00983983">
        <w:t>приведена ниже</w:t>
      </w:r>
      <w:r w:rsidR="00C3293D" w:rsidRPr="00272034">
        <w:rPr>
          <w:color w:val="000000" w:themeColor="text1"/>
        </w:rPr>
        <w:t xml:space="preserve"> </w:t>
      </w:r>
      <w:r w:rsidR="00BF0D8E">
        <w:rPr>
          <w:color w:val="000000" w:themeColor="text1"/>
        </w:rPr>
        <w:t>(</w:t>
      </w:r>
      <w:r w:rsidR="006931B4" w:rsidRPr="00272034">
        <w:rPr>
          <w:color w:val="000000" w:themeColor="text1"/>
        </w:rPr>
        <w:fldChar w:fldCharType="begin"/>
      </w:r>
      <w:r w:rsidR="006931B4" w:rsidRPr="00272034">
        <w:rPr>
          <w:color w:val="000000" w:themeColor="text1"/>
        </w:rPr>
        <w:instrText xml:space="preserve"> REF _Ref126826963 \h  \* MERGEFORMAT </w:instrText>
      </w:r>
      <w:r w:rsidR="006931B4" w:rsidRPr="00272034">
        <w:rPr>
          <w:color w:val="000000" w:themeColor="text1"/>
        </w:rPr>
      </w:r>
      <w:r w:rsidR="006931B4" w:rsidRPr="00272034">
        <w:rPr>
          <w:color w:val="000000" w:themeColor="text1"/>
        </w:rPr>
        <w:fldChar w:fldCharType="separate"/>
      </w:r>
      <w:r w:rsidR="00073B88" w:rsidRPr="00272034">
        <w:rPr>
          <w:vanish/>
          <w:color w:val="000000" w:themeColor="text1"/>
        </w:rPr>
        <w:t xml:space="preserve">         </w:t>
      </w:r>
      <w:r w:rsidR="00073B88" w:rsidRPr="00272034">
        <w:rPr>
          <w:noProof/>
          <w:vanish/>
          <w:color w:val="000000" w:themeColor="text1"/>
        </w:rPr>
        <mc:AlternateContent>
          <mc:Choice Requires="wpc">
            <w:drawing>
              <wp:inline distT="0" distB="0" distL="0" distR="0" wp14:anchorId="7A94705C" wp14:editId="27FF9C7A">
                <wp:extent cx="6391275" cy="6162674"/>
                <wp:effectExtent l="0" t="0" r="0" b="0"/>
                <wp:docPr id="96" name="Полотно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8" name="AutoShape 46"/>
                        <wps:cNvSpPr>
                          <a:spLocks noChangeArrowheads="1"/>
                        </wps:cNvSpPr>
                        <wps:spPr bwMode="auto">
                          <a:xfrm>
                            <a:off x="179806" y="1085850"/>
                            <a:ext cx="6125743" cy="211301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63500">
                            <a:solidFill>
                              <a:srgbClr val="C4BC9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519EE0" w14:textId="77777777" w:rsidR="00356C7D" w:rsidRPr="00D6256F" w:rsidRDefault="00356C7D" w:rsidP="00720E04">
                              <w:pPr>
                                <w:ind w:firstLine="0"/>
                                <w:jc w:val="right"/>
                                <w:rPr>
                                  <w:b/>
                                  <w:color w:val="00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36000" rIns="91440" bIns="36000" anchor="t" anchorCtr="0" upright="1">
                          <a:noAutofit/>
                        </wps:bodyPr>
                      </wps:wsp>
                      <wps:wsp>
                        <wps:cNvPr id="59" name="AutoShape 48"/>
                        <wps:cNvSpPr>
                          <a:spLocks noChangeArrowheads="1"/>
                        </wps:cNvSpPr>
                        <wps:spPr bwMode="auto">
                          <a:xfrm>
                            <a:off x="3507922" y="3504909"/>
                            <a:ext cx="1064078" cy="891339"/>
                          </a:xfrm>
                          <a:prstGeom prst="cube">
                            <a:avLst>
                              <a:gd name="adj" fmla="val 25000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080E3E" w14:textId="77777777" w:rsidR="00356C7D" w:rsidRPr="00DA3529" w:rsidRDefault="00356C7D" w:rsidP="00720E04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2"/>
                                </w:rPr>
                              </w:pPr>
                              <w:r>
                                <w:rPr>
                                  <w:color w:val="404040"/>
                                  <w:sz w:val="22"/>
                                </w:rPr>
                                <w:t>Устройства телемеха</w:t>
                              </w:r>
                              <w:r w:rsidRPr="00DA3529">
                                <w:rPr>
                                  <w:color w:val="404040"/>
                                  <w:sz w:val="22"/>
                                </w:rPr>
                                <w:t>ни</w:t>
                              </w:r>
                              <w:r>
                                <w:rPr>
                                  <w:color w:val="404040"/>
                                  <w:sz w:val="22"/>
                                  <w:lang w:val="en-US"/>
                                </w:rPr>
                                <w:t xml:space="preserve"> </w:t>
                              </w:r>
                              <w:r w:rsidRPr="00DA3529">
                                <w:rPr>
                                  <w:color w:val="404040"/>
                                  <w:sz w:val="22"/>
                                </w:rPr>
                                <w:t>ки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ctr" anchorCtr="0" upright="1">
                          <a:noAutofit/>
                        </wps:bodyPr>
                      </wps:wsp>
                      <wps:wsp>
                        <wps:cNvPr id="60" name="AutoShape 47"/>
                        <wps:cNvSpPr>
                          <a:spLocks noChangeArrowheads="1"/>
                        </wps:cNvSpPr>
                        <wps:spPr bwMode="auto">
                          <a:xfrm>
                            <a:off x="4985292" y="3495386"/>
                            <a:ext cx="1034584" cy="891337"/>
                          </a:xfrm>
                          <a:prstGeom prst="cube">
                            <a:avLst>
                              <a:gd name="adj" fmla="val 25000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D6AE19" w14:textId="77777777" w:rsidR="00356C7D" w:rsidRPr="00DA3529" w:rsidRDefault="00356C7D" w:rsidP="000E61AB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2"/>
                                </w:rPr>
                              </w:pPr>
                              <w:r w:rsidRPr="00DA3529">
                                <w:rPr>
                                  <w:color w:val="404040"/>
                                  <w:sz w:val="22"/>
                                </w:rPr>
                                <w:t>ЦППС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ctr" anchorCtr="0" upright="1">
                          <a:noAutofit/>
                        </wps:bodyPr>
                      </wps:wsp>
                      <wps:wsp>
                        <wps:cNvPr id="61" name="AutoShape 49"/>
                        <wps:cNvSpPr>
                          <a:spLocks noChangeArrowheads="1"/>
                        </wps:cNvSpPr>
                        <wps:spPr bwMode="auto">
                          <a:xfrm>
                            <a:off x="4287524" y="1993770"/>
                            <a:ext cx="884551" cy="99380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787DA6" w14:textId="77777777" w:rsidR="00356C7D" w:rsidRPr="00522353" w:rsidRDefault="00356C7D" w:rsidP="00522353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22353">
                                <w:rPr>
                                  <w:sz w:val="22"/>
                                  <w:szCs w:val="22"/>
                                </w:rPr>
                                <w:t>Прием телемеханической информа</w:t>
                              </w:r>
                              <w:r>
                                <w:rPr>
                                  <w:sz w:val="22"/>
                                  <w:szCs w:val="22"/>
                                  <w:lang w:val="en-US"/>
                                </w:rPr>
                                <w:t xml:space="preserve"> </w:t>
                              </w:r>
                              <w:r w:rsidRPr="00522353">
                                <w:rPr>
                                  <w:sz w:val="22"/>
                                  <w:szCs w:val="22"/>
                                </w:rPr>
                                <w:t>ции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62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5374588" y="1984148"/>
                            <a:ext cx="845313" cy="100342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A57260" w14:textId="77777777" w:rsidR="00356C7D" w:rsidRPr="00522353" w:rsidRDefault="00356C7D" w:rsidP="00522353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Выдача</w:t>
                              </w:r>
                            </w:p>
                            <w:p w14:paraId="0321AB83" w14:textId="77777777" w:rsidR="00356C7D" w:rsidRPr="00522353" w:rsidRDefault="00356C7D" w:rsidP="00522353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22353">
                                <w:rPr>
                                  <w:sz w:val="22"/>
                                  <w:szCs w:val="22"/>
                                </w:rPr>
                                <w:t>команд</w:t>
                              </w:r>
                            </w:p>
                            <w:p w14:paraId="3DBD83E0" w14:textId="77777777" w:rsidR="00356C7D" w:rsidRPr="00522353" w:rsidRDefault="00356C7D" w:rsidP="00522353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522353">
                                <w:rPr>
                                  <w:sz w:val="22"/>
                                  <w:szCs w:val="22"/>
                                </w:rPr>
                                <w:t>ТУ и ТР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63" name="AutoShape 51"/>
                        <wps:cNvSpPr>
                          <a:spLocks noChangeArrowheads="1"/>
                        </wps:cNvSpPr>
                        <wps:spPr bwMode="auto">
                          <a:xfrm>
                            <a:off x="1123950" y="3695691"/>
                            <a:ext cx="781050" cy="914406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76923C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D9927" w14:textId="77777777" w:rsidR="00356C7D" w:rsidRPr="00E6590A" w:rsidRDefault="00356C7D" w:rsidP="00720E04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</w:pPr>
                              <w:r w:rsidRPr="00E6590A"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  <w:t>СУБД основная</w:t>
                              </w:r>
                            </w:p>
                          </w:txbxContent>
                        </wps:txbx>
                        <wps:bodyPr rot="0" vert="horz" wrap="square" lIns="18000" tIns="36000" rIns="18000" bIns="36000" anchor="ctr" anchorCtr="0" upright="1">
                          <a:noAutofit/>
                        </wps:bodyPr>
                      </wps:wsp>
                      <wps:wsp>
                        <wps:cNvPr id="64" name="AutoShape 52"/>
                        <wps:cNvSpPr>
                          <a:spLocks noChangeArrowheads="1"/>
                        </wps:cNvSpPr>
                        <wps:spPr bwMode="auto">
                          <a:xfrm>
                            <a:off x="3018680" y="1993770"/>
                            <a:ext cx="1075455" cy="49165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556705" w14:textId="77777777" w:rsidR="00356C7D" w:rsidRPr="005468F7" w:rsidRDefault="00356C7D" w:rsidP="00720E04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468F7">
                                <w:rPr>
                                  <w:sz w:val="22"/>
                                  <w:szCs w:val="22"/>
                                </w:rPr>
                                <w:t>Выполнение расчетов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65" name="AutoShape 53"/>
                        <wps:cNvSpPr>
                          <a:spLocks noChangeArrowheads="1"/>
                        </wps:cNvSpPr>
                        <wps:spPr bwMode="auto">
                          <a:xfrm>
                            <a:off x="307249" y="1219546"/>
                            <a:ext cx="1004575" cy="51614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FA88F" w14:textId="77777777" w:rsidR="00356C7D" w:rsidRPr="00D90CBE" w:rsidRDefault="00356C7D" w:rsidP="00720E04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Информационный обмен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ctr" anchorCtr="0" upright="1">
                          <a:noAutofit/>
                        </wps:bodyPr>
                      </wps:wsp>
                      <wps:wsp>
                        <wps:cNvPr id="66" name="AutoShape 54"/>
                        <wps:cNvSpPr>
                          <a:spLocks noChangeArrowheads="1"/>
                        </wps:cNvSpPr>
                        <wps:spPr bwMode="auto">
                          <a:xfrm>
                            <a:off x="396895" y="143288"/>
                            <a:ext cx="803255" cy="6481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FABF8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C0807C" w14:textId="77777777" w:rsidR="00356C7D" w:rsidRPr="00F230CB" w:rsidRDefault="00356C7D" w:rsidP="007A5E38">
                              <w:pPr>
                                <w:ind w:firstLine="0"/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F230CB">
                                <w:rPr>
                                  <w:sz w:val="26"/>
                                  <w:szCs w:val="26"/>
                                </w:rPr>
                                <w:t>Смежные</w:t>
                              </w:r>
                            </w:p>
                            <w:p w14:paraId="340DF063" w14:textId="77777777" w:rsidR="00356C7D" w:rsidRPr="00F230CB" w:rsidRDefault="00356C7D" w:rsidP="007A5E38">
                              <w:pPr>
                                <w:ind w:firstLine="0"/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F230CB">
                                <w:rPr>
                                  <w:sz w:val="26"/>
                                  <w:szCs w:val="26"/>
                                </w:rPr>
                                <w:t>системы</w:t>
                              </w:r>
                            </w:p>
                          </w:txbxContent>
                        </wps:txbx>
                        <wps:bodyPr rot="0" vert="horz" wrap="none" lIns="18000" tIns="0" rIns="18000" bIns="0" anchor="ctr" anchorCtr="0" upright="1">
                          <a:noAutofit/>
                        </wps:bodyPr>
                      </wps:wsp>
                      <wps:wsp>
                        <wps:cNvPr id="67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3248025" y="76166"/>
                            <a:ext cx="1257299" cy="60959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FABF8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FFF9EB" w14:textId="77777777" w:rsidR="00356C7D" w:rsidRPr="00836126" w:rsidRDefault="00356C7D" w:rsidP="00B11739">
                              <w:pPr>
                                <w:ind w:firstLine="0"/>
                                <w:jc w:val="center"/>
                                <w:rPr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 w:rsidRPr="00836126">
                                <w:rPr>
                                  <w:b/>
                                  <w:sz w:val="26"/>
                                  <w:szCs w:val="26"/>
                                </w:rPr>
                                <w:t>АРМ</w:t>
                              </w:r>
                              <w:r w:rsidRPr="00836126">
                                <w:rPr>
                                  <w:sz w:val="26"/>
                                  <w:szCs w:val="26"/>
                                </w:rPr>
                                <w:t xml:space="preserve"> клиентское приложение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68" name="AutoShape 58"/>
                        <wps:cNvSpPr>
                          <a:spLocks noChangeArrowheads="1"/>
                        </wps:cNvSpPr>
                        <wps:spPr bwMode="auto">
                          <a:xfrm>
                            <a:off x="4230374" y="1256093"/>
                            <a:ext cx="968697" cy="48028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2700000" scaled="1"/>
                          </a:gra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427E67" w14:textId="77777777" w:rsidR="00356C7D" w:rsidRPr="005468F7" w:rsidRDefault="00356C7D" w:rsidP="00720E04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468F7">
                                <w:rPr>
                                  <w:sz w:val="22"/>
                                  <w:szCs w:val="22"/>
                                </w:rPr>
                                <w:t>Оповещение о событиях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ctr" anchorCtr="0" upright="1">
                          <a:noAutofit/>
                        </wps:bodyPr>
                      </wps:wsp>
                      <wps:wsp>
                        <wps:cNvPr id="69" name="AutoShape 59"/>
                        <wps:cNvSpPr>
                          <a:spLocks noChangeArrowheads="1"/>
                        </wps:cNvSpPr>
                        <wps:spPr bwMode="auto">
                          <a:xfrm>
                            <a:off x="3030055" y="2572032"/>
                            <a:ext cx="1085081" cy="46366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D5CF81" w14:textId="77777777" w:rsidR="00356C7D" w:rsidRPr="005468F7" w:rsidRDefault="00356C7D" w:rsidP="00720E04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468F7">
                                <w:rPr>
                                  <w:sz w:val="22"/>
                                  <w:szCs w:val="22"/>
                                </w:rPr>
                                <w:t>Контроль состояния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70" name="AutoShape 60"/>
                        <wps:cNvSpPr>
                          <a:spLocks noChangeArrowheads="1"/>
                        </wps:cNvSpPr>
                        <wps:spPr bwMode="auto">
                          <a:xfrm>
                            <a:off x="1465734" y="1219448"/>
                            <a:ext cx="1124859" cy="51614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8D5D03" w14:textId="77777777" w:rsidR="00356C7D" w:rsidRPr="00D90CBE" w:rsidRDefault="00356C7D" w:rsidP="00720E04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D90CBE">
                                <w:rPr>
                                  <w:sz w:val="22"/>
                                  <w:szCs w:val="22"/>
                                </w:rPr>
                                <w:t>Обслуживание запросов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ctr" anchorCtr="0" upright="1">
                          <a:noAutofit/>
                        </wps:bodyPr>
                      </wps:wsp>
                      <wps:wsp>
                        <wps:cNvPr id="71" name="AutoShape 61"/>
                        <wps:cNvCnPr>
                          <a:cxnSpLocks noChangeShapeType="1"/>
                          <a:endCxn id="66" idx="2"/>
                        </wps:cNvCnPr>
                        <wps:spPr bwMode="auto">
                          <a:xfrm flipV="1">
                            <a:off x="798523" y="791398"/>
                            <a:ext cx="0" cy="428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AutoShape 62"/>
                        <wps:cNvCnPr>
                          <a:cxnSpLocks noChangeShapeType="1"/>
                          <a:endCxn id="65" idx="2"/>
                        </wps:cNvCnPr>
                        <wps:spPr bwMode="auto">
                          <a:xfrm flipH="1" flipV="1">
                            <a:off x="809537" y="1735695"/>
                            <a:ext cx="685888" cy="20933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AutoShape 63"/>
                        <wps:cNvCnPr>
                          <a:cxnSpLocks noChangeShapeType="1"/>
                          <a:endCxn id="70" idx="2"/>
                        </wps:cNvCnPr>
                        <wps:spPr bwMode="auto">
                          <a:xfrm flipV="1">
                            <a:off x="1495425" y="1735597"/>
                            <a:ext cx="532739" cy="20934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AutoShape 64"/>
                        <wps:cNvCnPr>
                          <a:cxnSpLocks noChangeShapeType="1"/>
                          <a:stCxn id="69" idx="1"/>
                        </wps:cNvCnPr>
                        <wps:spPr bwMode="auto">
                          <a:xfrm flipH="1">
                            <a:off x="1590676" y="2803657"/>
                            <a:ext cx="1439379" cy="891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AutoShape 67"/>
                        <wps:cNvCnPr>
                          <a:cxnSpLocks noChangeShapeType="1"/>
                          <a:stCxn id="68" idx="0"/>
                          <a:endCxn id="67" idx="2"/>
                        </wps:cNvCnPr>
                        <wps:spPr bwMode="auto">
                          <a:xfrm flipH="1" flipV="1">
                            <a:off x="3876675" y="685765"/>
                            <a:ext cx="838048" cy="5703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AutoShape 6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781892" y="2978047"/>
                            <a:ext cx="678421" cy="6414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AutoShap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4009365" y="2977743"/>
                            <a:ext cx="656118" cy="6413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AutoShape 75"/>
                        <wps:cNvCnPr>
                          <a:cxnSpLocks noChangeShapeType="1"/>
                          <a:stCxn id="70" idx="0"/>
                        </wps:cNvCnPr>
                        <wps:spPr bwMode="auto">
                          <a:xfrm flipV="1">
                            <a:off x="2028164" y="685694"/>
                            <a:ext cx="1743736" cy="5336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76"/>
                        <wps:cNvCnPr>
                          <a:cxnSpLocks noChangeShapeType="1"/>
                          <a:stCxn id="64" idx="1"/>
                        </wps:cNvCnPr>
                        <wps:spPr bwMode="auto">
                          <a:xfrm flipH="1">
                            <a:off x="1590676" y="2239434"/>
                            <a:ext cx="1428004" cy="14559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AutoShape 77"/>
                        <wps:cNvCnPr>
                          <a:cxnSpLocks noChangeShapeType="1"/>
                          <a:stCxn id="61" idx="1"/>
                          <a:endCxn id="64" idx="3"/>
                        </wps:cNvCnPr>
                        <wps:spPr bwMode="auto">
                          <a:xfrm flipH="1" flipV="1">
                            <a:off x="4094135" y="2239597"/>
                            <a:ext cx="193389" cy="2510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AutoShape 78"/>
                        <wps:cNvCnPr>
                          <a:cxnSpLocks noChangeShapeType="1"/>
                          <a:stCxn id="62" idx="2"/>
                        </wps:cNvCnPr>
                        <wps:spPr bwMode="auto">
                          <a:xfrm flipH="1">
                            <a:off x="4335149" y="2987574"/>
                            <a:ext cx="1462096" cy="5268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AutoShap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4710750" y="1726072"/>
                            <a:ext cx="0" cy="2676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AutoShape 80"/>
                        <wps:cNvCnPr>
                          <a:cxnSpLocks noChangeShapeType="1"/>
                          <a:stCxn id="61" idx="1"/>
                          <a:endCxn id="69" idx="3"/>
                        </wps:cNvCnPr>
                        <wps:spPr bwMode="auto">
                          <a:xfrm flipH="1">
                            <a:off x="4115136" y="2490672"/>
                            <a:ext cx="172388" cy="3131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82"/>
                        <wps:cNvSpPr>
                          <a:spLocks noChangeArrowheads="1"/>
                        </wps:cNvSpPr>
                        <wps:spPr bwMode="auto">
                          <a:xfrm>
                            <a:off x="1126764" y="4995264"/>
                            <a:ext cx="806811" cy="929285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76923C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330345" w14:textId="77777777" w:rsidR="00356C7D" w:rsidRPr="00111238" w:rsidRDefault="00356C7D" w:rsidP="00720E04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</w:pPr>
                              <w:r w:rsidRPr="00111238"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  <w:t>СУБД</w:t>
                              </w:r>
                            </w:p>
                            <w:p w14:paraId="031134E1" w14:textId="77777777" w:rsidR="00356C7D" w:rsidRPr="00111238" w:rsidRDefault="00356C7D" w:rsidP="00720E04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</w:pPr>
                              <w:r w:rsidRPr="00111238"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  <w:t xml:space="preserve"> резервная</w:t>
                              </w:r>
                            </w:p>
                          </w:txbxContent>
                        </wps:txbx>
                        <wps:bodyPr rot="0" vert="horz" wrap="square" lIns="18000" tIns="36000" rIns="18000" bIns="36000" anchor="ctr" anchorCtr="0" upright="1">
                          <a:noAutofit/>
                        </wps:bodyPr>
                      </wps:wsp>
                      <wps:wsp>
                        <wps:cNvPr id="85" name="AutoShape 83"/>
                        <wps:cNvSpPr>
                          <a:spLocks noChangeArrowheads="1"/>
                        </wps:cNvSpPr>
                        <wps:spPr bwMode="auto">
                          <a:xfrm>
                            <a:off x="2038617" y="4409032"/>
                            <a:ext cx="809358" cy="88866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 algn="ctr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B739CE" w14:textId="77777777" w:rsidR="00356C7D" w:rsidRPr="0055693E" w:rsidRDefault="00356C7D" w:rsidP="00F41C5D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5693E">
                                <w:rPr>
                                  <w:sz w:val="22"/>
                                  <w:szCs w:val="22"/>
                                </w:rPr>
                                <w:t>Синхронизация архивных</w:t>
                              </w:r>
                            </w:p>
                            <w:p w14:paraId="443166A2" w14:textId="77777777" w:rsidR="00356C7D" w:rsidRPr="0055693E" w:rsidRDefault="00356C7D" w:rsidP="00F41C5D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5693E">
                                <w:rPr>
                                  <w:sz w:val="22"/>
                                  <w:szCs w:val="22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86" name="AutoShape 84"/>
                        <wps:cNvCnPr>
                          <a:cxnSpLocks noChangeShapeType="1"/>
                          <a:stCxn id="84" idx="2"/>
                          <a:endCxn id="92" idx="2"/>
                        </wps:cNvCnPr>
                        <wps:spPr bwMode="auto">
                          <a:xfrm flipH="1" flipV="1">
                            <a:off x="613779" y="5300424"/>
                            <a:ext cx="512985" cy="1594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AutoShape 85"/>
                        <wps:cNvCnPr>
                          <a:cxnSpLocks noChangeShapeType="1"/>
                          <a:stCxn id="85" idx="0"/>
                          <a:endCxn id="63" idx="4"/>
                        </wps:cNvCnPr>
                        <wps:spPr bwMode="auto">
                          <a:xfrm flipH="1" flipV="1">
                            <a:off x="1905000" y="4152894"/>
                            <a:ext cx="538296" cy="2561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AutoShape 86"/>
                        <wps:cNvSpPr>
                          <a:spLocks noChangeArrowheads="1"/>
                        </wps:cNvSpPr>
                        <wps:spPr bwMode="auto">
                          <a:xfrm>
                            <a:off x="2111014" y="3450043"/>
                            <a:ext cx="736961" cy="6347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 algn="ctr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D480FD" w14:textId="77777777" w:rsidR="00356C7D" w:rsidRPr="000E61AB" w:rsidRDefault="00356C7D" w:rsidP="000E61A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0E61AB">
                                <w:rPr>
                                  <w:sz w:val="22"/>
                                  <w:szCs w:val="22"/>
                                </w:rPr>
                                <w:t>Очистка</w:t>
                              </w:r>
                            </w:p>
                            <w:p w14:paraId="146514EC" w14:textId="77777777" w:rsidR="00356C7D" w:rsidRPr="000E61AB" w:rsidRDefault="00356C7D" w:rsidP="000E61A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0E61AB">
                                <w:rPr>
                                  <w:sz w:val="22"/>
                                  <w:szCs w:val="22"/>
                                </w:rPr>
                                <w:t>архивных</w:t>
                              </w:r>
                            </w:p>
                            <w:p w14:paraId="04E05F41" w14:textId="77777777" w:rsidR="00356C7D" w:rsidRPr="000E61AB" w:rsidRDefault="00356C7D" w:rsidP="000E61A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0E61AB">
                                <w:rPr>
                                  <w:sz w:val="22"/>
                                  <w:szCs w:val="22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89" name="AutoShap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4525" y="3757517"/>
                            <a:ext cx="186964" cy="251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AutoShape 88" descr="10%"/>
                        <wps:cNvSpPr>
                          <a:spLocks noChangeArrowheads="1"/>
                        </wps:cNvSpPr>
                        <wps:spPr bwMode="auto">
                          <a:xfrm>
                            <a:off x="179806" y="2540396"/>
                            <a:ext cx="1055769" cy="49529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8432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938953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5BFA0" w14:textId="77777777" w:rsidR="00356C7D" w:rsidRPr="001B15C3" w:rsidRDefault="00356C7D" w:rsidP="008629A5">
                              <w:pPr>
                                <w:ind w:firstLine="0"/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D54426">
                                <w:rPr>
                                  <w:b/>
                                </w:rPr>
                                <w:t xml:space="preserve">Сервер </w:t>
                              </w:r>
                              <w:r w:rsidRPr="00D54426">
                                <w:rPr>
                                  <w:b/>
                                  <w:lang w:val="en-US"/>
                                </w:rPr>
                                <w:t>SCADA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AutoShape 7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505324" y="371400"/>
                            <a:ext cx="1291921" cy="16121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AutoShape 317"/>
                        <wps:cNvSpPr>
                          <a:spLocks noChangeArrowheads="1"/>
                        </wps:cNvSpPr>
                        <wps:spPr bwMode="auto">
                          <a:xfrm>
                            <a:off x="219075" y="4368432"/>
                            <a:ext cx="789407" cy="93199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 algn="ctr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B3553B" w14:textId="77777777" w:rsidR="00356C7D" w:rsidRPr="000E61AB" w:rsidRDefault="00356C7D" w:rsidP="00F41C5D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Синхронизация конфигу ра</w:t>
                              </w:r>
                              <w:r w:rsidRPr="000E61AB">
                                <w:rPr>
                                  <w:sz w:val="22"/>
                                  <w:szCs w:val="22"/>
                                </w:rPr>
                                <w:t>цион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0E61AB">
                                <w:rPr>
                                  <w:sz w:val="22"/>
                                  <w:szCs w:val="22"/>
                                </w:rPr>
                                <w:t>ных БД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93" name="AutoShape 318"/>
                        <wps:cNvCnPr>
                          <a:cxnSpLocks noChangeShapeType="1"/>
                        </wps:cNvCnPr>
                        <wps:spPr bwMode="auto">
                          <a:xfrm flipV="1">
                            <a:off x="1914525" y="5300425"/>
                            <a:ext cx="581025" cy="1794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AutoShape 321"/>
                        <wps:cNvCnPr>
                          <a:cxnSpLocks noChangeShapeType="1"/>
                          <a:stCxn id="63" idx="2"/>
                          <a:endCxn id="92" idx="0"/>
                        </wps:cNvCnPr>
                        <wps:spPr bwMode="auto">
                          <a:xfrm flipH="1">
                            <a:off x="613779" y="4152894"/>
                            <a:ext cx="510171" cy="2155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AutoShape 46"/>
                        <wps:cNvSpPr>
                          <a:spLocks noChangeArrowheads="1"/>
                        </wps:cNvSpPr>
                        <wps:spPr bwMode="auto">
                          <a:xfrm>
                            <a:off x="123825" y="3353779"/>
                            <a:ext cx="2915755" cy="263675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50800">
                            <a:solidFill>
                              <a:srgbClr val="C4BC96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24E1CF38" w14:textId="77777777" w:rsidR="00356C7D" w:rsidRDefault="00356C7D" w:rsidP="00955013">
                              <w:pPr>
                                <w:pStyle w:val="afffa"/>
                                <w:spacing w:before="0" w:beforeAutospacing="0" w:after="0" w:afterAutospacing="0"/>
                                <w:jc w:val="right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36000" rIns="91440" bIns="3600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A94705C" id="Полотно 44" o:spid="_x0000_s1026" editas="canvas" style="width:503.25pt;height:485.25pt;mso-position-horizontal-relative:char;mso-position-vertical-relative:line" coordsize="63912,61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912;height:61620;visibility:visible;mso-wrap-style:square">
                  <v:fill o:detectmouseclick="t"/>
                  <v:path o:connecttype="none"/>
                </v:shape>
                <v:roundrect id="AutoShape 46" o:spid="_x0000_s1028" style="position:absolute;left:1798;top:10858;width:61257;height:2113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1xbcAA&#10;AADbAAAADwAAAGRycy9kb3ducmV2LnhtbERPy4rCMBTdD/gP4QqzG1NHFKlGEWHQzcD4WOju0lyb&#10;YnNTm9jH308WgsvDeS/XnS1FQ7UvHCsYjxIQxJnTBecKzqefrzkIH5A1lo5JQU8e1qvBxxJT7Vo+&#10;UHMMuYgh7FNUYEKoUil9ZsiiH7mKOHI3V1sMEda51DW2MdyW8jtJZtJiwbHBYEVbQ9n9+LQKwmXe&#10;Xx920rT27/br+97Mdo9Oqc9ht1mACNSFt/jl3msF0zg2fok/QK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Y1xbcAAAADbAAAADwAAAAAAAAAAAAAAAACYAgAAZHJzL2Rvd25y&#10;ZXYueG1sUEsFBgAAAAAEAAQA9QAAAIUDAAAAAA==&#10;" strokecolor="#c4bc96" strokeweight="5pt">
                  <v:shadow opacity=".5" offset="6pt,6pt"/>
                  <v:textbox inset=",1mm,,1mm">
                    <w:txbxContent>
                      <w:p w14:paraId="31519EE0" w14:textId="77777777" w:rsidR="00356C7D" w:rsidRPr="00D6256F" w:rsidRDefault="00356C7D" w:rsidP="00720E04">
                        <w:pPr>
                          <w:ind w:firstLine="0"/>
                          <w:jc w:val="right"/>
                          <w:rPr>
                            <w:b/>
                            <w:color w:val="000000"/>
                          </w:rPr>
                        </w:pPr>
                      </w:p>
                    </w:txbxContent>
                  </v:textbox>
                </v:roundrect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AutoShape 48" o:spid="_x0000_s1029" type="#_x0000_t16" style="position:absolute;left:35079;top:35049;width:10641;height:89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zlfr0A&#10;AADbAAAADwAAAGRycy9kb3ducmV2LnhtbESPwQrCMBBE74L/EFbwpqlFRatRRBS8WnvwuDRrW2w2&#10;pYla/94IgsdhZt4w621navGk1lWWFUzGEQji3OqKCwXZ5ThagHAeWWNtmRS8ycF20++tMdH2xWd6&#10;pr4QAcIuQQWl900ipctLMujGtiEO3s22Bn2QbSF1i68AN7WMo2guDVYcFkpsaF9Sfk8fRsHhmptl&#10;6qNmImcunp4ozpw2Sg0H3W4FwlPn/+Ff+6QVzJbw/RJ+gNx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Pzlfr0AAADbAAAADwAAAAAAAAAAAAAAAACYAgAAZHJzL2Rvd25yZXYu&#10;eG1sUEsFBgAAAAAEAAQA9QAAAIIDAAAAAA==&#10;" strokecolor="#b2a1c7" strokeweight="2.25pt">
                  <v:shadow opacity=".5" offset="6pt,6pt"/>
                  <v:textbox inset=".5mm,2mm,.5mm,2mm">
                    <w:txbxContent>
                      <w:p w14:paraId="3A080E3E" w14:textId="77777777" w:rsidR="00356C7D" w:rsidRPr="00DA3529" w:rsidRDefault="00356C7D" w:rsidP="00720E04">
                        <w:pPr>
                          <w:ind w:firstLine="0"/>
                          <w:jc w:val="center"/>
                          <w:rPr>
                            <w:color w:val="404040"/>
                            <w:sz w:val="22"/>
                          </w:rPr>
                        </w:pPr>
                        <w:r>
                          <w:rPr>
                            <w:color w:val="404040"/>
                            <w:sz w:val="22"/>
                          </w:rPr>
                          <w:t>Устройства телемеха</w:t>
                        </w:r>
                        <w:r w:rsidRPr="00DA3529">
                          <w:rPr>
                            <w:color w:val="404040"/>
                            <w:sz w:val="22"/>
                          </w:rPr>
                          <w:t>ни</w:t>
                        </w:r>
                        <w:r>
                          <w:rPr>
                            <w:color w:val="404040"/>
                            <w:sz w:val="22"/>
                            <w:lang w:val="en-US"/>
                          </w:rPr>
                          <w:t xml:space="preserve"> </w:t>
                        </w:r>
                        <w:r w:rsidRPr="00DA3529">
                          <w:rPr>
                            <w:color w:val="404040"/>
                            <w:sz w:val="22"/>
                          </w:rPr>
                          <w:t>ки</w:t>
                        </w:r>
                      </w:p>
                    </w:txbxContent>
                  </v:textbox>
                </v:shape>
                <v:shape id="AutoShape 47" o:spid="_x0000_s1030" type="#_x0000_t16" style="position:absolute;left:49852;top:34953;width:10346;height:89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qGXroA&#10;AADbAAAADwAAAGRycy9kb3ducmV2LnhtbERPvQrCMBDeBd8hnOCmqUVFa1MRUXC1OjgezdkWm0tp&#10;ota3N4Pg+PH9p9veNOJFnastK5hNIxDEhdU1lwqul+NkBcJ5ZI2NZVLwIQfbbDhIMdH2zWd65b4U&#10;IYRdggoq79tESldUZNBNbUscuLvtDPoAu1LqDt8h3DQyjqKlNFhzaKiwpX1FxSN/GgWHW2HWuY/a&#10;mVy4eH6i+Oq0UWo86ncbEJ56/xf/3CetYBnWhy/hB8jsC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s6qGXroAAADbAAAADwAAAAAAAAAAAAAAAACYAgAAZHJzL2Rvd25yZXYueG1s&#10;UEsFBgAAAAAEAAQA9QAAAH8DAAAAAA==&#10;" strokecolor="#b2a1c7" strokeweight="2.25pt">
                  <v:shadow opacity=".5" offset="6pt,6pt"/>
                  <v:textbox inset=".5mm,2mm,.5mm,2mm">
                    <w:txbxContent>
                      <w:p w14:paraId="2DD6AE19" w14:textId="77777777" w:rsidR="00356C7D" w:rsidRPr="00DA3529" w:rsidRDefault="00356C7D" w:rsidP="000E61AB">
                        <w:pPr>
                          <w:ind w:firstLine="0"/>
                          <w:jc w:val="center"/>
                          <w:rPr>
                            <w:color w:val="404040"/>
                            <w:sz w:val="22"/>
                          </w:rPr>
                        </w:pPr>
                        <w:r w:rsidRPr="00DA3529">
                          <w:rPr>
                            <w:color w:val="404040"/>
                            <w:sz w:val="22"/>
                          </w:rPr>
                          <w:t>ЦППС</w:t>
                        </w:r>
                      </w:p>
                    </w:txbxContent>
                  </v:textbox>
                </v:shape>
                <v:roundrect id="AutoShape 49" o:spid="_x0000_s1031" style="position:absolute;left:42875;top:19937;width:8845;height:993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Ny3cEA&#10;AADbAAAADwAAAGRycy9kb3ducmV2LnhtbESPQYvCMBCF7wv+hzCCtzVx0SLVKCIu7lVXPA/NmBab&#10;SWnS2v77zcLCHh9v3vfmbfeDq0VPbag8a1jMFQjiwpuKrYbb9+f7GkSIyAZrz6RhpAD73eRti7nx&#10;L75Qf41WJAiHHDWUMTa5lKEoyWGY+4Y4eQ/fOoxJtlaaFl8J7mr5oVQmHVacGkps6FhS8bx2Lr2R&#10;Wbs8F9ivz6fx3o2ZWnWN0no2HQ4bEJGG+H/8l/4yGrIF/G5JAJC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Tct3BAAAA2wAAAA8AAAAAAAAAAAAAAAAAmAIAAGRycy9kb3du&#10;cmV2LnhtbFBLBQYAAAAABAAEAPUAAACGAwAAAAA=&#10;" strokecolor="#1c1a10" strokeweight="1.5pt">
                  <v:shadow opacity=".5" offset="6pt,6pt"/>
                  <v:textbox inset="1mm,0,1mm,0">
                    <w:txbxContent>
                      <w:p w14:paraId="35787DA6" w14:textId="77777777" w:rsidR="00356C7D" w:rsidRPr="00522353" w:rsidRDefault="00356C7D" w:rsidP="00522353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22353">
                          <w:rPr>
                            <w:sz w:val="22"/>
                            <w:szCs w:val="22"/>
                          </w:rPr>
                          <w:t>Прием телемеханической информа</w:t>
                        </w:r>
                        <w:r>
                          <w:rPr>
                            <w:sz w:val="22"/>
                            <w:szCs w:val="22"/>
                            <w:lang w:val="en-US"/>
                          </w:rPr>
                          <w:t xml:space="preserve"> </w:t>
                        </w:r>
                        <w:r w:rsidRPr="00522353">
                          <w:rPr>
                            <w:sz w:val="22"/>
                            <w:szCs w:val="22"/>
                          </w:rPr>
                          <w:t>ции</w:t>
                        </w:r>
                      </w:p>
                    </w:txbxContent>
                  </v:textbox>
                </v:roundrect>
                <v:roundrect id="AutoShape 50" o:spid="_x0000_s1032" style="position:absolute;left:53745;top:19841;width:8454;height:100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sqsEA&#10;AADbAAAADwAAAGRycy9kb3ducmV2LnhtbESPwWrDMBBE74X+g9hAbrWUkJrgRjahJKTXpqXnxdrK&#10;JtbKWLJj/31VKPQ4zM6bnUM1u05MNITWs4ZNpkAQ1960bDV8fpyf9iBCRDbYeSYNCwWoyseHAxbG&#10;3/mdpmu0IkE4FKihibEvpAx1Qw5D5nvi5H37wWFMcrDSDHhPcNfJrVK5dNhyamiwp9eG6tt1dOmN&#10;3NrdpcZpfzktX+OSq+exV1qvV/PxBUSkOf4f/6XfjIZ8C79bEgBk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B7KrBAAAA2wAAAA8AAAAAAAAAAAAAAAAAmAIAAGRycy9kb3du&#10;cmV2LnhtbFBLBQYAAAAABAAEAPUAAACGAwAAAAA=&#10;" strokecolor="#1c1a10" strokeweight="1.5pt">
                  <v:shadow opacity=".5" offset="6pt,6pt"/>
                  <v:textbox inset="1mm,0,1mm,0">
                    <w:txbxContent>
                      <w:p w14:paraId="41A57260" w14:textId="77777777" w:rsidR="00356C7D" w:rsidRPr="00522353" w:rsidRDefault="00356C7D" w:rsidP="00522353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Выдача</w:t>
                        </w:r>
                      </w:p>
                      <w:p w14:paraId="0321AB83" w14:textId="77777777" w:rsidR="00356C7D" w:rsidRPr="00522353" w:rsidRDefault="00356C7D" w:rsidP="00522353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22353">
                          <w:rPr>
                            <w:sz w:val="22"/>
                            <w:szCs w:val="22"/>
                          </w:rPr>
                          <w:t>команд</w:t>
                        </w:r>
                      </w:p>
                      <w:p w14:paraId="3DBD83E0" w14:textId="77777777" w:rsidR="00356C7D" w:rsidRPr="00522353" w:rsidRDefault="00356C7D" w:rsidP="00522353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 w:rsidRPr="00522353">
                          <w:rPr>
                            <w:sz w:val="22"/>
                            <w:szCs w:val="22"/>
                          </w:rPr>
                          <w:t>ТУ и ТР</w:t>
                        </w:r>
                      </w:p>
                    </w:txbxContent>
                  </v:textbox>
                </v:round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AutoShape 51" o:spid="_x0000_s1033" type="#_x0000_t132" style="position:absolute;left:11239;top:36956;width:7811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Yk0sQA&#10;AADbAAAADwAAAGRycy9kb3ducmV2LnhtbESP0WrCQBRE3wv9h+UWfCl10woao6sUqSIUJFU/4JK9&#10;ZoPZuyG7mvj3riD0cZiZM8x82dtaXKn1lWMFn8MEBHHhdMWlguNh/ZGC8AFZY+2YFNzIw3Lx+jLH&#10;TLuO/+i6D6WIEPYZKjAhNJmUvjBk0Q9dQxy9k2sthijbUuoWuwi3tfxKkrG0WHFcMNjQylBx3l+s&#10;gn40+U2N+8nfNzI9nKYy9/muU2rw1n/PQATqw3/42d5qBeMRPL7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GJNLEAAAA2wAAAA8AAAAAAAAAAAAAAAAAmAIAAGRycy9k&#10;b3ducmV2LnhtbFBLBQYAAAAABAAEAPUAAACJAwAAAAA=&#10;" strokecolor="#76923c" strokeweight="2.25pt">
                  <v:shadow opacity=".5" offset="6pt,6pt"/>
                  <v:textbox inset=".5mm,1mm,.5mm,1mm">
                    <w:txbxContent>
                      <w:p w14:paraId="7FFD9927" w14:textId="77777777" w:rsidR="00356C7D" w:rsidRPr="00E6590A" w:rsidRDefault="00356C7D" w:rsidP="00720E04">
                        <w:pPr>
                          <w:ind w:firstLine="0"/>
                          <w:jc w:val="center"/>
                          <w:rPr>
                            <w:color w:val="404040"/>
                            <w:sz w:val="26"/>
                            <w:szCs w:val="26"/>
                          </w:rPr>
                        </w:pPr>
                        <w:r w:rsidRPr="00E6590A">
                          <w:rPr>
                            <w:color w:val="404040"/>
                            <w:sz w:val="26"/>
                            <w:szCs w:val="26"/>
                          </w:rPr>
                          <w:t>СУБД основная</w:t>
                        </w:r>
                      </w:p>
                    </w:txbxContent>
                  </v:textbox>
                </v:shape>
                <v:roundrect id="AutoShape 52" o:spid="_x0000_s1034" style="position:absolute;left:30186;top:19937;width:10755;height:491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tTssAA&#10;AADbAAAADwAAAGRycy9kb3ducmV2LnhtbESPW4vCMBSE3xf8D+EI+7ZNLYss1bSI7oKvXvD50Bx7&#10;sTkpSdT6740g7OMwM98wy3I0vbiR861lBbMkBUFcWd1yreB4+Pv6AeEDssbeMil4kIeymHwsMdf2&#10;zju67UMtIoR9jgqaEIZcSl81ZNAndiCO3tk6gyFKV0vt8B7hppdZms6lwZbjQoMDrRuqLvurUZB1&#10;usvGvsWN7s5uHXRW/XYnpT6n42oBItAY/sPv9lYrmH/D60v8AbJ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tTssAAAADbAAAADwAAAAAAAAAAAAAAAACYAgAAZHJzL2Rvd25y&#10;ZXYueG1sUEsFBgAAAAAEAAQA9QAAAIUDAAAAAA==&#10;" strokecolor="#1c1a10" strokeweight="1.5pt">
                  <v:shadow opacity=".5" offset="6pt,6pt"/>
                  <v:textbox inset="1mm,1mm,1mm,1mm">
                    <w:txbxContent>
                      <w:p w14:paraId="19556705" w14:textId="77777777" w:rsidR="00356C7D" w:rsidRPr="005468F7" w:rsidRDefault="00356C7D" w:rsidP="00720E04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468F7">
                          <w:rPr>
                            <w:sz w:val="22"/>
                            <w:szCs w:val="22"/>
                          </w:rPr>
                          <w:t>Выполнение расчетов</w:t>
                        </w:r>
                      </w:p>
                    </w:txbxContent>
                  </v:textbox>
                </v:roundrect>
                <v:roundrect id="AutoShape 53" o:spid="_x0000_s1035" style="position:absolute;left:3072;top:12195;width:10046;height:51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ngC8MA&#10;AADbAAAADwAAAGRycy9kb3ducmV2LnhtbESPT2vCQBTE74V+h+UJvdWN4p8SXaUISulJo4ceH9ln&#10;Esy+jdlXk377riB4HGbmN8xy3bta3agNlWcDo2ECijj3tuLCwOm4ff8AFQTZYu2ZDPxRgPXq9WWJ&#10;qfUdH+iWSaEihEOKBkqRJtU65CU5DEPfEEfv7FuHEmVbaNtiF+Gu1uMkmWmHFceFEhvalJRfsl9n&#10;wP903UnLrt59H3A+kulkct17Y94G/ecClFAvz/Cj/WUNzKZw/xJ/gF7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CngC8MAAADbAAAADwAAAAAAAAAAAAAAAACYAgAAZHJzL2Rv&#10;d25yZXYueG1sUEsFBgAAAAAEAAQA9QAAAIgDAAAAAA==&#10;" strokecolor="#1c1a10" strokeweight="1.5pt">
                  <v:shadow opacity=".5" offset="6pt,6pt"/>
                  <v:textbox inset="1mm,1mm,1mm,1mm">
                    <w:txbxContent>
                      <w:p w14:paraId="3BFFA88F" w14:textId="77777777" w:rsidR="00356C7D" w:rsidRPr="00D90CBE" w:rsidRDefault="00356C7D" w:rsidP="00720E04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Информационный обмен</w:t>
                        </w:r>
                      </w:p>
                    </w:txbxContent>
                  </v:textbox>
                </v:roundrect>
                <v:roundrect id="AutoShape 54" o:spid="_x0000_s1036" style="position:absolute;left:3968;top:1432;width:8033;height:6481;visibility:visible;mso-wrap-style:non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1L38QA&#10;AADbAAAADwAAAGRycy9kb3ducmV2LnhtbESP3YrCMBSE7xd8h3CEvVk0dSlFukZRQVgoCLo/4N2h&#10;OdsUm5PSxNp9eyMIXg4z8w2zWA22ET11vnasYDZNQBCXTtdcKfj+2k3mIHxA1tg4JgX/5GG1HL0s&#10;MNfuygfqj6ESEcI+RwUmhDaX0peGLPqpa4mj9+c6iyHKrpK6w2uE20a+J0kmLdYcFwy2tDVUno8X&#10;q6D4PRVv+59Zf3bpprGmSO1unir1Oh7WHyACDeEZfrQ/tYIsg/uX+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tS9/EAAAA2wAAAA8AAAAAAAAAAAAAAAAAmAIAAGRycy9k&#10;b3ducmV2LnhtbFBLBQYAAAAABAAEAPUAAACJAwAAAAA=&#10;" strokecolor="#fabf8f" strokeweight="2.25pt">
                  <v:shadow opacity=".5" offset="6pt,6pt"/>
                  <v:textbox inset=".5mm,0,.5mm,0">
                    <w:txbxContent>
                      <w:p w14:paraId="40C0807C" w14:textId="77777777" w:rsidR="00356C7D" w:rsidRPr="00F230CB" w:rsidRDefault="00356C7D" w:rsidP="007A5E38">
                        <w:pPr>
                          <w:ind w:firstLine="0"/>
                          <w:jc w:val="center"/>
                          <w:rPr>
                            <w:sz w:val="26"/>
                            <w:szCs w:val="26"/>
                          </w:rPr>
                        </w:pPr>
                        <w:r w:rsidRPr="00F230CB">
                          <w:rPr>
                            <w:sz w:val="26"/>
                            <w:szCs w:val="26"/>
                          </w:rPr>
                          <w:t>Смежные</w:t>
                        </w:r>
                      </w:p>
                      <w:p w14:paraId="340DF063" w14:textId="77777777" w:rsidR="00356C7D" w:rsidRPr="00F230CB" w:rsidRDefault="00356C7D" w:rsidP="007A5E38">
                        <w:pPr>
                          <w:ind w:firstLine="0"/>
                          <w:jc w:val="center"/>
                          <w:rPr>
                            <w:sz w:val="26"/>
                            <w:szCs w:val="26"/>
                          </w:rPr>
                        </w:pPr>
                        <w:r w:rsidRPr="00F230CB">
                          <w:rPr>
                            <w:sz w:val="26"/>
                            <w:szCs w:val="26"/>
                          </w:rPr>
                          <w:t>системы</w:t>
                        </w:r>
                      </w:p>
                    </w:txbxContent>
                  </v:textbox>
                </v:roundrect>
                <v:roundrect id="AutoShape 55" o:spid="_x0000_s1037" style="position:absolute;left:32480;top:761;width:12573;height:609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7/kMQA&#10;AADbAAAADwAAAGRycy9kb3ducmV2LnhtbESP3WrCQBSE74W+w3IKvdONJVhJXUWkSkvpRdQHOGSP&#10;SWj2bMge8/P23UKhl8PMfMNsdqNrVE9dqD0bWC4SUMSFtzWXBq6X43wNKgiyxcYzGZgowG77MNtg&#10;Zv3AOfVnKVWEcMjQQCXSZlqHoiKHYeFb4ujdfOdQouxKbTscItw1+jlJVtphzXGhwpYOFRXf57sz&#10;IKfbm53S48fXtW0uafjUcsi1MU+P4/4VlNAo/+G/9rs1sHqB3y/xB+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O/5DEAAAA2wAAAA8AAAAAAAAAAAAAAAAAmAIAAGRycy9k&#10;b3ducmV2LnhtbFBLBQYAAAAABAAEAPUAAACJAwAAAAA=&#10;" strokecolor="#fabf8f" strokeweight="2.25pt">
                  <v:shadow opacity=".5" offset="6pt,6pt"/>
                  <v:textbox inset=".5mm,0,.5mm,0">
                    <w:txbxContent>
                      <w:p w14:paraId="45FFF9EB" w14:textId="77777777" w:rsidR="00356C7D" w:rsidRPr="00836126" w:rsidRDefault="00356C7D" w:rsidP="00B11739">
                        <w:pPr>
                          <w:ind w:firstLine="0"/>
                          <w:jc w:val="center"/>
                          <w:rPr>
                            <w:sz w:val="26"/>
                            <w:szCs w:val="26"/>
                            <w:lang w:val="en-US"/>
                          </w:rPr>
                        </w:pPr>
                        <w:r w:rsidRPr="00836126">
                          <w:rPr>
                            <w:b/>
                            <w:sz w:val="26"/>
                            <w:szCs w:val="26"/>
                          </w:rPr>
                          <w:t>АРМ</w:t>
                        </w:r>
                        <w:r w:rsidRPr="00836126">
                          <w:rPr>
                            <w:sz w:val="26"/>
                            <w:szCs w:val="26"/>
                          </w:rPr>
                          <w:t xml:space="preserve"> клиентское приложение</w:t>
                        </w:r>
                      </w:p>
                    </w:txbxContent>
                  </v:textbox>
                </v:roundrect>
                <v:roundrect id="AutoShape 58" o:spid="_x0000_s1038" style="position:absolute;left:42303;top:12560;width:9687;height:48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TCacIA&#10;AADbAAAADwAAAGRycy9kb3ducmV2LnhtbERPS27CMBDdV+IO1lTqrjitoqgNGIQiSrtg0dIeYBQP&#10;cUQ8NrEJKafHCySWT+8/X462EwP1oXWs4GWagSCunW65UfD3+/H8BiJEZI2dY1LwTwGWi8nDHEvt&#10;zvxDwy42IoVwKFGBidGXUobakMUwdZ44cXvXW4wJ9o3UPZ5TuO3ka5YV0mLLqcGgp8pQfdidrIL8&#10;2699bo7VsXjfVp+b7mLz4aLU0+O4moGINMa7+Ob+0gqKNDZ9ST9AL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VMJpwgAAANsAAAAPAAAAAAAAAAAAAAAAAJgCAABkcnMvZG93&#10;bnJldi54bWxQSwUGAAAAAAQABAD1AAAAhwMAAAAA&#10;" strokecolor="#1c1a10" strokeweight="1.5pt">
                  <v:fill angle="45" focus="100%" type="gradient"/>
                  <v:shadow opacity=".5" offset="6pt,6pt"/>
                  <v:textbox inset="1mm,1mm,1mm,1mm">
                    <w:txbxContent>
                      <w:p w14:paraId="55427E67" w14:textId="77777777" w:rsidR="00356C7D" w:rsidRPr="005468F7" w:rsidRDefault="00356C7D" w:rsidP="00720E04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468F7">
                          <w:rPr>
                            <w:sz w:val="22"/>
                            <w:szCs w:val="22"/>
                          </w:rPr>
                          <w:t>Оповещение о событиях</w:t>
                        </w:r>
                      </w:p>
                    </w:txbxContent>
                  </v:textbox>
                </v:roundrect>
                <v:roundrect id="AutoShape 59" o:spid="_x0000_s1039" style="position:absolute;left:30300;top:25720;width:10851;height:46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r8LL8A&#10;AADbAAAADwAAAGRycy9kb3ducmV2LnhtbESPT4vCMBTE74LfITxhb5rag2g1LaK74HVVPD+aZ//Y&#10;vJQkav32mwXB4zAzv2E2xWA68SDnG8sK5rMEBHFpdcOVgvPpZ7oE4QOyxs4yKXiRhyIfjzaYafvk&#10;X3ocQyUihH2GCuoQ+kxKX9Zk0M9sTxy9q3UGQ5SuktrhM8JNJ9MkWUiDDceFGnva1VTejnejIG11&#10;mw5dg3vdXt0u6LT8bi9KfU2G7RpEoCF8wu/2QStYrOD/S/wBMv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ivwsvwAAANsAAAAPAAAAAAAAAAAAAAAAAJgCAABkcnMvZG93bnJl&#10;di54bWxQSwUGAAAAAAQABAD1AAAAhAMAAAAA&#10;" strokecolor="#1c1a10" strokeweight="1.5pt">
                  <v:shadow opacity=".5" offset="6pt,6pt"/>
                  <v:textbox inset="1mm,1mm,1mm,1mm">
                    <w:txbxContent>
                      <w:p w14:paraId="30D5CF81" w14:textId="77777777" w:rsidR="00356C7D" w:rsidRPr="005468F7" w:rsidRDefault="00356C7D" w:rsidP="00720E04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468F7">
                          <w:rPr>
                            <w:sz w:val="22"/>
                            <w:szCs w:val="22"/>
                          </w:rPr>
                          <w:t>Контроль состояния</w:t>
                        </w:r>
                      </w:p>
                    </w:txbxContent>
                  </v:textbox>
                </v:roundrect>
                <v:roundrect id="AutoShape 60" o:spid="_x0000_s1040" style="position:absolute;left:14657;top:12194;width:11248;height:51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fVTsEA&#10;AADbAAAADwAAAGRycy9kb3ducmV2LnhtbERPTWvCQBC9F/wPywi91Y3FVonZiBQMpadqPfQ4ZMck&#10;mJ2N2TFJ/333UOjx8b6z3eRaNVAfGs8GlosEFHHpbcOVgfPX4WkDKgiyxdYzGfihALt89pBhav3I&#10;RxpOUqkYwiFFA7VIl2odypochoXviCN38b1DibCvtO1xjOGu1c9J8qodNhwbauzorabyero7A/57&#10;HM9airb4OOJ6KS+r1e3TG/M4n/ZbUEKT/Iv/3O/WwDquj1/iD9D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2H1U7BAAAA2wAAAA8AAAAAAAAAAAAAAAAAmAIAAGRycy9kb3du&#10;cmV2LnhtbFBLBQYAAAAABAAEAPUAAACGAwAAAAA=&#10;" strokecolor="#1c1a10" strokeweight="1.5pt">
                  <v:shadow opacity=".5" offset="6pt,6pt"/>
                  <v:textbox inset="1mm,1mm,1mm,1mm">
                    <w:txbxContent>
                      <w:p w14:paraId="5D8D5D03" w14:textId="77777777" w:rsidR="00356C7D" w:rsidRPr="00D90CBE" w:rsidRDefault="00356C7D" w:rsidP="00720E04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D90CBE">
                          <w:rPr>
                            <w:sz w:val="22"/>
                            <w:szCs w:val="22"/>
                          </w:rPr>
                          <w:t>Обслуживание запросов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1" o:spid="_x0000_s1041" type="#_x0000_t32" style="position:absolute;left:7985;top:7913;width:0;height:428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MiNcQAAADbAAAADwAAAGRycy9kb3ducmV2LnhtbESPMWvDMBSE90L/g3iFbo3sDqlxooTi&#10;EJOhHepkyfawXm0T60lYqu3m11eBQMfj7r7j1tvZ9GKkwXeWFaSLBARxbXXHjYLTcf+SgfABWWNv&#10;mRT8koft5vFhjbm2E3/RWIVGRAj7HBW0IbhcSl+3ZNAvrCOO3rcdDIYoh0bqAacIN718TZKlNNhx&#10;XGjRUdFSfal+jILzlcrs8ll+7OR8steycCGrnFLPT/P7CkSgOfyH7+2DVvCWwu1L/AF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yI1xAAAANsAAAAPAAAAAAAAAAAA&#10;AAAAAKECAABkcnMvZG93bnJldi54bWxQSwUGAAAAAAQABAD5AAAAkgMAAAAA&#10;" strokecolor="#4e6128">
                  <v:stroke endarrow="block"/>
                </v:shape>
                <v:shape id="AutoShape 62" o:spid="_x0000_s1042" type="#_x0000_t32" style="position:absolute;left:8095;top:17356;width:6859;height:2093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KPysQAAADbAAAADwAAAGRycy9kb3ducmV2LnhtbESPQWvCQBSE7wX/w/IEb3VjQCupq4ig&#10;9CJi9GBvr9nXJJp9G7LbJP57VxB6HGbmG2ax6k0lWmpcaVnBZByBIM6sLjlXcD5t3+cgnEfWWFkm&#10;BXdysFoO3haYaNvxkdrU5yJA2CWooPC+TqR0WUEG3djWxMH7tY1BH2STS91gF+CmknEUzaTBksNC&#10;gTVtCspu6Z9RcJVx+v1zuG8unZ/uttd2Onf7WqnRsF9/gvDU+//wq/2lFXzE8PwSf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Mo/KxAAAANsAAAAPAAAAAAAAAAAA&#10;AAAAAKECAABkcnMvZG93bnJldi54bWxQSwUGAAAAAAQABAD5AAAAkgMAAAAA&#10;" strokecolor="#4e6128">
                  <v:stroke endarrow="block"/>
                </v:shape>
                <v:shape id="AutoShape 63" o:spid="_x0000_s1043" type="#_x0000_t32" style="position:absolute;left:14954;top:17355;width:5327;height:209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0Z2cQAAADbAAAADwAAAGRycy9kb3ducmV2LnhtbESPQWvCQBSE7wX/w/IEb3WjQhuiqxTF&#10;0EM9NObi7ZF9TYLZt0t21eiv7wqFHoeZ+YZZbQbTiSv1vrWsYDZNQBBXVrdcKyiP+9cUhA/IGjvL&#10;pOBOHjbr0csKM21v/E3XItQiQthnqKAJwWVS+qohg35qHXH0fmxvMETZ11L3eItw08l5krxJgy3H&#10;hQYdbRuqzsXFKDg9KE/Ph/xrJ4fSPvKtC2nhlJqMh48liEBD+A//tT+1gvcFPL/EHy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7RnZxAAAANsAAAAPAAAAAAAAAAAA&#10;AAAAAKECAABkcnMvZG93bnJldi54bWxQSwUGAAAAAAQABAD5AAAAkgMAAAAA&#10;" strokecolor="#4e6128">
                  <v:stroke endarrow="block"/>
                </v:shape>
                <v:shape id="AutoShape 64" o:spid="_x0000_s1044" type="#_x0000_t32" style="position:absolute;left:15906;top:28036;width:14394;height:89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8GsUAAADbAAAADwAAAGRycy9kb3ducmV2LnhtbESPT2vCQBTE74LfYXmCN91Y/7SkrlIU&#10;SfUg1BZ6fWSf2dDs25BdY/z2bkHwOMzMb5jlurOVaKnxpWMFk3ECgjh3uuRCwc/3bvQGwgdkjZVj&#10;UnAjD+tVv7fEVLsrf1F7CoWIEPYpKjAh1KmUPjdk0Y9dTRy9s2sshiibQuoGrxFuK/mSJAtpseS4&#10;YLCmjaH873SxCvZbP/ftbD/JDtPjOVscsrI2v0oNB93HO4hAXXiGH+1PreB1Bv9f4g+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f8GsUAAADbAAAADwAAAAAAAAAA&#10;AAAAAAChAgAAZHJzL2Rvd25yZXYueG1sUEsFBgAAAAAEAAQA+QAAAJMDAAAAAA==&#10;" strokecolor="red">
                  <v:stroke endarrow="block"/>
                </v:shape>
                <v:shape id="AutoShape 67" o:spid="_x0000_s1045" type="#_x0000_t32" style="position:absolute;left:38766;top:6857;width:8381;height:57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sXvsQAAADbAAAADwAAAGRycy9kb3ducmV2LnhtbESPQWvCQBSE7wX/w/IEb3WjECupq4ig&#10;9CJi9GBvr9nXJJp9G7LbJP57VxB6HGbmG2ax6k0lWmpcaVnBZByBIM6sLjlXcD5t3+cgnEfWWFkm&#10;BXdysFoO3haYaNvxkdrU5yJA2CWooPC+TqR0WUEG3djWxMH7tY1BH2STS91gF+CmktMomkmDJYeF&#10;AmvaFJTd0j+j4Cqn6ffP4b65dD7eba9tPHf7WqnRsF9/gvDU+//wq/2lFXzE8PwSfo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2xe+xAAAANsAAAAPAAAAAAAAAAAA&#10;AAAAAKECAABkcnMvZG93bnJldi54bWxQSwUGAAAAAAQABAD5AAAAkgMAAAAA&#10;" strokecolor="#4e6128">
                  <v:stroke endarrow="block"/>
                </v:shape>
                <v:shape id="AutoShape 69" o:spid="_x0000_s1046" type="#_x0000_t32" style="position:absolute;left:47818;top:29780;width:6785;height:641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mJycQAAADbAAAADwAAAGRycy9kb3ducmV2LnhtbESPT4vCMBTE78J+h/AWvGm6gn+oRlkE&#10;Fy/LYvWgt2fzbKvNS2mybf32RhA8DjPzG2ax6kwpGqpdYVnB1zACQZxaXXCm4LDfDGYgnEfWWFom&#10;BXdysFp+9BYYa9vyjprEZyJA2MWoIPe+iqV0aU4G3dBWxMG72NqgD7LOpK6xDXBTylEUTaTBgsNC&#10;jhWtc0pvyb9RcJWj5HT+u6+PrR//bK7NeOZ+K6X6n933HISnzr/Dr/ZWK5hO4Pkl/AC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CYnJxAAAANsAAAAPAAAAAAAAAAAA&#10;AAAAAKECAABkcnMvZG93bnJldi54bWxQSwUGAAAAAAQABAD5AAAAkgMAAAAA&#10;" strokecolor="#4e6128">
                  <v:stroke endarrow="block"/>
                </v:shape>
                <v:shape id="AutoShape 71" o:spid="_x0000_s1047" type="#_x0000_t32" style="position:absolute;left:40093;top:29777;width:6561;height:64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Yf2sMAAADbAAAADwAAAGRycy9kb3ducmV2LnhtbESPQYvCMBSE78L+h/CEvWmqh7V0jSIu&#10;lj3oweplb4/m2Rabl9BktfrrjSB4HGbmG2a+7E0rLtT5xrKCyTgBQVxa3XCl4HjYjFIQPiBrbC2T&#10;ght5WC4+BnPMtL3yni5FqESEsM9QQR2Cy6T0ZU0G/dg64uidbGcwRNlVUnd4jXDTymmSfEmDDceF&#10;Gh2tayrPxb9R8HenPD3v8u2P7I/2nq9dSAun1OewX32DCNSHd/jV/tUKZjN4fok/QC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WH9rDAAAA2wAAAA8AAAAAAAAAAAAA&#10;AAAAoQIAAGRycy9kb3ducmV2LnhtbFBLBQYAAAAABAAEAPkAAACRAwAAAAA=&#10;" strokecolor="#4e6128">
                  <v:stroke endarrow="block"/>
                </v:shape>
                <v:shape id="AutoShape 75" o:spid="_x0000_s1048" type="#_x0000_t32" style="position:absolute;left:20281;top:6856;width:17438;height:533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mLqMEAAADbAAAADwAAAGRycy9kb3ducmV2LnhtbERPPW/CMBDdK/EfrENiaxw60CjERCio&#10;UYd2aGBhO8VHEhGfrdiFlF9fD5U6Pr3vopzNKG40+cGygnWSgiBurR64U3A6vj1nIHxA1jhaJgU/&#10;5KHcLZ4KzLW98xfdmtCJGMI+RwV9CC6X0rc9GfSJdcSRu9jJYIhw6qSe8B7DzShf0nQjDQ4cG3p0&#10;VPXUXptvo+D8oDq7ftYfBzmf7KOuXMgap9RqOe+3IALN4V/8537XCl7j2Pgl/gC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SYuowQAAANsAAAAPAAAAAAAAAAAAAAAA&#10;AKECAABkcnMvZG93bnJldi54bWxQSwUGAAAAAAQABAD5AAAAjwMAAAAA&#10;" strokecolor="#4e6128">
                  <v:stroke endarrow="block"/>
                </v:shape>
                <v:shape id="AutoShape 76" o:spid="_x0000_s1049" type="#_x0000_t32" style="position:absolute;left:15906;top:22394;width:14280;height:145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ZThMUAAADbAAAADwAAAGRycy9kb3ducmV2LnhtbESPT2vCQBTE70K/w/KE3nRja/0TXaW0&#10;lFQPharg9ZF9ZkOzb0N2G+O3dwXB4zAzv2GW685WoqXGl44VjIYJCOLc6ZILBYf912AGwgdkjZVj&#10;UnAhD+vVU2+JqXZn/qV2FwoRIexTVGBCqFMpfW7Ioh+6mjh6J9dYDFE2hdQNniPcVvIlSSbSYslx&#10;wWBNH4byv92/VbD59G++HW9G2fb155RNtllZm6NSz/3ufQEiUBce4Xv7WyuYzuH2Jf4A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IZThMUAAADbAAAADwAAAAAAAAAA&#10;AAAAAAChAgAAZHJzL2Rvd25yZXYueG1sUEsFBgAAAAAEAAQA+QAAAJMDAAAAAA==&#10;" strokecolor="red">
                  <v:stroke endarrow="block"/>
                </v:shape>
                <v:shape id="AutoShape 77" o:spid="_x0000_s1050" type="#_x0000_t32" style="position:absolute;left:40941;top:22395;width:1934;height:251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hot78AAADbAAAADwAAAGRycy9kb3ducmV2LnhtbERPz2vCMBS+D/wfwhN2m6k9jK4aRUod&#10;PY2tm/dH82yKzUtJMq3/vTkMdvz4fm/3sx3FlXwYHCtYrzIQxJ3TA/cKfr6PLwWIEJE1jo5JwZ0C&#10;7HeLpy2W2t34i65t7EUK4VCiAhPjVEoZOkMWw8pNxIk7O28xJuh7qT3eUrgdZZ5lr9LiwKnB4ESV&#10;oe7S/loF56wOn3WVv5uh9flsm7cPPEWlnpfzYQMi0hz/xX/uRiso0vr0Jf0AuXs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hot78AAADbAAAADwAAAAAAAAAAAAAAAACh&#10;AgAAZHJzL2Rvd25yZXYueG1sUEsFBgAAAAAEAAQA+QAAAI0DAAAAAA==&#10;" strokecolor="red">
                  <v:stroke endarrow="block"/>
                </v:shape>
                <v:shape id="AutoShape 78" o:spid="_x0000_s1051" type="#_x0000_t32" style="position:absolute;left:43351;top:29875;width:14621;height:52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UvpcQAAADbAAAADwAAAGRycy9kb3ducmV2LnhtbESPW4vCMBSE3wX/QzjCvq1p9yJSjSIu&#10;0tUHwQv4emiOTbE5KU2s3X+/WVjwcZiZb5j5sre16Kj1lWMF6TgBQVw4XXGp4HzavE5B+ICssXZM&#10;Cn7Iw3IxHMwx0+7BB+qOoRQRwj5DBSaEJpPSF4Ys+rFriKN3da3FEGVbSt3iI8JtLd+SZCItVhwX&#10;DDa0NlTcjnerYPvlP333sU3z3fv+mk92edWYi1Ivo341AxGoD8/wf/tbK5im8Pcl/g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JS+lxAAAANsAAAAPAAAAAAAAAAAA&#10;AAAAAKECAABkcnMvZG93bnJldi54bWxQSwUGAAAAAAQABAD5AAAAkgMAAAAA&#10;" strokecolor="red">
                  <v:stroke endarrow="block"/>
                </v:shape>
                <v:shape id="AutoShape 79" o:spid="_x0000_s1052" type="#_x0000_t32" style="position:absolute;left:47107;top:17260;width:0;height:26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TMZcIAAADbAAAADwAAAGRycy9kb3ducmV2LnhtbESPQYvCMBSE7wv+h/AEb2uqBynVKKJY&#10;POhhu168PZpnW2xeQhO1+uuNsLDHYWa+YRar3rTiTp1vLCuYjBMQxKXVDVcKTr+77xSED8gaW8uk&#10;4EkeVsvB1wIzbR/8Q/ciVCJC2GeooA7BZVL6siaDfmwdcfQutjMYouwqqTt8RLhp5TRJZtJgw3Gh&#10;RkebmsprcTMKzi/K0+sxP2xlf7KvfONCWjilRsN+PQcRqA//4b/2XitIp/D5En+AXL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XTMZcIAAADbAAAADwAAAAAAAAAAAAAA&#10;AAChAgAAZHJzL2Rvd25yZXYueG1sUEsFBgAAAAAEAAQA+QAAAJADAAAAAA==&#10;" strokecolor="#4e6128">
                  <v:stroke endarrow="block"/>
                </v:shape>
                <v:shape id="AutoShape 80" o:spid="_x0000_s1053" type="#_x0000_t32" style="position:absolute;left:41151;top:24906;width:1724;height:31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sUScQAAADbAAAADwAAAGRycy9kb3ducmV2LnhtbESPQWvCQBSE70L/w/IKvenGRkWiq5SW&#10;EvVQqApeH9lnNjT7NmS3Sfz3bqHgcZiZb5j1drC16Kj1lWMF00kCgrhwuuJSwfn0OV6C8AFZY+2Y&#10;FNzIw3bzNFpjpl3P39QdQykihH2GCkwITSalLwxZ9BPXEEfv6lqLIcq2lLrFPsJtLV+TZCEtVhwX&#10;DDb0bqj4Of5aBfsPP/fdbD/ND+nXNV8c8qoxF6Venoe3FYhAQ3iE/9s7rWCZwt+X+APk5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uxRJxAAAANsAAAAPAAAAAAAAAAAA&#10;AAAAAKECAABkcnMvZG93bnJldi54bWxQSwUGAAAAAAQABAD5AAAAkgMAAAAA&#10;" strokecolor="red">
                  <v:stroke endarrow="block"/>
                </v:shape>
                <v:shape id="AutoShape 82" o:spid="_x0000_s1054" type="#_x0000_t132" style="position:absolute;left:11267;top:49952;width:8068;height:9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NaXMQA&#10;AADbAAAADwAAAGRycy9kb3ducmV2LnhtbESP0WrCQBRE34X+w3ILvkjdVKVNU1cRqSIIJY39gEv2&#10;mg3N3g3ZrUn/visIPg4zc4ZZrgfbiAt1vnas4HmagCAuna65UvB92j2lIHxA1tg4JgV/5GG9ehgt&#10;MdOu5y+6FKESEcI+QwUmhDaT0peGLPqpa4mjd3adxRBlV0ndYR/htpGzJHmRFmuOCwZb2hoqf4pf&#10;q2CYvx5T4z7yyV6mp/ObzH3+2Ss1fhw27yACDeEevrUPWkG6gOuX+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jWlzEAAAA2wAAAA8AAAAAAAAAAAAAAAAAmAIAAGRycy9k&#10;b3ducmV2LnhtbFBLBQYAAAAABAAEAPUAAACJAwAAAAA=&#10;" strokecolor="#76923c" strokeweight="2.25pt">
                  <v:shadow opacity=".5" offset="6pt,6pt"/>
                  <v:textbox inset=".5mm,1mm,.5mm,1mm">
                    <w:txbxContent>
                      <w:p w14:paraId="1F330345" w14:textId="77777777" w:rsidR="00356C7D" w:rsidRPr="00111238" w:rsidRDefault="00356C7D" w:rsidP="00720E04">
                        <w:pPr>
                          <w:ind w:firstLine="0"/>
                          <w:jc w:val="center"/>
                          <w:rPr>
                            <w:color w:val="404040"/>
                            <w:sz w:val="26"/>
                            <w:szCs w:val="26"/>
                          </w:rPr>
                        </w:pPr>
                        <w:r w:rsidRPr="00111238">
                          <w:rPr>
                            <w:color w:val="404040"/>
                            <w:sz w:val="26"/>
                            <w:szCs w:val="26"/>
                          </w:rPr>
                          <w:t>СУБД</w:t>
                        </w:r>
                      </w:p>
                      <w:p w14:paraId="031134E1" w14:textId="77777777" w:rsidR="00356C7D" w:rsidRPr="00111238" w:rsidRDefault="00356C7D" w:rsidP="00720E04">
                        <w:pPr>
                          <w:ind w:firstLine="0"/>
                          <w:jc w:val="center"/>
                          <w:rPr>
                            <w:color w:val="404040"/>
                            <w:sz w:val="26"/>
                            <w:szCs w:val="26"/>
                          </w:rPr>
                        </w:pPr>
                        <w:r w:rsidRPr="00111238">
                          <w:rPr>
                            <w:color w:val="404040"/>
                            <w:sz w:val="26"/>
                            <w:szCs w:val="26"/>
                          </w:rPr>
                          <w:t xml:space="preserve"> резервная</w:t>
                        </w:r>
                      </w:p>
                    </w:txbxContent>
                  </v:textbox>
                </v:shape>
                <v:roundrect id="AutoShape 83" o:spid="_x0000_s1055" style="position:absolute;left:20386;top:44090;width:8093;height:888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sQ08AA&#10;AADbAAAADwAAAGRycy9kb3ducmV2LnhtbESPT4vCMBTE7wt+h/CEvW1TCytSTYvoLnjVXTw/mmf/&#10;2LyUJGr99kYQPA4z8xtmVY6mF1dyvrWsYJakIIgrq1uuFfz//X4tQPiArLG3TAru5KEsJh8rzLW9&#10;8Z6uh1CLCGGfo4ImhCGX0lcNGfSJHYijd7LOYIjS1VI7vEW46WWWpnNpsOW40OBAm4aq8+FiFGSd&#10;7rKxb3Gru5PbBJ1VP91Rqc/puF6CCDSGd/jV3mkFi294fok/QBY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8sQ08AAAADbAAAADwAAAAAAAAAAAAAAAACYAgAAZHJzL2Rvd25y&#10;ZXYueG1sUEsFBgAAAAAEAAQA9QAAAIUDAAAAAA==&#10;" strokecolor="#1c1a10" strokeweight="1.5pt">
                  <v:shadow opacity=".5" offset="6pt,6pt"/>
                  <v:textbox inset="1mm,1mm,1mm,1mm">
                    <w:txbxContent>
                      <w:p w14:paraId="44B739CE" w14:textId="77777777" w:rsidR="00356C7D" w:rsidRPr="0055693E" w:rsidRDefault="00356C7D" w:rsidP="00F41C5D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5693E">
                          <w:rPr>
                            <w:sz w:val="22"/>
                            <w:szCs w:val="22"/>
                          </w:rPr>
                          <w:t>Синхронизация архивных</w:t>
                        </w:r>
                      </w:p>
                      <w:p w14:paraId="443166A2" w14:textId="77777777" w:rsidR="00356C7D" w:rsidRPr="0055693E" w:rsidRDefault="00356C7D" w:rsidP="00F41C5D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5693E">
                          <w:rPr>
                            <w:sz w:val="22"/>
                            <w:szCs w:val="22"/>
                          </w:rPr>
                          <w:t>БД</w:t>
                        </w:r>
                      </w:p>
                    </w:txbxContent>
                  </v:textbox>
                </v:roundrect>
                <v:shape id="AutoShape 84" o:spid="_x0000_s1056" type="#_x0000_t32" style="position:absolute;left:6137;top:53004;width:5130;height:15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et3cQAAADbAAAADwAAAGRycy9kb3ducmV2LnhtbESPQWsCMRSE74L/ITyhF9FsCxVdN0op&#10;tLQgQq3g9bF5mw1uXpZNqmt/vREEj8PMfMMU69414kRdsJ4VPE8zEMSl15aNgv3vx2QOIkRkjY1n&#10;UnChAOvVcFBgrv2Zf+i0i0YkCIccFdQxtrmUoazJYZj6ljh5le8cxiQ7I3WH5wR3jXzJspl0aDkt&#10;1NjSe03lcffnFCzM/tsextX/xhxfP9Fs7Vj3F6WeRv3bEkSkPj7C9/aXVjCfwe1L+gFyd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t63dxAAAANsAAAAPAAAAAAAAAAAA&#10;AAAAAKECAABkcnMvZG93bnJldi54bWxQSwUGAAAAAAQABAD5AAAAkgMAAAAA&#10;" strokecolor="red">
                  <v:stroke startarrow="block" endarrow="block"/>
                </v:shape>
                <v:shape id="AutoShape 85" o:spid="_x0000_s1057" type="#_x0000_t32" style="position:absolute;left:19050;top:41528;width:5382;height:256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sIRsUAAADbAAAADwAAAGRycy9kb3ducmV2LnhtbESP3WoCMRSE74W+QzgFb0SzFVp1u1FK&#10;wdJCEfwBbw+bs9ng5mTZRF379E2h4OUwM98wxap3jbhQF6xnBU+TDARx6bVlo+CwX4/nIEJE1th4&#10;JgU3CrBaPgwKzLW/8pYuu2hEgnDIUUEdY5tLGcqaHIaJb4mTV/nOYUyyM1J3eE1w18hplr1Ih5bT&#10;Qo0tvddUnnZnp2BhDl/2OKp+vs3p+QPNxo50f1Nq+Ni/vYKI1Md7+L/9qRXMZ/D3Jf0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sIRsUAAADbAAAADwAAAAAAAAAA&#10;AAAAAAChAgAAZHJzL2Rvd25yZXYueG1sUEsFBgAAAAAEAAQA+QAAAJMDAAAAAA==&#10;" strokecolor="red">
                  <v:stroke startarrow="block" endarrow="block"/>
                </v:shape>
                <v:roundrect id="AutoShape 86" o:spid="_x0000_s1058" style="position:absolute;left:21110;top:34500;width:7369;height:634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q/TboA&#10;AADbAAAADwAAAGRycy9kb3ducmV2LnhtbERPyQrCMBC9C/5DGMGbTe1BpBpFXMCrC56HZuxiMylJ&#10;1Pr35iB4fLx9ue5NK17kfG1ZwTRJQRAXVtdcKrheDpM5CB+QNbaWScGHPKxXw8ESc23ffKLXOZQi&#10;hrDPUUEVQpdL6YuKDPrEdsSRu1tnMEToSqkdvmO4aWWWpjNpsObYUGFH24qKx/lpFGSNbrK+rXGn&#10;m7vbBp0V++am1HjUbxYgAvXhL/65j1rBPI6NX+IPkKsv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Fcq/TboAAADbAAAADwAAAAAAAAAAAAAAAACYAgAAZHJzL2Rvd25yZXYueG1s&#10;UEsFBgAAAAAEAAQA9QAAAH8DAAAAAA==&#10;" strokecolor="#1c1a10" strokeweight="1.5pt">
                  <v:shadow opacity=".5" offset="6pt,6pt"/>
                  <v:textbox inset="1mm,1mm,1mm,1mm">
                    <w:txbxContent>
                      <w:p w14:paraId="15D480FD" w14:textId="77777777" w:rsidR="00356C7D" w:rsidRPr="000E61AB" w:rsidRDefault="00356C7D" w:rsidP="000E61A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0E61AB">
                          <w:rPr>
                            <w:sz w:val="22"/>
                            <w:szCs w:val="22"/>
                          </w:rPr>
                          <w:t>Очистка</w:t>
                        </w:r>
                      </w:p>
                      <w:p w14:paraId="146514EC" w14:textId="77777777" w:rsidR="00356C7D" w:rsidRPr="000E61AB" w:rsidRDefault="00356C7D" w:rsidP="000E61A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0E61AB">
                          <w:rPr>
                            <w:sz w:val="22"/>
                            <w:szCs w:val="22"/>
                          </w:rPr>
                          <w:t>архивных</w:t>
                        </w:r>
                      </w:p>
                      <w:p w14:paraId="04E05F41" w14:textId="77777777" w:rsidR="00356C7D" w:rsidRPr="000E61AB" w:rsidRDefault="00356C7D" w:rsidP="000E61A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0E61AB">
                          <w:rPr>
                            <w:sz w:val="22"/>
                            <w:szCs w:val="22"/>
                          </w:rPr>
                          <w:t>БД</w:t>
                        </w:r>
                      </w:p>
                    </w:txbxContent>
                  </v:textbox>
                </v:roundrect>
                <v:shape id="AutoShape 87" o:spid="_x0000_s1059" type="#_x0000_t32" style="position:absolute;left:19145;top:37575;width:1869;height:25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Mjo8UAAADbAAAADwAAAGRycy9kb3ducmV2LnhtbESPT2vCQBTE7wW/w/IKvdWNWkXTrCJK&#10;SfVQ8A/0+si+ZEOzb0N2G9Nv3y0IPQ4z8xsm2wy2ET11vnasYDJOQBAXTtdcKbhe3p6XIHxA1tg4&#10;JgU/5GGzHj1kmGp34xP151CJCGGfogITQptK6QtDFv3YtcTRK11nMUTZVVJ3eItw28hpkiykxZrj&#10;gsGWdoaKr/O3VXDY+7nvXw6T/Dj7KPPFMa9b86nU0+OwfQURaAj/4Xv7XStYruDvS/wB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Mjo8UAAADbAAAADwAAAAAAAAAA&#10;AAAAAAChAgAAZHJzL2Rvd25yZXYueG1sUEsFBgAAAAAEAAQA+QAAAJMDAAAAAA==&#10;" strokecolor="red">
                  <v:stroke endarrow="block"/>
                </v:shape>
                <v:roundrect id="AutoShape 88" o:spid="_x0000_s1060" alt="10%" style="position:absolute;left:1798;top:25403;width:10557;height:495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PQb8A&#10;AADbAAAADwAAAGRycy9kb3ducmV2LnhtbERPPW/CMBDdkfofrKvEBnZphULAIAQqYiWwsB3xkYTG&#10;5xAbCP++HpAYn973bNHZWtyp9ZVjDV9DBYI4d6biQsNh/ztIQPiAbLB2TBqe5GEx/+jNMDXuwTu6&#10;Z6EQMYR9ihrKEJpUSp+XZNEPXUMcubNrLYYI20KaFh8x3NZypNRYWqw4NpTY0Kqk/C+7WQ3bkQrr&#10;0/e1vlwydUx+zObWyY3W/c9uOQURqAtv8cu9NRomcX38En+AnP8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D49BvwAAANsAAAAPAAAAAAAAAAAAAAAAAJgCAABkcnMvZG93bnJl&#10;di54bWxQSwUGAAAAAAQABAD1AAAAhAMAAAAA&#10;" filled="f" fillcolor="#484329" stroked="f" strokecolor="#938953" strokeweight=".25pt">
                  <v:textbox inset="0,0,0,0">
                    <w:txbxContent>
                      <w:p w14:paraId="2305BFA0" w14:textId="77777777" w:rsidR="00356C7D" w:rsidRPr="001B15C3" w:rsidRDefault="00356C7D" w:rsidP="008629A5">
                        <w:pPr>
                          <w:ind w:firstLine="0"/>
                          <w:jc w:val="center"/>
                          <w:rPr>
                            <w:b/>
                            <w:lang w:val="en-US"/>
                          </w:rPr>
                        </w:pPr>
                        <w:r w:rsidRPr="00D54426">
                          <w:rPr>
                            <w:b/>
                          </w:rPr>
                          <w:t xml:space="preserve">Сервер </w:t>
                        </w:r>
                        <w:r w:rsidRPr="00D54426">
                          <w:rPr>
                            <w:b/>
                            <w:lang w:val="en-US"/>
                          </w:rPr>
                          <w:t>SCADA</w:t>
                        </w:r>
                      </w:p>
                    </w:txbxContent>
                  </v:textbox>
                </v:roundrect>
                <v:shape id="AutoShape 74" o:spid="_x0000_s1061" type="#_x0000_t32" style="position:absolute;left:45053;top:3714;width:12919;height:1612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SowcMAAADbAAAADwAAAGRycy9kb3ducmV2LnhtbESP0WrCQBRE3wv+w3KFvtWNUiSmriIB&#10;oQ8tYvQDrtnbTTR7N2TXmP69Kwg+DjNzhlmuB9uInjpfO1YwnSQgiEunazYKjoftRwrCB2SNjWNS&#10;8E8e1qvR2xIz7W68p74IRkQI+wwVVCG0mZS+rMiin7iWOHp/rrMYouyM1B3eItw2cpYkc2mx5rhQ&#10;YUt5ReWluFoF1908PZ1+f/J0sL0pzu6Qf5qzUu/jYfMFItAQXuFn+1srWEzh8SX+AL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kqMHDAAAA2wAAAA8AAAAAAAAAAAAA&#10;AAAAoQIAAGRycy9kb3ducmV2LnhtbFBLBQYAAAAABAAEAPkAAACRAwAAAAA=&#10;" strokecolor="red">
                  <v:stroke startarrow="block"/>
                </v:shape>
                <v:roundrect id="AutoShape 317" o:spid="_x0000_s1062" style="position:absolute;left:2190;top:43684;width:7894;height:932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ScjcIA&#10;AADbAAAADwAAAGRycy9kb3ducmV2LnhtbESPzWrDMBCE74W8g9hAb42UkJjUjRJCaUiv+SHnxdrK&#10;ptbKWLJjv31VCOQ4zM43O5vd4GrRUxsqzxrmMwWCuPCmYqvhejm8rUGEiGyw9kwaRgqw205eNpgb&#10;f+cT9edoRYJwyFFDGWOTSxmKkhyGmW+Ik/fjW4cxydZK0+I9wV0tF0pl0mHFqaHEhj5LKn7PnUtv&#10;ZNYujwX26+PXeOvGTK26Rmn9Oh32HyAiDfF5/Eh/Gw3vC/jfkgA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VJyNwgAAANsAAAAPAAAAAAAAAAAAAAAAAJgCAABkcnMvZG93&#10;bnJldi54bWxQSwUGAAAAAAQABAD1AAAAhwMAAAAA&#10;" strokecolor="#1c1a10" strokeweight="1.5pt">
                  <v:shadow opacity=".5" offset="6pt,6pt"/>
                  <v:textbox inset="1mm,0,1mm,0">
                    <w:txbxContent>
                      <w:p w14:paraId="27B3553B" w14:textId="77777777" w:rsidR="00356C7D" w:rsidRPr="000E61AB" w:rsidRDefault="00356C7D" w:rsidP="00F41C5D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Синхронизация конфигу ра</w:t>
                        </w:r>
                        <w:r w:rsidRPr="000E61AB">
                          <w:rPr>
                            <w:sz w:val="22"/>
                            <w:szCs w:val="22"/>
                          </w:rPr>
                          <w:t>цион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 w:rsidRPr="000E61AB">
                          <w:rPr>
                            <w:sz w:val="22"/>
                            <w:szCs w:val="22"/>
                          </w:rPr>
                          <w:t>ных БД</w:t>
                        </w:r>
                      </w:p>
                    </w:txbxContent>
                  </v:textbox>
                </v:roundrect>
                <v:shape id="AutoShape 318" o:spid="_x0000_s1063" type="#_x0000_t32" style="position:absolute;left:19145;top:53004;width:5810;height:179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E1H8QAAADbAAAADwAAAGRycy9kb3ducmV2LnhtbESPQWvCQBSE70L/w/IKvUjdWEFs6ipV&#10;EdRTmpbi8ZF9ZkOzb0N2jfHfu4LQ4zAz3zDzZW9r0VHrK8cKxqMEBHHhdMWlgp/v7esMhA/IGmvH&#10;pOBKHpaLp8EcU+0u/EVdHkoRIexTVGBCaFIpfWHIoh+5hjh6J9daDFG2pdQtXiLc1vItSabSYsVx&#10;wWBDa0PFX362Cg6FzfddNtsMj7jKcuOO2e9pp9TLc//5ASJQH/7Dj/ZOK3ifwP1L/AF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kTUfxAAAANsAAAAPAAAAAAAAAAAA&#10;AAAAAKECAABkcnMvZG93bnJldi54bWxQSwUGAAAAAAQABAD5AAAAkgMAAAAA&#10;" strokecolor="red">
                  <v:stroke startarrow="block" endarrow="block"/>
                </v:shape>
                <v:shape id="AutoShape 321" o:spid="_x0000_s1064" type="#_x0000_t32" style="position:absolute;left:6137;top:41528;width:5102;height:215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ita8QAAADbAAAADwAAAGRycy9kb3ducmV2LnhtbESPQWvCQBSE70L/w/IKvUjdWERs6ipV&#10;EdRTmpbi8ZF9ZkOzb0N2jfHfu4LQ4zAz3zDzZW9r0VHrK8cKxqMEBHHhdMWlgp/v7esMhA/IGmvH&#10;pOBKHpaLp8EcU+0u/EVdHkoRIexTVGBCaFIpfWHIoh+5hjh6J9daDFG2pdQtXiLc1vItSabSYsVx&#10;wWBDa0PFX362Cg6FzfddNtsMj7jKcuOO2e9pp9TLc//5ASJQH/7Dj/ZOK3ifwP1L/AF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eK1rxAAAANsAAAAPAAAAAAAAAAAA&#10;AAAAAKECAABkcnMvZG93bnJldi54bWxQSwUGAAAAAAQABAD5AAAAkgMAAAAA&#10;" strokecolor="red">
                  <v:stroke startarrow="block" endarrow="block"/>
                </v:shape>
                <v:roundrect id="AutoShape 46" o:spid="_x0000_s1065" style="position:absolute;left:1238;top:33537;width:29157;height:2636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MkXMQA&#10;AADbAAAADwAAAGRycy9kb3ducmV2LnhtbESPzWrDMBCE74W+g9hCbo2ckIbUtRxKSUnIJeSn98Xa&#10;2mqtlbHUWHn7KhDIcZiZb5hiGW0rztR741jBZJyBIK6cNlwrOB0/nxcgfEDW2DomBRfysCwfHwrM&#10;tRt4T+dDqEWCsM9RQRNCl0vpq4Ys+rHriJP37XqLIcm+lrrHIcFtK6dZNpcWDaeFBjv6aKj6PfxZ&#10;BWaypWHDp9XezHbyq13/bGM8KjV6iu9vIALFcA/f2hut4PUFrl/SD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TJFzEAAAA2wAAAA8AAAAAAAAAAAAAAAAAmAIAAGRycy9k&#10;b3ducmV2LnhtbFBLBQYAAAAABAAEAPUAAACJAwAAAAA=&#10;" filled="f" strokecolor="#c4bc96" strokeweight="4pt">
                  <v:textbox inset=",1mm,,1mm">
                    <w:txbxContent>
                      <w:p w14:paraId="24E1CF38" w14:textId="77777777" w:rsidR="00356C7D" w:rsidRDefault="00356C7D" w:rsidP="00955013">
                        <w:pPr>
                          <w:pStyle w:val="afffa"/>
                          <w:spacing w:before="0" w:beforeAutospacing="0" w:after="0" w:afterAutospacing="0"/>
                          <w:jc w:val="righ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 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  <w:r w:rsidR="00073B88" w:rsidRPr="00272034">
        <w:rPr>
          <w:noProof/>
          <w:color w:val="000000" w:themeColor="text1"/>
        </w:rPr>
        <w:t>Рисунок</w:t>
      </w:r>
      <w:r w:rsidR="00BF0D8E">
        <w:rPr>
          <w:noProof/>
          <w:color w:val="000000" w:themeColor="text1"/>
        </w:rPr>
        <w:t xml:space="preserve"> </w:t>
      </w:r>
      <w:r w:rsidR="00073B88" w:rsidRPr="00272034">
        <w:rPr>
          <w:noProof/>
          <w:color w:val="000000" w:themeColor="text1"/>
        </w:rPr>
        <w:t>1</w:t>
      </w:r>
      <w:r w:rsidR="006931B4" w:rsidRPr="00272034">
        <w:rPr>
          <w:color w:val="000000" w:themeColor="text1"/>
        </w:rPr>
        <w:fldChar w:fldCharType="end"/>
      </w:r>
      <w:bookmarkStart w:id="9" w:name="_Ref126826963"/>
      <w:r w:rsidR="00BF0D8E">
        <w:rPr>
          <w:color w:val="000000" w:themeColor="text1"/>
        </w:rPr>
        <w:t>).</w:t>
      </w:r>
    </w:p>
    <w:p w14:paraId="342ECF8C" w14:textId="6CF4B5F3" w:rsidR="008F696F" w:rsidRDefault="00E67D6B" w:rsidP="00B75709">
      <w:pPr>
        <w:pStyle w:val="affb"/>
        <w:ind w:firstLine="0"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61BB768A" wp14:editId="30A3B9FD">
                <wp:extent cx="6305551" cy="7513320"/>
                <wp:effectExtent l="0" t="0" r="0" b="0"/>
                <wp:docPr id="420" name="Полотно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74" name="AutoShape 46"/>
                        <wps:cNvSpPr>
                          <a:spLocks noChangeArrowheads="1"/>
                        </wps:cNvSpPr>
                        <wps:spPr bwMode="auto">
                          <a:xfrm>
                            <a:off x="202257" y="1103802"/>
                            <a:ext cx="6027093" cy="20080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50800">
                            <a:solidFill>
                              <a:srgbClr val="C4BC9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BCFF5" w14:textId="77777777" w:rsidR="00356C7D" w:rsidRPr="00D6256F" w:rsidRDefault="00356C7D" w:rsidP="00E67D6B">
                              <w:pPr>
                                <w:ind w:firstLine="0"/>
                                <w:jc w:val="right"/>
                                <w:rPr>
                                  <w:b/>
                                  <w:color w:val="00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36000" rIns="91440" bIns="36000" anchor="t" anchorCtr="0" upright="1">
                          <a:noAutofit/>
                        </wps:bodyPr>
                      </wps:wsp>
                      <wps:wsp>
                        <wps:cNvPr id="375" name="AutoShape 48"/>
                        <wps:cNvSpPr>
                          <a:spLocks noChangeArrowheads="1"/>
                        </wps:cNvSpPr>
                        <wps:spPr bwMode="auto">
                          <a:xfrm>
                            <a:off x="3901994" y="3562825"/>
                            <a:ext cx="1152000" cy="891339"/>
                          </a:xfrm>
                          <a:prstGeom prst="cube">
                            <a:avLst>
                              <a:gd name="adj" fmla="val 25000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5C6C0" w14:textId="77777777" w:rsidR="00356C7D" w:rsidRPr="00DA3529" w:rsidRDefault="00356C7D" w:rsidP="00E67D6B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2"/>
                                </w:rPr>
                              </w:pPr>
                              <w:r>
                                <w:rPr>
                                  <w:color w:val="404040"/>
                                  <w:sz w:val="22"/>
                                </w:rPr>
                                <w:t>Устройства телемеха</w:t>
                              </w:r>
                              <w:r w:rsidRPr="00DA3529">
                                <w:rPr>
                                  <w:color w:val="404040"/>
                                  <w:sz w:val="22"/>
                                </w:rPr>
                                <w:t>ники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ctr" anchorCtr="0" upright="1">
                          <a:noAutofit/>
                        </wps:bodyPr>
                      </wps:wsp>
                      <wps:wsp>
                        <wps:cNvPr id="376" name="AutoShape 47"/>
                        <wps:cNvSpPr>
                          <a:spLocks noChangeArrowheads="1"/>
                        </wps:cNvSpPr>
                        <wps:spPr bwMode="auto">
                          <a:xfrm>
                            <a:off x="5113334" y="3554432"/>
                            <a:ext cx="1152000" cy="891337"/>
                          </a:xfrm>
                          <a:prstGeom prst="cube">
                            <a:avLst>
                              <a:gd name="adj" fmla="val 25000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B66A27" w14:textId="77777777" w:rsidR="00356C7D" w:rsidRPr="00DA3529" w:rsidRDefault="00356C7D" w:rsidP="00E67D6B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2"/>
                                </w:rPr>
                              </w:pPr>
                              <w:r w:rsidRPr="00DA3529">
                                <w:rPr>
                                  <w:color w:val="404040"/>
                                  <w:sz w:val="22"/>
                                </w:rPr>
                                <w:t>ЦППС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ctr" anchorCtr="0" upright="1">
                          <a:noAutofit/>
                        </wps:bodyPr>
                      </wps:wsp>
                      <wps:wsp>
                        <wps:cNvPr id="377" name="AutoShape 49"/>
                        <wps:cNvSpPr>
                          <a:spLocks noChangeArrowheads="1"/>
                        </wps:cNvSpPr>
                        <wps:spPr bwMode="auto">
                          <a:xfrm>
                            <a:off x="4042422" y="2212243"/>
                            <a:ext cx="1260000" cy="5642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1308B3" w14:textId="77777777" w:rsidR="00356C7D" w:rsidRPr="008C62D4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8C62D4">
                                <w:rPr>
                                  <w:sz w:val="22"/>
                                  <w:szCs w:val="22"/>
                                </w:rPr>
                                <w:t>Прием телемеханической информации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378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5414527" y="2220547"/>
                            <a:ext cx="749642" cy="54671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418D27" w14:textId="77777777" w:rsidR="00356C7D" w:rsidRPr="00522353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Выдача</w:t>
                              </w:r>
                            </w:p>
                            <w:p w14:paraId="54D0C7A4" w14:textId="77777777" w:rsidR="00356C7D" w:rsidRPr="00522353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22353">
                                <w:rPr>
                                  <w:sz w:val="22"/>
                                  <w:szCs w:val="22"/>
                                </w:rPr>
                                <w:t>команд</w:t>
                              </w:r>
                            </w:p>
                            <w:p w14:paraId="6887BA70" w14:textId="77777777" w:rsidR="00356C7D" w:rsidRPr="00522353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  <w:lang w:val="en-US"/>
                                </w:rPr>
                              </w:pPr>
                              <w:r w:rsidRPr="00522353">
                                <w:rPr>
                                  <w:sz w:val="22"/>
                                  <w:szCs w:val="22"/>
                                </w:rPr>
                                <w:t>ТУ и ТР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ctr" anchorCtr="0" upright="1">
                          <a:noAutofit/>
                        </wps:bodyPr>
                      </wps:wsp>
                      <wps:wsp>
                        <wps:cNvPr id="379" name="AutoShape 51"/>
                        <wps:cNvSpPr>
                          <a:spLocks noChangeArrowheads="1"/>
                        </wps:cNvSpPr>
                        <wps:spPr bwMode="auto">
                          <a:xfrm>
                            <a:off x="1700635" y="3981441"/>
                            <a:ext cx="781050" cy="914406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76923C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084F0D" w14:textId="77777777" w:rsidR="00356C7D" w:rsidRPr="00E6590A" w:rsidRDefault="00356C7D" w:rsidP="00E67D6B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</w:pPr>
                              <w:r w:rsidRPr="00E6590A"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  <w:t>СУБД основная</w:t>
                              </w:r>
                            </w:p>
                          </w:txbxContent>
                        </wps:txbx>
                        <wps:bodyPr rot="0" vert="horz" wrap="square" lIns="18000" tIns="36000" rIns="18000" bIns="36000" anchor="ctr" anchorCtr="0" upright="1">
                          <a:noAutofit/>
                        </wps:bodyPr>
                      </wps:wsp>
                      <wps:wsp>
                        <wps:cNvPr id="380" name="AutoShape 52"/>
                        <wps:cNvSpPr>
                          <a:spLocks noChangeArrowheads="1"/>
                        </wps:cNvSpPr>
                        <wps:spPr bwMode="auto">
                          <a:xfrm>
                            <a:off x="2709674" y="1993770"/>
                            <a:ext cx="1075455" cy="49165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CD82EE" w14:textId="77777777" w:rsidR="00356C7D" w:rsidRPr="005468F7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468F7">
                                <w:rPr>
                                  <w:sz w:val="22"/>
                                  <w:szCs w:val="22"/>
                                </w:rPr>
                                <w:t>Выполнение расчетов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381" name="AutoShape 53"/>
                        <wps:cNvSpPr>
                          <a:spLocks noChangeArrowheads="1"/>
                        </wps:cNvSpPr>
                        <wps:spPr bwMode="auto">
                          <a:xfrm>
                            <a:off x="283644" y="1219546"/>
                            <a:ext cx="1260000" cy="51614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4E32A" w14:textId="77777777" w:rsidR="00356C7D" w:rsidRPr="00D90CBE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Информационный обмен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ctr" anchorCtr="0" upright="1">
                          <a:noAutofit/>
                        </wps:bodyPr>
                      </wps:wsp>
                      <wps:wsp>
                        <wps:cNvPr id="382" name="AutoShape 54"/>
                        <wps:cNvSpPr>
                          <a:spLocks noChangeArrowheads="1"/>
                        </wps:cNvSpPr>
                        <wps:spPr bwMode="auto">
                          <a:xfrm>
                            <a:off x="603849" y="143288"/>
                            <a:ext cx="807142" cy="6481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FABF8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2BA218" w14:textId="77777777" w:rsidR="00356C7D" w:rsidRPr="00F230CB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F230CB">
                                <w:rPr>
                                  <w:sz w:val="26"/>
                                  <w:szCs w:val="26"/>
                                </w:rPr>
                                <w:t>Смежные</w:t>
                              </w:r>
                            </w:p>
                            <w:p w14:paraId="74F63268" w14:textId="77777777" w:rsidR="00356C7D" w:rsidRPr="00F230CB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F230CB">
                                <w:rPr>
                                  <w:sz w:val="26"/>
                                  <w:szCs w:val="26"/>
                                </w:rPr>
                                <w:t>системы</w:t>
                              </w:r>
                            </w:p>
                          </w:txbxContent>
                        </wps:txbx>
                        <wps:bodyPr rot="0" vert="horz" wrap="none" lIns="18000" tIns="0" rIns="18000" bIns="0" anchor="ctr" anchorCtr="0" upright="1">
                          <a:noAutofit/>
                        </wps:bodyPr>
                      </wps:wsp>
                      <wps:wsp>
                        <wps:cNvPr id="383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3901994" y="257141"/>
                            <a:ext cx="2262175" cy="39055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FABF8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F8A8C2" w14:textId="46B2175C" w:rsidR="00356C7D" w:rsidRPr="00132183" w:rsidRDefault="00356C7D" w:rsidP="00E67D6B">
                              <w:pPr>
                                <w:ind w:firstLine="0"/>
                                <w:jc w:val="center"/>
                                <w:rPr>
                                  <w:b/>
                                  <w:lang w:val="en-US"/>
                                </w:rPr>
                              </w:pPr>
                              <w:r w:rsidRPr="00132183">
                                <w:rPr>
                                  <w:b/>
                                </w:rPr>
                                <w:t>АРМ Диспетчера</w:t>
                              </w:r>
                            </w:p>
                          </w:txbxContent>
                        </wps:txbx>
                        <wps:bodyPr rot="0" vert="horz" wrap="square" lIns="18000" tIns="0" rIns="18000" bIns="0" anchor="ctr" anchorCtr="0" upright="1">
                          <a:noAutofit/>
                        </wps:bodyPr>
                      </wps:wsp>
                      <wps:wsp>
                        <wps:cNvPr id="386" name="AutoShape 58"/>
                        <wps:cNvSpPr>
                          <a:spLocks noChangeArrowheads="1"/>
                        </wps:cNvSpPr>
                        <wps:spPr bwMode="auto">
                          <a:xfrm>
                            <a:off x="3882133" y="1267665"/>
                            <a:ext cx="900000" cy="48028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2700000" scaled="1"/>
                          </a:gra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6EE063" w14:textId="77777777" w:rsidR="00356C7D" w:rsidRPr="005468F7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468F7">
                                <w:rPr>
                                  <w:sz w:val="22"/>
                                  <w:szCs w:val="22"/>
                                </w:rPr>
                                <w:t>Оповещение о событиях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ctr" anchorCtr="0" upright="1">
                          <a:noAutofit/>
                        </wps:bodyPr>
                      </wps:wsp>
                      <wps:wsp>
                        <wps:cNvPr id="387" name="AutoShape 59"/>
                        <wps:cNvSpPr>
                          <a:spLocks noChangeArrowheads="1"/>
                        </wps:cNvSpPr>
                        <wps:spPr bwMode="auto">
                          <a:xfrm>
                            <a:off x="2711524" y="2572032"/>
                            <a:ext cx="1085081" cy="46366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A2FB7F" w14:textId="77777777" w:rsidR="00356C7D" w:rsidRPr="005468F7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468F7">
                                <w:rPr>
                                  <w:sz w:val="22"/>
                                  <w:szCs w:val="22"/>
                                </w:rPr>
                                <w:t>Контроль состояния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388" name="AutoShape 60"/>
                        <wps:cNvSpPr>
                          <a:spLocks noChangeArrowheads="1"/>
                        </wps:cNvSpPr>
                        <wps:spPr bwMode="auto">
                          <a:xfrm>
                            <a:off x="1658220" y="1219448"/>
                            <a:ext cx="1044000" cy="51614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97268E" w14:textId="77777777" w:rsidR="00356C7D" w:rsidRPr="00D90CBE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D90CBE">
                                <w:rPr>
                                  <w:sz w:val="22"/>
                                  <w:szCs w:val="22"/>
                                </w:rPr>
                                <w:t>Обслуживание запросов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ctr" anchorCtr="0" upright="1">
                          <a:noAutofit/>
                        </wps:bodyPr>
                      </wps:wsp>
                      <wps:wsp>
                        <wps:cNvPr id="389" name="AutoShape 61"/>
                        <wps:cNvCnPr>
                          <a:cxnSpLocks noChangeShapeType="1"/>
                          <a:stCxn id="381" idx="0"/>
                          <a:endCxn id="382" idx="2"/>
                        </wps:cNvCnPr>
                        <wps:spPr bwMode="auto">
                          <a:xfrm flipV="1">
                            <a:off x="913644" y="791398"/>
                            <a:ext cx="93776" cy="4281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AutoShape 62"/>
                        <wps:cNvCnPr>
                          <a:cxnSpLocks noChangeShapeType="1"/>
                          <a:stCxn id="379" idx="1"/>
                          <a:endCxn id="381" idx="2"/>
                        </wps:cNvCnPr>
                        <wps:spPr bwMode="auto">
                          <a:xfrm flipH="1" flipV="1">
                            <a:off x="913644" y="1735695"/>
                            <a:ext cx="1177516" cy="22457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AutoShape 63"/>
                        <wps:cNvCnPr>
                          <a:cxnSpLocks noChangeShapeType="1"/>
                          <a:stCxn id="379" idx="1"/>
                          <a:endCxn id="388" idx="2"/>
                        </wps:cNvCnPr>
                        <wps:spPr bwMode="auto">
                          <a:xfrm flipV="1">
                            <a:off x="2091160" y="1735597"/>
                            <a:ext cx="89060" cy="22458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AutoShape 64"/>
                        <wps:cNvCnPr>
                          <a:cxnSpLocks noChangeShapeType="1"/>
                          <a:stCxn id="387" idx="1"/>
                          <a:endCxn id="379" idx="1"/>
                        </wps:cNvCnPr>
                        <wps:spPr bwMode="auto">
                          <a:xfrm flipH="1">
                            <a:off x="2091160" y="2803862"/>
                            <a:ext cx="620364" cy="11775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AutoShape 67"/>
                        <wps:cNvCnPr>
                          <a:cxnSpLocks noChangeShapeType="1"/>
                        </wps:cNvCnPr>
                        <wps:spPr bwMode="auto">
                          <a:xfrm flipV="1">
                            <a:off x="4323371" y="647700"/>
                            <a:ext cx="0" cy="6083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AutoShape 6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762605" y="2760231"/>
                            <a:ext cx="681949" cy="7863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AutoShap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4228121" y="2776508"/>
                            <a:ext cx="0" cy="7863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AutoShape 75"/>
                        <wps:cNvCnPr>
                          <a:cxnSpLocks noChangeShapeType="1"/>
                          <a:stCxn id="388" idx="0"/>
                          <a:endCxn id="383" idx="1"/>
                        </wps:cNvCnPr>
                        <wps:spPr bwMode="auto">
                          <a:xfrm flipV="1">
                            <a:off x="2180220" y="452421"/>
                            <a:ext cx="1721774" cy="7670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AutoShape 76"/>
                        <wps:cNvCnPr>
                          <a:cxnSpLocks noChangeShapeType="1"/>
                          <a:stCxn id="380" idx="1"/>
                          <a:endCxn id="379" idx="1"/>
                        </wps:cNvCnPr>
                        <wps:spPr bwMode="auto">
                          <a:xfrm flipH="1">
                            <a:off x="2091160" y="2239597"/>
                            <a:ext cx="618514" cy="174184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AutoShape 77"/>
                        <wps:cNvCnPr>
                          <a:cxnSpLocks noChangeShapeType="1"/>
                          <a:stCxn id="377" idx="1"/>
                          <a:endCxn id="380" idx="3"/>
                        </wps:cNvCnPr>
                        <wps:spPr bwMode="auto">
                          <a:xfrm flipH="1" flipV="1">
                            <a:off x="3785129" y="2239597"/>
                            <a:ext cx="257293" cy="2547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AutoShap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4252232" y="1735597"/>
                            <a:ext cx="0" cy="4726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" name="AutoShape 80"/>
                        <wps:cNvCnPr>
                          <a:cxnSpLocks noChangeShapeType="1"/>
                          <a:stCxn id="377" idx="1"/>
                          <a:endCxn id="387" idx="3"/>
                        </wps:cNvCnPr>
                        <wps:spPr bwMode="auto">
                          <a:xfrm flipH="1">
                            <a:off x="3796605" y="2494376"/>
                            <a:ext cx="245817" cy="3094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AutoShape 82"/>
                        <wps:cNvSpPr>
                          <a:spLocks noChangeArrowheads="1"/>
                        </wps:cNvSpPr>
                        <wps:spPr bwMode="auto">
                          <a:xfrm>
                            <a:off x="1703449" y="5109564"/>
                            <a:ext cx="806811" cy="929285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76923C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AEF33F" w14:textId="77777777" w:rsidR="00356C7D" w:rsidRPr="00111238" w:rsidRDefault="00356C7D" w:rsidP="00E67D6B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</w:pPr>
                              <w:r w:rsidRPr="00111238"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  <w:t>СУБД</w:t>
                              </w:r>
                            </w:p>
                            <w:p w14:paraId="2BB693AD" w14:textId="77777777" w:rsidR="00356C7D" w:rsidRPr="00111238" w:rsidRDefault="00356C7D" w:rsidP="00E67D6B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</w:pPr>
                              <w:r w:rsidRPr="00111238">
                                <w:rPr>
                                  <w:color w:val="404040"/>
                                  <w:sz w:val="26"/>
                                  <w:szCs w:val="26"/>
                                </w:rPr>
                                <w:t xml:space="preserve"> резервная</w:t>
                              </w:r>
                            </w:p>
                          </w:txbxContent>
                        </wps:txbx>
                        <wps:bodyPr rot="0" vert="horz" wrap="square" lIns="18000" tIns="36000" rIns="18000" bIns="36000" anchor="ctr" anchorCtr="0" upright="1">
                          <a:noAutofit/>
                        </wps:bodyPr>
                      </wps:wsp>
                      <wps:wsp>
                        <wps:cNvPr id="410" name="AutoShape 83"/>
                        <wps:cNvSpPr>
                          <a:spLocks noChangeArrowheads="1"/>
                        </wps:cNvSpPr>
                        <wps:spPr bwMode="auto">
                          <a:xfrm>
                            <a:off x="2586595" y="4702859"/>
                            <a:ext cx="1116000" cy="57815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 algn="ctr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4C1AE2" w14:textId="77777777" w:rsidR="00356C7D" w:rsidRPr="0055693E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5693E">
                                <w:rPr>
                                  <w:sz w:val="22"/>
                                  <w:szCs w:val="22"/>
                                </w:rPr>
                                <w:t>Синхронизация архивных</w:t>
                              </w:r>
                            </w:p>
                            <w:p w14:paraId="00B00B13" w14:textId="77777777" w:rsidR="00356C7D" w:rsidRPr="0055693E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55693E">
                                <w:rPr>
                                  <w:sz w:val="22"/>
                                  <w:szCs w:val="22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411" name="AutoShape 84"/>
                        <wps:cNvCnPr>
                          <a:cxnSpLocks noChangeShapeType="1"/>
                          <a:stCxn id="409" idx="2"/>
                          <a:endCxn id="417" idx="2"/>
                        </wps:cNvCnPr>
                        <wps:spPr bwMode="auto">
                          <a:xfrm flipH="1" flipV="1">
                            <a:off x="944457" y="5279458"/>
                            <a:ext cx="758992" cy="2947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AutoShape 85"/>
                        <wps:cNvCnPr>
                          <a:cxnSpLocks noChangeShapeType="1"/>
                          <a:stCxn id="410" idx="0"/>
                          <a:endCxn id="379" idx="4"/>
                        </wps:cNvCnPr>
                        <wps:spPr bwMode="auto">
                          <a:xfrm flipH="1" flipV="1">
                            <a:off x="2481685" y="4438644"/>
                            <a:ext cx="662910" cy="264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AutoShape 86"/>
                        <wps:cNvSpPr>
                          <a:spLocks noChangeArrowheads="1"/>
                        </wps:cNvSpPr>
                        <wps:spPr bwMode="auto">
                          <a:xfrm>
                            <a:off x="2862055" y="3712423"/>
                            <a:ext cx="756000" cy="6347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 algn="ctr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A58980" w14:textId="77777777" w:rsidR="00356C7D" w:rsidRPr="000E61AB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0E61AB">
                                <w:rPr>
                                  <w:sz w:val="22"/>
                                  <w:szCs w:val="22"/>
                                </w:rPr>
                                <w:t>Очистка</w:t>
                              </w:r>
                            </w:p>
                            <w:p w14:paraId="7598FD24" w14:textId="77777777" w:rsidR="00356C7D" w:rsidRPr="000E61AB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0E61AB">
                                <w:rPr>
                                  <w:sz w:val="22"/>
                                  <w:szCs w:val="22"/>
                                </w:rPr>
                                <w:t>архивных</w:t>
                              </w:r>
                            </w:p>
                            <w:p w14:paraId="09344D63" w14:textId="77777777" w:rsidR="00356C7D" w:rsidRPr="000E61AB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0E61AB">
                                <w:rPr>
                                  <w:sz w:val="22"/>
                                  <w:szCs w:val="22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414" name="AutoShape 87"/>
                        <wps:cNvCnPr>
                          <a:cxnSpLocks noChangeShapeType="1"/>
                          <a:stCxn id="379" idx="4"/>
                          <a:endCxn id="413" idx="1"/>
                        </wps:cNvCnPr>
                        <wps:spPr bwMode="auto">
                          <a:xfrm flipV="1">
                            <a:off x="2481440" y="4029811"/>
                            <a:ext cx="380331" cy="4088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AutoShape 88" descr="10%"/>
                        <wps:cNvSpPr>
                          <a:spLocks noChangeArrowheads="1"/>
                        </wps:cNvSpPr>
                        <wps:spPr bwMode="auto">
                          <a:xfrm>
                            <a:off x="404282" y="2484823"/>
                            <a:ext cx="1055769" cy="49529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8432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938953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97375" w14:textId="77777777" w:rsidR="00356C7D" w:rsidRPr="00B132F9" w:rsidRDefault="00356C7D" w:rsidP="00E67D6B">
                              <w:pPr>
                                <w:ind w:firstLine="0"/>
                                <w:jc w:val="center"/>
                                <w:rPr>
                                  <w:b/>
                                  <w:sz w:val="30"/>
                                  <w:szCs w:val="30"/>
                                  <w:lang w:val="en-US"/>
                                </w:rPr>
                              </w:pPr>
                              <w:r w:rsidRPr="00B132F9">
                                <w:rPr>
                                  <w:b/>
                                  <w:sz w:val="30"/>
                                  <w:szCs w:val="30"/>
                                </w:rPr>
                                <w:t xml:space="preserve">Сервер </w:t>
                              </w:r>
                              <w:r w:rsidRPr="00B132F9">
                                <w:rPr>
                                  <w:b/>
                                  <w:sz w:val="30"/>
                                  <w:szCs w:val="30"/>
                                  <w:lang w:val="en-US"/>
                                </w:rPr>
                                <w:t>SCADA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6" name="AutoShape 74"/>
                        <wps:cNvCnPr>
                          <a:cxnSpLocks noChangeShapeType="1"/>
                          <a:stCxn id="378" idx="0"/>
                        </wps:cNvCnPr>
                        <wps:spPr bwMode="auto">
                          <a:xfrm flipV="1">
                            <a:off x="5789348" y="647700"/>
                            <a:ext cx="0" cy="15728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AutoShape 317"/>
                        <wps:cNvSpPr>
                          <a:spLocks noChangeArrowheads="1"/>
                        </wps:cNvSpPr>
                        <wps:spPr bwMode="auto">
                          <a:xfrm>
                            <a:off x="278457" y="4702859"/>
                            <a:ext cx="1332000" cy="57659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 algn="ctr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1F1496" w14:textId="77777777" w:rsidR="00356C7D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Синхронизация </w:t>
                              </w:r>
                            </w:p>
                            <w:p w14:paraId="0D65AA78" w14:textId="77777777" w:rsidR="00356C7D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конфигура</w:t>
                              </w:r>
                              <w:r w:rsidRPr="000E61AB">
                                <w:rPr>
                                  <w:sz w:val="22"/>
                                  <w:szCs w:val="22"/>
                                </w:rPr>
                                <w:t>ционных</w:t>
                              </w:r>
                            </w:p>
                            <w:p w14:paraId="10496742" w14:textId="77777777" w:rsidR="00356C7D" w:rsidRPr="000E61AB" w:rsidRDefault="00356C7D" w:rsidP="00E67D6B">
                              <w:pPr>
                                <w:ind w:firstLine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0E61AB">
                                <w:rPr>
                                  <w:sz w:val="22"/>
                                  <w:szCs w:val="22"/>
                                </w:rPr>
                                <w:t xml:space="preserve"> БД</w:t>
                              </w:r>
                            </w:p>
                          </w:txbxContent>
                        </wps:txbx>
                        <wps:bodyPr rot="0" vert="horz" wrap="square" lIns="36000" tIns="0" rIns="36000" bIns="0" anchor="t" anchorCtr="0" upright="1">
                          <a:noAutofit/>
                        </wps:bodyPr>
                      </wps:wsp>
                      <wps:wsp>
                        <wps:cNvPr id="418" name="AutoShape 318"/>
                        <wps:cNvCnPr>
                          <a:cxnSpLocks noChangeShapeType="1"/>
                          <a:stCxn id="409" idx="4"/>
                          <a:endCxn id="410" idx="2"/>
                        </wps:cNvCnPr>
                        <wps:spPr bwMode="auto">
                          <a:xfrm flipV="1">
                            <a:off x="2510260" y="5281014"/>
                            <a:ext cx="634335" cy="2931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AutoShape 321"/>
                        <wps:cNvCnPr>
                          <a:cxnSpLocks noChangeShapeType="1"/>
                          <a:stCxn id="379" idx="2"/>
                          <a:endCxn id="417" idx="0"/>
                        </wps:cNvCnPr>
                        <wps:spPr bwMode="auto">
                          <a:xfrm flipH="1">
                            <a:off x="944457" y="4438644"/>
                            <a:ext cx="756178" cy="264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AutoShape 46"/>
                        <wps:cNvSpPr>
                          <a:spLocks noChangeArrowheads="1"/>
                        </wps:cNvSpPr>
                        <wps:spPr bwMode="auto">
                          <a:xfrm>
                            <a:off x="195789" y="3629025"/>
                            <a:ext cx="3602579" cy="24765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38100">
                            <a:solidFill>
                              <a:srgbClr val="C4BC96"/>
                            </a:solidFill>
                            <a:round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6B0B0226" w14:textId="77777777" w:rsidR="00356C7D" w:rsidRDefault="00356C7D" w:rsidP="00E67D6B">
                              <w:pPr>
                                <w:pStyle w:val="afffa"/>
                                <w:spacing w:before="0" w:beforeAutospacing="0" w:after="0" w:afterAutospacing="0"/>
                                <w:jc w:val="right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36000" rIns="91440" bIns="36000" anchor="t" anchorCtr="0" upright="1">
                          <a:noAutofit/>
                        </wps:bodyPr>
                      </wps:wsp>
                      <wps:wsp>
                        <wps:cNvPr id="99" name="AutoShape 74"/>
                        <wps:cNvCnPr>
                          <a:cxnSpLocks noChangeShapeType="1"/>
                        </wps:cNvCnPr>
                        <wps:spPr bwMode="auto">
                          <a:xfrm flipV="1">
                            <a:off x="5879083" y="2776508"/>
                            <a:ext cx="0" cy="792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AutoShap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4322302" y="4455294"/>
                            <a:ext cx="2540" cy="432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AutoShap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4024878" y="4455294"/>
                            <a:ext cx="7200" cy="432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AutoShape 74"/>
                        <wps:cNvCnPr>
                          <a:cxnSpLocks noChangeShapeType="1"/>
                        </wps:cNvCnPr>
                        <wps:spPr bwMode="auto">
                          <a:xfrm flipV="1">
                            <a:off x="4693260" y="4466986"/>
                            <a:ext cx="0" cy="432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3891658" y="4892619"/>
                            <a:ext cx="252000" cy="2270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E6128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DD176D" w14:textId="2A61A0A4" w:rsidR="00356C7D" w:rsidRPr="00772121" w:rsidRDefault="00356C7D" w:rsidP="00772121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772121">
                                <w:rPr>
                                  <w:b/>
                                  <w:sz w:val="22"/>
                                  <w:szCs w:val="22"/>
                                </w:rPr>
                                <w:t>ТС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49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4551882" y="4900011"/>
                            <a:ext cx="288000" cy="2270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61FF28" w14:textId="2F0605A1" w:rsidR="00356C7D" w:rsidRPr="00772121" w:rsidRDefault="00356C7D" w:rsidP="00772121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</w:rPr>
                                <w:t>ТУ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51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4190021" y="4900011"/>
                            <a:ext cx="252000" cy="2270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E6128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D8D544" w14:textId="027A3FF0" w:rsidR="00356C7D" w:rsidRPr="00772121" w:rsidRDefault="00356C7D" w:rsidP="00772121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</w:rPr>
                                <w:t>ТИ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7" name="AutoShape 71"/>
                        <wps:cNvCnPr>
                          <a:cxnSpLocks noChangeShapeType="1"/>
                          <a:stCxn id="166" idx="0"/>
                        </wps:cNvCnPr>
                        <wps:spPr bwMode="auto">
                          <a:xfrm flipV="1">
                            <a:off x="5288647" y="4466742"/>
                            <a:ext cx="13775" cy="16070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AutoShape 74"/>
                        <wps:cNvCnPr>
                          <a:cxnSpLocks noChangeShapeType="1"/>
                        </wps:cNvCnPr>
                        <wps:spPr bwMode="auto">
                          <a:xfrm flipV="1">
                            <a:off x="4762605" y="2767265"/>
                            <a:ext cx="805133" cy="7792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AutoShap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4332896" y="2767265"/>
                            <a:ext cx="0" cy="78631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AutoShape 74"/>
                        <wps:cNvCnPr>
                          <a:cxnSpLocks noChangeShapeType="1"/>
                        </wps:cNvCnPr>
                        <wps:spPr bwMode="auto">
                          <a:xfrm flipV="1">
                            <a:off x="5692750" y="4457461"/>
                            <a:ext cx="0" cy="504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4939699" y="5359571"/>
                            <a:ext cx="742958" cy="34863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chemeClr val="bg1"/>
                          </a:solidFill>
                          <a:ln w="12700">
                            <a:noFill/>
                            <a:round/>
                            <a:headEnd/>
                            <a:tailEnd/>
                          </a:ln>
                          <a:effectLst/>
                          <a:extLst/>
                        </wps:spPr>
                        <wps:txbx>
                          <w:txbxContent>
                            <w:p w14:paraId="27625F6F" w14:textId="77777777" w:rsidR="00356C7D" w:rsidRPr="006D0FE3" w:rsidRDefault="00356C7D" w:rsidP="00772121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6D0FE3">
                                <w:rPr>
                                  <w:b/>
                                  <w:sz w:val="18"/>
                                  <w:szCs w:val="18"/>
                                </w:rPr>
                                <w:t>МЭК</w:t>
                              </w:r>
                            </w:p>
                            <w:p w14:paraId="4FF2A75B" w14:textId="03F3F3DA" w:rsidR="00356C7D" w:rsidRPr="006D0FE3" w:rsidRDefault="00356C7D" w:rsidP="00772121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6D0FE3">
                                <w:rPr>
                                  <w:b/>
                                  <w:sz w:val="18"/>
                                  <w:szCs w:val="18"/>
                                </w:rPr>
                                <w:t xml:space="preserve"> 60870-5-104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83" name="AutoShap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4432496" y="1735597"/>
                            <a:ext cx="0" cy="4726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AutoShape 74"/>
                        <wps:cNvCnPr>
                          <a:cxnSpLocks noChangeShapeType="1"/>
                        </wps:cNvCnPr>
                        <wps:spPr bwMode="auto">
                          <a:xfrm flipV="1">
                            <a:off x="5986907" y="4457461"/>
                            <a:ext cx="0" cy="504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AutoShape 74"/>
                        <wps:cNvCnPr>
                          <a:cxnSpLocks noChangeShapeType="1"/>
                        </wps:cNvCnPr>
                        <wps:spPr bwMode="auto">
                          <a:xfrm flipV="1">
                            <a:off x="5967277" y="2767265"/>
                            <a:ext cx="0" cy="792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4857956" y="6073819"/>
                            <a:ext cx="861382" cy="39147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E6128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B8C02A" w14:textId="38D3ED1F" w:rsidR="00356C7D" w:rsidRDefault="00356C7D" w:rsidP="005A4397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Устройства</w:t>
                              </w:r>
                            </w:p>
                            <w:p w14:paraId="03D260B0" w14:textId="353C860B" w:rsidR="00356C7D" w:rsidRDefault="00356C7D" w:rsidP="005A4397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ТМ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70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5574509" y="4961436"/>
                            <a:ext cx="252000" cy="2270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A226EC" w14:textId="77777777" w:rsidR="00356C7D" w:rsidRPr="00772121" w:rsidRDefault="00356C7D" w:rsidP="00772121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</w:rPr>
                                <w:t>ТУ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172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5857120" y="4951936"/>
                            <a:ext cx="252000" cy="2270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1FF3B4" w14:textId="52F9D9F4" w:rsidR="00356C7D" w:rsidRPr="001C6A72" w:rsidRDefault="00356C7D" w:rsidP="00772121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</w:rPr>
                                <w:t>ТР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05" name="AutoShap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5418961" y="6465292"/>
                            <a:ext cx="2540" cy="432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AutoShape 71"/>
                        <wps:cNvCnPr>
                          <a:cxnSpLocks noChangeShapeType="1"/>
                        </wps:cNvCnPr>
                        <wps:spPr bwMode="auto">
                          <a:xfrm flipV="1">
                            <a:off x="5121537" y="6465292"/>
                            <a:ext cx="7200" cy="4320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4997842" y="6902617"/>
                            <a:ext cx="252000" cy="2270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E6128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2F04D3" w14:textId="77777777" w:rsidR="00356C7D" w:rsidRPr="00772121" w:rsidRDefault="00356C7D" w:rsidP="00772121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 w:rsidRPr="00772121">
                                <w:rPr>
                                  <w:b/>
                                  <w:sz w:val="22"/>
                                  <w:szCs w:val="22"/>
                                </w:rPr>
                                <w:t>ТС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s:wsp>
                        <wps:cNvPr id="422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5296205" y="6900484"/>
                            <a:ext cx="252000" cy="22708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E6128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D8ED18" w14:textId="77777777" w:rsidR="00356C7D" w:rsidRPr="00772121" w:rsidRDefault="00356C7D" w:rsidP="00772121">
                              <w:pPr>
                                <w:pStyle w:val="afffa"/>
                                <w:spacing w:before="0" w:beforeAutospacing="0" w:after="0" w:afterAutospacing="0"/>
                                <w:jc w:val="center"/>
                                <w:rPr>
                                  <w:b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</w:rPr>
                                <w:t>ТИ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BB768A" id="_x0000_s1066" editas="canvas" style="width:496.5pt;height:591.6pt;mso-position-horizontal-relative:char;mso-position-vertical-relative:line" coordsize="63055,7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">
                <v:shape id="_x0000_s1067" type="#_x0000_t75" style="position:absolute;width:63055;height:75133;visibility:visible;mso-wrap-style:square">
                  <v:fill o:detectmouseclick="t"/>
                  <v:path o:connecttype="none"/>
                </v:shape>
                <v:roundrect id="AutoShape 46" o:spid="_x0000_s1068" style="position:absolute;left:2022;top:11038;width:60271;height:200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qi5MMA&#10;AADcAAAADwAAAGRycy9kb3ducmV2LnhtbESPzW7CMBCE75V4B2uRuBUHqAoEDKKVUvXQCz8PsIqX&#10;JMJeW7FJwtvjSpV6HM3MN5rtfrBGdNSGxrGC2TQDQVw63XCl4HIuXlcgQkTWaByTggcF2O9GL1vM&#10;tev5SN0pViJBOOSooI7R51KGsiaLYeo8cfKurrUYk2wrqVvsE9waOc+yd2mx4bRQo6fPmsrb6W4V&#10;/Liiv38Z/+GWs076wqzNlaNSk/Fw2ICINMT/8F/7WytYLN/g90w6AnL3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qi5MMAAADcAAAADwAAAAAAAAAAAAAAAACYAgAAZHJzL2Rv&#10;d25yZXYueG1sUEsFBgAAAAAEAAQA9QAAAIgDAAAAAA==&#10;" strokecolor="#c4bc96" strokeweight="4pt">
                  <v:shadow opacity=".5" offset="6pt,6pt"/>
                  <v:textbox inset=",1mm,,1mm">
                    <w:txbxContent>
                      <w:p w14:paraId="52ABCFF5" w14:textId="77777777" w:rsidR="00356C7D" w:rsidRPr="00D6256F" w:rsidRDefault="00356C7D" w:rsidP="00E67D6B">
                        <w:pPr>
                          <w:ind w:firstLine="0"/>
                          <w:jc w:val="right"/>
                          <w:rPr>
                            <w:b/>
                            <w:color w:val="000000"/>
                          </w:rPr>
                        </w:pPr>
                      </w:p>
                    </w:txbxContent>
                  </v:textbox>
                </v:roundrect>
                <v:shape id="AutoShape 48" o:spid="_x0000_s1069" type="#_x0000_t16" style="position:absolute;left:39019;top:35628;width:11520;height:89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N+scEA&#10;AADcAAAADwAAAGRycy9kb3ducmV2LnhtbESPQYvCMBSE78L+h/AWvGnaqqt2TWURBa/WHvb4aJ5t&#10;2ealNFmt/94IgsdhZr5hNtvBtOJKvWssK4inEQji0uqGKwXF+TBZgXAeWWNrmRTcycE2+xhtMNX2&#10;xie65r4SAcIuRQW1910qpStrMuimtiMO3sX2Bn2QfSV1j7cAN61MouhLGmw4LNTY0a6m8i//Nwr2&#10;v6VZ5z7qYrlwyfxISeG0UWr8Ofx8g/A0+Hf41T5qBbPlAp5nwhGQ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jfrHBAAAA3AAAAA8AAAAAAAAAAAAAAAAAmAIAAGRycy9kb3du&#10;cmV2LnhtbFBLBQYAAAAABAAEAPUAAACGAwAAAAA=&#10;" strokecolor="#b2a1c7" strokeweight="2.25pt">
                  <v:shadow opacity=".5" offset="6pt,6pt"/>
                  <v:textbox inset=".5mm,2mm,.5mm,2mm">
                    <w:txbxContent>
                      <w:p w14:paraId="2455C6C0" w14:textId="77777777" w:rsidR="00356C7D" w:rsidRPr="00DA3529" w:rsidRDefault="00356C7D" w:rsidP="00E67D6B">
                        <w:pPr>
                          <w:ind w:firstLine="0"/>
                          <w:jc w:val="center"/>
                          <w:rPr>
                            <w:color w:val="404040"/>
                            <w:sz w:val="22"/>
                          </w:rPr>
                        </w:pPr>
                        <w:r>
                          <w:rPr>
                            <w:color w:val="404040"/>
                            <w:sz w:val="22"/>
                          </w:rPr>
                          <w:t>Устройства телемеха</w:t>
                        </w:r>
                        <w:r w:rsidRPr="00DA3529">
                          <w:rPr>
                            <w:color w:val="404040"/>
                            <w:sz w:val="22"/>
                          </w:rPr>
                          <w:t>ники</w:t>
                        </w:r>
                      </w:p>
                    </w:txbxContent>
                  </v:textbox>
                </v:shape>
                <v:shape id="AutoShape 47" o:spid="_x0000_s1070" type="#_x0000_t16" style="position:absolute;left:51133;top:35544;width:11520;height:89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HgxsEA&#10;AADcAAAADwAAAGRycy9kb3ducmV2LnhtbESPQYvCMBSE78L+h/AWvGnaql2tjSKyglerhz0+mmdb&#10;tnkpTVa7/94IgsdhZr5h8u1gWnGj3jWWFcTTCARxaXXDlYLL+TBZgnAeWWNrmRT8k4Pt5mOUY6bt&#10;nU90K3wlAoRdhgpq77tMSlfWZNBNbUccvKvtDfog+0rqHu8BblqZRFEqDTYcFmrsaF9T+Vv8GQXf&#10;P6VZFT7qYrlwyfxIycVpo9T4c9itQXga/Dv8ah+1gtlXCs8z4Qj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x4MbBAAAA3AAAAA8AAAAAAAAAAAAAAAAAmAIAAGRycy9kb3du&#10;cmV2LnhtbFBLBQYAAAAABAAEAPUAAACGAwAAAAA=&#10;" strokecolor="#b2a1c7" strokeweight="2.25pt">
                  <v:shadow opacity=".5" offset="6pt,6pt"/>
                  <v:textbox inset=".5mm,2mm,.5mm,2mm">
                    <w:txbxContent>
                      <w:p w14:paraId="09B66A27" w14:textId="77777777" w:rsidR="00356C7D" w:rsidRPr="00DA3529" w:rsidRDefault="00356C7D" w:rsidP="00E67D6B">
                        <w:pPr>
                          <w:ind w:firstLine="0"/>
                          <w:jc w:val="center"/>
                          <w:rPr>
                            <w:color w:val="404040"/>
                            <w:sz w:val="22"/>
                          </w:rPr>
                        </w:pPr>
                        <w:r w:rsidRPr="00DA3529">
                          <w:rPr>
                            <w:color w:val="404040"/>
                            <w:sz w:val="22"/>
                          </w:rPr>
                          <w:t>ЦППС</w:t>
                        </w:r>
                      </w:p>
                    </w:txbxContent>
                  </v:textbox>
                </v:shape>
                <v:roundrect id="AutoShape 49" o:spid="_x0000_s1071" style="position:absolute;left:40424;top:22122;width:12600;height:56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wzZsMA&#10;AADcAAAADwAAAGRycy9kb3ducmV2LnhtbESPwWrDMBBE74H8g9hAb4mUtHGCGyWE0JJe45aeF2sr&#10;m1orY8mO/fdVodDjMDtvdg6n0TVioC7UnjWsVwoEcelNzVbDx/vrcg8iRGSDjWfSMFGA03E+O2Bu&#10;/J1vNBTRigThkKOGKsY2lzKUFTkMK98SJ+/Ldw5jkp2VpsN7grtGbpTKpMOaU0OFLV0qKr+L3qU3&#10;MmufriUO++vL9NlPmdr2rdL6YTGen0FEGuP/8V/6zWh43O3gd0wigD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wzZsMAAADcAAAADwAAAAAAAAAAAAAAAACYAgAAZHJzL2Rv&#10;d25yZXYueG1sUEsFBgAAAAAEAAQA9QAAAIgDAAAAAA==&#10;" strokecolor="#1c1a10" strokeweight="1.5pt">
                  <v:shadow opacity=".5" offset="6pt,6pt"/>
                  <v:textbox inset="1mm,0,1mm,0">
                    <w:txbxContent>
                      <w:p w14:paraId="361308B3" w14:textId="77777777" w:rsidR="00356C7D" w:rsidRPr="008C62D4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8C62D4">
                          <w:rPr>
                            <w:sz w:val="22"/>
                            <w:szCs w:val="22"/>
                          </w:rPr>
                          <w:t>Прием телемеханической информации</w:t>
                        </w:r>
                      </w:p>
                    </w:txbxContent>
                  </v:textbox>
                </v:roundrect>
                <v:roundrect id="AutoShape 50" o:spid="_x0000_s1072" style="position:absolute;left:54145;top:22205;width:7496;height:5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OnFMIA&#10;AADcAAAADwAAAGRycy9kb3ducmV2LnhtbESPwU7DMAyG70i8Q2QkbizZgDJ1y6YJgcaVgThbjZdW&#10;a5yqSbv27fEBiaP1+//8ebufQqtG6lMT2cJyYUARV9E17C18f70/rEGljOywjUwWZkqw393ebLF0&#10;8cqfNJ6yVwLhVKKFOueu1DpVNQVMi9gRS3aOfcAsY++16/Eq8NDqlTGFDtiwXKixo9eaqstpCKJR&#10;eP90rHBcH9/mn2EuzPPQGWvv76bDBlSmKf8v/7U/nIXHF7GVZ4QAe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k6cUwgAAANwAAAAPAAAAAAAAAAAAAAAAAJgCAABkcnMvZG93&#10;bnJldi54bWxQSwUGAAAAAAQABAD1AAAAhwMAAAAA&#10;" strokecolor="#1c1a10" strokeweight="1.5pt">
                  <v:shadow opacity=".5" offset="6pt,6pt"/>
                  <v:textbox inset="1mm,0,1mm,0">
                    <w:txbxContent>
                      <w:p w14:paraId="13418D27" w14:textId="77777777" w:rsidR="00356C7D" w:rsidRPr="00522353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Выдача</w:t>
                        </w:r>
                      </w:p>
                      <w:p w14:paraId="54D0C7A4" w14:textId="77777777" w:rsidR="00356C7D" w:rsidRPr="00522353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22353">
                          <w:rPr>
                            <w:sz w:val="22"/>
                            <w:szCs w:val="22"/>
                          </w:rPr>
                          <w:t>команд</w:t>
                        </w:r>
                      </w:p>
                      <w:p w14:paraId="6887BA70" w14:textId="77777777" w:rsidR="00356C7D" w:rsidRPr="00522353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  <w:lang w:val="en-US"/>
                          </w:rPr>
                        </w:pPr>
                        <w:r w:rsidRPr="00522353">
                          <w:rPr>
                            <w:sz w:val="22"/>
                            <w:szCs w:val="22"/>
                          </w:rPr>
                          <w:t>ТУ и ТР</w:t>
                        </w:r>
                      </w:p>
                    </w:txbxContent>
                  </v:textbox>
                </v:roundrect>
                <v:shape id="AutoShape 51" o:spid="_x0000_s1073" type="#_x0000_t132" style="position:absolute;left:17006;top:39814;width:7810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blxMUA&#10;AADcAAAADwAAAGRycy9kb3ducmV2LnhtbESP0WrCQBRE3wX/YblCX6TZWEGT6CpS2lIQSqr9gEv2&#10;mg1m74bs1qR/3y0UfBxm5gyz3Y+2FTfqfeNYwSJJQRBXTjdcK/g6vz5mIHxA1tg6JgU/5GG/m062&#10;WGg38CfdTqEWEcK+QAUmhK6Q0leGLPrEdcTRu7jeYoiyr6XucYhw28qnNF1Jiw3HBYMdPRuqrqdv&#10;q2Bcro+ZcS/l/E1m50suS19+DEo9zMbDBkSgMdzD/+13rWC5zuHvTDw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ZuXExQAAANwAAAAPAAAAAAAAAAAAAAAAAJgCAABkcnMv&#10;ZG93bnJldi54bWxQSwUGAAAAAAQABAD1AAAAigMAAAAA&#10;" strokecolor="#76923c" strokeweight="2.25pt">
                  <v:shadow opacity=".5" offset="6pt,6pt"/>
                  <v:textbox inset=".5mm,1mm,.5mm,1mm">
                    <w:txbxContent>
                      <w:p w14:paraId="3A084F0D" w14:textId="77777777" w:rsidR="00356C7D" w:rsidRPr="00E6590A" w:rsidRDefault="00356C7D" w:rsidP="00E67D6B">
                        <w:pPr>
                          <w:ind w:firstLine="0"/>
                          <w:jc w:val="center"/>
                          <w:rPr>
                            <w:color w:val="404040"/>
                            <w:sz w:val="26"/>
                            <w:szCs w:val="26"/>
                          </w:rPr>
                        </w:pPr>
                        <w:r w:rsidRPr="00E6590A">
                          <w:rPr>
                            <w:color w:val="404040"/>
                            <w:sz w:val="26"/>
                            <w:szCs w:val="26"/>
                          </w:rPr>
                          <w:t>СУБД основная</w:t>
                        </w:r>
                      </w:p>
                    </w:txbxContent>
                  </v:textbox>
                </v:shape>
                <v:roundrect id="AutoShape 52" o:spid="_x0000_s1074" style="position:absolute;left:27096;top:19937;width:10755;height:491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iToLoA&#10;AADcAAAADwAAAGRycy9kb3ducmV2LnhtbERPyQrCMBC9C/5DGMGbplYQqUYRF/DqguehGbvYTEoS&#10;tf69OQgeH29frjvTiBc5X1lWMBknIIhzqysuFFwvh9EchA/IGhvLpOBDHtarfm+JmbZvPtHrHAoR&#10;Q9hnqKAMoc2k9HlJBv3YtsSRu1tnMEToCqkdvmO4aWSaJDNpsOLYUGJL25Lyx/lpFKS1rtOuqXCn&#10;67vbBp3m+/qm1HDQbRYgAnXhL/65j1rBdB7nxzPxCMjVF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f/iToLoAAADcAAAADwAAAAAAAAAAAAAAAACYAgAAZHJzL2Rvd25yZXYueG1s&#10;UEsFBgAAAAAEAAQA9QAAAH8DAAAAAA==&#10;" strokecolor="#1c1a10" strokeweight="1.5pt">
                  <v:shadow opacity=".5" offset="6pt,6pt"/>
                  <v:textbox inset="1mm,1mm,1mm,1mm">
                    <w:txbxContent>
                      <w:p w14:paraId="6BCD82EE" w14:textId="77777777" w:rsidR="00356C7D" w:rsidRPr="005468F7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468F7">
                          <w:rPr>
                            <w:sz w:val="22"/>
                            <w:szCs w:val="22"/>
                          </w:rPr>
                          <w:t>Выполнение расчетов</w:t>
                        </w:r>
                      </w:p>
                    </w:txbxContent>
                  </v:textbox>
                </v:roundrect>
                <v:roundrect id="AutoShape 53" o:spid="_x0000_s1075" style="position:absolute;left:2836;top:12195;width:12600;height:51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Kv78QA&#10;AADcAAAADwAAAGRycy9kb3ducmV2LnhtbESPT2vCQBTE7wW/w/KE3uom1laJriKCUnqqfw4eH9ln&#10;Esy+jdmnSb99t1DocZiZ3zCLVe9q9aA2VJ4NpKMEFHHubcWFgdNx+zIDFQTZYu2ZDHxTgNVy8LTA&#10;zPqO9/Q4SKEihEOGBkqRJtM65CU5DCPfEEfv4luHEmVbaNtiF+Gu1uMkedcOK44LJTa0KSm/Hu7O&#10;gD933UnLrt597nGayttkcvvyxjwP+/UclFAv/+G/9oc18DpL4fdMPAJ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Sr+/EAAAA3AAAAA8AAAAAAAAAAAAAAAAAmAIAAGRycy9k&#10;b3ducmV2LnhtbFBLBQYAAAAABAAEAPUAAACJAwAAAAA=&#10;" strokecolor="#1c1a10" strokeweight="1.5pt">
                  <v:shadow opacity=".5" offset="6pt,6pt"/>
                  <v:textbox inset="1mm,1mm,1mm,1mm">
                    <w:txbxContent>
                      <w:p w14:paraId="4624E32A" w14:textId="77777777" w:rsidR="00356C7D" w:rsidRPr="00D90CBE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Информационный обмен</w:t>
                        </w:r>
                      </w:p>
                    </w:txbxContent>
                  </v:textbox>
                </v:roundrect>
                <v:roundrect id="AutoShape 54" o:spid="_x0000_s1076" style="position:absolute;left:6038;top:1432;width:8071;height:6481;visibility:visible;mso-wrap-style:non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L3GMYA&#10;AADcAAAADwAAAGRycy9kb3ducmV2LnhtbESPQWvCQBSE7wX/w/IKvZRmowYJqauoIBQCQrUt9PbI&#10;vmaD2bchu43pv3eFgsdhZr5hluvRtmKg3jeOFUyTFARx5XTDtYKP0/4lB+EDssbWMSn4Iw/r1eRh&#10;iYV2F36n4RhqESHsC1RgQugKKX1lyKJPXEccvR/XWwxR9rXUPV4i3LZylqYLabHhuGCwo52h6nz8&#10;tQrKr+/y+fA5Hc4u27bWlJnd55lST4/j5hVEoDHcw//tN61gns/gdiYe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RL3GMYAAADcAAAADwAAAAAAAAAAAAAAAACYAgAAZHJz&#10;L2Rvd25yZXYueG1sUEsFBgAAAAAEAAQA9QAAAIsDAAAAAA==&#10;" strokecolor="#fabf8f" strokeweight="2.25pt">
                  <v:shadow opacity=".5" offset="6pt,6pt"/>
                  <v:textbox inset=".5mm,0,.5mm,0">
                    <w:txbxContent>
                      <w:p w14:paraId="102BA218" w14:textId="77777777" w:rsidR="00356C7D" w:rsidRPr="00F230CB" w:rsidRDefault="00356C7D" w:rsidP="00E67D6B">
                        <w:pPr>
                          <w:ind w:firstLine="0"/>
                          <w:jc w:val="center"/>
                          <w:rPr>
                            <w:sz w:val="26"/>
                            <w:szCs w:val="26"/>
                          </w:rPr>
                        </w:pPr>
                        <w:r w:rsidRPr="00F230CB">
                          <w:rPr>
                            <w:sz w:val="26"/>
                            <w:szCs w:val="26"/>
                          </w:rPr>
                          <w:t>Смежные</w:t>
                        </w:r>
                      </w:p>
                      <w:p w14:paraId="74F63268" w14:textId="77777777" w:rsidR="00356C7D" w:rsidRPr="00F230CB" w:rsidRDefault="00356C7D" w:rsidP="00E67D6B">
                        <w:pPr>
                          <w:ind w:firstLine="0"/>
                          <w:jc w:val="center"/>
                          <w:rPr>
                            <w:sz w:val="26"/>
                            <w:szCs w:val="26"/>
                          </w:rPr>
                        </w:pPr>
                        <w:r w:rsidRPr="00F230CB">
                          <w:rPr>
                            <w:sz w:val="26"/>
                            <w:szCs w:val="26"/>
                          </w:rPr>
                          <w:t>системы</w:t>
                        </w:r>
                      </w:p>
                    </w:txbxContent>
                  </v:textbox>
                </v:roundrect>
                <v:roundrect id="AutoShape 55" o:spid="_x0000_s1077" style="position:absolute;left:39019;top:2571;width:22622;height:39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FyR8cA&#10;AADcAAAADwAAAGRycy9kb3ducmV2LnhtbESPQWvCQBSE7wX/w/KEXopurNBKzEZEaWmPiYoen9ln&#10;Esy+jdmtpv31XaHQ4zAz3zDJojeNuFLnassKJuMIBHFhdc2lgu3mbTQD4TyyxsYyKfgmB4t08JBg&#10;rO2NM7rmvhQBwi5GBZX3bSylKyoy6Ma2JQ7eyXYGfZBdKXWHtwA3jXyOohdpsOawUGFLq4qKc/5l&#10;FGyWl8/MZPnu5/D+tD2+7lfHfl0r9Tjsl3MQnnr/H/5rf2gF09kU7mfCEZD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jBckfHAAAA3AAAAA8AAAAAAAAAAAAAAAAAmAIAAGRy&#10;cy9kb3ducmV2LnhtbFBLBQYAAAAABAAEAPUAAACMAwAAAAA=&#10;" strokecolor="#fabf8f" strokeweight="2.25pt">
                  <v:shadow opacity=".5" offset="6pt,6pt"/>
                  <v:textbox inset=".5mm,0,.5mm,0">
                    <w:txbxContent>
                      <w:p w14:paraId="23F8A8C2" w14:textId="46B2175C" w:rsidR="00356C7D" w:rsidRPr="00132183" w:rsidRDefault="00356C7D" w:rsidP="00E67D6B">
                        <w:pPr>
                          <w:ind w:firstLine="0"/>
                          <w:jc w:val="center"/>
                          <w:rPr>
                            <w:b/>
                            <w:lang w:val="en-US"/>
                          </w:rPr>
                        </w:pPr>
                        <w:r w:rsidRPr="00132183">
                          <w:rPr>
                            <w:b/>
                          </w:rPr>
                          <w:t>АРМ Диспетчера</w:t>
                        </w:r>
                      </w:p>
                    </w:txbxContent>
                  </v:textbox>
                </v:roundrect>
                <v:roundrect id="AutoShape 58" o:spid="_x0000_s1078" style="position:absolute;left:38821;top:12676;width:9000;height:48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gZCcYA&#10;AADcAAAADwAAAGRycy9kb3ducmV2LnhtbESPwU7DMBBE70j8g7VI3KgDjaIS6lYoaqGHHkrhA1bx&#10;EkfEazd209CvryshcRzNzBvNfDnaTgzUh9axgsdJBoK4drrlRsHX5/phBiJEZI2dY1LwSwGWi9ub&#10;OZbanfiDhn1sRIJwKFGBidGXUobakMUwcZ44ed+utxiT7BupezwluO3kU5YV0mLLacGgp8pQ/bM/&#10;WgX5zq98bg7VoXjeVu9v3dnmw1mp+7vx9QVEpDH+h//aG61gOivgeiYdAbm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gZCcYAAADcAAAADwAAAAAAAAAAAAAAAACYAgAAZHJz&#10;L2Rvd25yZXYueG1sUEsFBgAAAAAEAAQA9QAAAIsDAAAAAA==&#10;" strokecolor="#1c1a10" strokeweight="1.5pt">
                  <v:fill angle="45" focus="100%" type="gradient"/>
                  <v:shadow opacity=".5" offset="6pt,6pt"/>
                  <v:textbox inset="1mm,1mm,1mm,1mm">
                    <w:txbxContent>
                      <w:p w14:paraId="156EE063" w14:textId="77777777" w:rsidR="00356C7D" w:rsidRPr="005468F7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468F7">
                          <w:rPr>
                            <w:sz w:val="22"/>
                            <w:szCs w:val="22"/>
                          </w:rPr>
                          <w:t>Оповещение о событиях</w:t>
                        </w:r>
                      </w:p>
                    </w:txbxContent>
                  </v:textbox>
                </v:roundrect>
                <v:roundrect id="AutoShape 59" o:spid="_x0000_s1079" style="position:absolute;left:27115;top:25720;width:10851;height:463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EL1MAA&#10;AADcAAAADwAAAGRycy9kb3ducmV2LnhtbESPS4sCMRCE7wv+h9CCtzXjCCqjUcQH7NUHnptJOw8n&#10;nSGJOv57syB4LKrqK2qx6kwjHuR8ZVnBaJiAIM6trrhQcD7tf2cgfEDW2FgmBS/ysFr2fhaYafvk&#10;Az2OoRARwj5DBWUIbSalz0sy6Ie2JY7e1TqDIUpXSO3wGeGmkWmSTKTBiuNCiS1tSspvx7tRkNa6&#10;Trumwq2ur24TdJrv6otSg363noMI1IVv+NP+0wrGsyn8n4lHQC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BEL1MAAAADcAAAADwAAAAAAAAAAAAAAAACYAgAAZHJzL2Rvd25y&#10;ZXYueG1sUEsFBgAAAAAEAAQA9QAAAIUDAAAAAA==&#10;" strokecolor="#1c1a10" strokeweight="1.5pt">
                  <v:shadow opacity=".5" offset="6pt,6pt"/>
                  <v:textbox inset="1mm,1mm,1mm,1mm">
                    <w:txbxContent>
                      <w:p w14:paraId="59A2FB7F" w14:textId="77777777" w:rsidR="00356C7D" w:rsidRPr="005468F7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468F7">
                          <w:rPr>
                            <w:sz w:val="22"/>
                            <w:szCs w:val="22"/>
                          </w:rPr>
                          <w:t>Контроль состояния</w:t>
                        </w:r>
                      </w:p>
                    </w:txbxContent>
                  </v:textbox>
                </v:roundrect>
                <v:roundrect id="AutoShape 60" o:spid="_x0000_s1080" style="position:absolute;left:16582;top:12194;width:10440;height:516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gGcsEA&#10;AADcAAAADwAAAGRycy9kb3ducmV2LnhtbERPTWvCQBC9C/6HZYTedGNrVaKrSKFSPDXqweOQHZNg&#10;djZmpyb99+6h0OPjfa+3vavVg9pQeTYwnSSgiHNvKy4MnE+f4yWoIMgWa89k4JcCbDfDwRpT6zvO&#10;6HGUQsUQDikaKEWaVOuQl+QwTHxDHLmrbx1KhG2hbYtdDHe1fk2SuXZYcWwosaGPkvLb8ccZ8Jeu&#10;O2vZ1/tDhoupvM9m929vzMuo361ACfXyL/5zf1kDb8u4Np6JR0Bv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oBnLBAAAA3AAAAA8AAAAAAAAAAAAAAAAAmAIAAGRycy9kb3du&#10;cmV2LnhtbFBLBQYAAAAABAAEAPUAAACGAwAAAAA=&#10;" strokecolor="#1c1a10" strokeweight="1.5pt">
                  <v:shadow opacity=".5" offset="6pt,6pt"/>
                  <v:textbox inset="1mm,1mm,1mm,1mm">
                    <w:txbxContent>
                      <w:p w14:paraId="5C97268E" w14:textId="77777777" w:rsidR="00356C7D" w:rsidRPr="00D90CBE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D90CBE">
                          <w:rPr>
                            <w:sz w:val="22"/>
                            <w:szCs w:val="22"/>
                          </w:rPr>
                          <w:t>Обслуживание запросов</w:t>
                        </w:r>
                      </w:p>
                    </w:txbxContent>
                  </v:textbox>
                </v:roundrect>
                <v:shape id="AutoShape 61" o:spid="_x0000_s1081" type="#_x0000_t32" style="position:absolute;left:9136;top:7913;width:938;height:42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L8dsUAAADcAAAADwAAAGRycy9kb3ducmV2LnhtbESPQWvCQBSE74X+h+UVeqsbW5A0uopY&#10;DB7qwZhLb4/sMwlm3y7ZVaO/visIHoeZ+YaZLQbTiTP1vrWsYDxKQBBXVrdcKyj3648UhA/IGjvL&#10;pOBKHhbz15cZZtpeeEfnItQiQthnqKAJwWVS+qohg35kHXH0DrY3GKLsa6l7vES46eRnkkykwZbj&#10;QoOOVg1Vx+JkFPzdKE+P2/z3Rw6lveUrF9LCKfX+NiynIAIN4Rl+tDdawVf6Dfcz8Qj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1L8dsUAAADcAAAADwAAAAAAAAAA&#10;AAAAAAChAgAAZHJzL2Rvd25yZXYueG1sUEsFBgAAAAAEAAQA+QAAAJMDAAAAAA==&#10;" strokecolor="#4e6128">
                  <v:stroke endarrow="block"/>
                </v:shape>
                <v:shape id="AutoShape 62" o:spid="_x0000_s1082" type="#_x0000_t32" style="position:absolute;left:9136;top:17356;width:11775;height:2245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aWW8QAAADcAAAADwAAAGRycy9kb3ducmV2LnhtbERPTWvCQBC9F/wPywi9NRstKWnqKiJE&#10;eiml0UO9jdlpEs3Ohuw2if++eyh4fLzv1WYyrRiod41lBYsoBkFcWt1wpeB4yJ9SEM4ja2wtk4Ib&#10;OdisZw8rzLQd+YuGwlcihLDLUEHtfZdJ6cqaDLrIdsSB+7G9QR9gX0nd4xjCTSuXcfwiDTYcGmrs&#10;aFdTeS1+jYKLXBan8+dt9z36ZJ9fhiR1H51Sj/Np+wbC0+Tv4n/3u1bw/BrmhzPhCMj1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ZpZbxAAAANwAAAAPAAAAAAAAAAAA&#10;AAAAAKECAABkcnMvZG93bnJldi54bWxQSwUGAAAAAAQABAD5AAAAkgMAAAAA&#10;" strokecolor="#4e6128">
                  <v:stroke endarrow="block"/>
                </v:shape>
                <v:shape id="AutoShape 63" o:spid="_x0000_s1083" type="#_x0000_t32" style="position:absolute;left:20911;top:17355;width:891;height:2245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1mrcUAAADcAAAADwAAAGRycy9kb3ducmV2LnhtbESPQWvCQBSE70L/w/IKvenGFiSmrlIs&#10;hh70YMylt0f2NQlm3y7ZVVN/vSsIHoeZ+YZZrAbTiTP1vrWsYDpJQBBXVrdcKygPm3EKwgdkjZ1l&#10;UvBPHlbLl9ECM20vvKdzEWoRIewzVNCE4DIpfdWQQT+xjjh6f7Y3GKLsa6l7vES46eR7ksykwZbj&#10;QoOO1g1Vx+JkFPxeKU+Pu3z7LYfSXvO1C2nhlHp7Hb4+QQQawjP8aP9oBR/zKdzPxCM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P1mrcUAAADcAAAADwAAAAAAAAAA&#10;AAAAAAChAgAAZHJzL2Rvd25yZXYueG1sUEsFBgAAAAAEAAQA+QAAAJMDAAAAAA==&#10;" strokecolor="#4e6128">
                  <v:stroke endarrow="block"/>
                </v:shape>
                <v:shape id="AutoShape 64" o:spid="_x0000_s1084" type="#_x0000_t32" style="position:absolute;left:20911;top:28038;width:6204;height:1177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z4zcUAAADcAAAADwAAAGRycy9kb3ducmV2LnhtbESPT2vCQBTE74LfYXmF3nTjn0qNriIt&#10;EvVQqBW8PrLPbGj2bchuY/z2rlDwOMzMb5jlurOVaKnxpWMFo2ECgjh3uuRCwelnO3gH4QOyxsox&#10;KbiRh/Wq31tiqt2Vv6k9hkJECPsUFZgQ6lRKnxuy6IeuJo7exTUWQ5RNIXWD1wi3lRwnyUxaLDku&#10;GKzpw1D+e/yzCvaf/s230/0oO0y+LtnskJW1OSv1+tJtFiACdeEZ/m/vtILJfAyPM/EI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Oz4zcUAAADcAAAADwAAAAAAAAAA&#10;AAAAAAChAgAAZHJzL2Rvd25yZXYueG1sUEsFBgAAAAAEAAQA+QAAAJMDAAAAAA==&#10;" strokecolor="red">
                  <v:stroke endarrow="block"/>
                </v:shape>
                <v:shape id="AutoShape 67" o:spid="_x0000_s1085" type="#_x0000_t32" style="position:absolute;left:43233;top:6477;width:0;height:608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8ZgrsUAAADcAAAADwAAAGRycy9kb3ducmV2LnhtbESPQWvCQBSE7wX/w/KE3upGixKjq4il&#10;wYMeGr14e2SfSTD7dsluNfXXu4VCj8PMfMMs171pxY0631hWMB4lIIhLqxuuFJyOn28pCB+QNbaW&#10;ScEPeVivBi9LzLS98xfdilCJCGGfoYI6BJdJ6cuaDPqRdcTRu9jOYIiyq6Tu8B7hppWTJJlJgw3H&#10;hRodbWsqr8W3UXB+UJ5eD/n+Q/Yn+8i3LqSFU+p12G8WIAL14T/8195pBe/zKfyeiUdAr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8ZgrsUAAADcAAAADwAAAAAAAAAA&#10;AAAAAAChAgAAZHJzL2Rvd25yZXYueG1sUEsFBgAAAAAEAAQA+QAAAJMDAAAAAA==&#10;" strokecolor="#4e6128">
                  <v:stroke endarrow="block"/>
                </v:shape>
                <v:shape id="AutoShape 69" o:spid="_x0000_s1086" type="#_x0000_t32" style="position:absolute;left:47626;top:27602;width:6819;height:786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8OL8YAAADcAAAADwAAAGRycy9kb3ducmV2LnhtbESPQWvCQBSE7wX/w/IEb3WjYtXoKiJY&#10;epFi2kN7e2afSTT7NmTXJP57t1DwOMzMN8xq05lSNFS7wrKC0TACQZxaXXCm4Ptr/zoH4TyyxtIy&#10;KbiTg82697LCWNuWj9QkPhMBwi5GBbn3VSylS3My6Ia2Ig7e2dYGfZB1JnWNbYCbUo6j6E0aLDgs&#10;5FjRLqf0mtyMgoscJ7+nz/vup/XT9/2lmc7doVJq0O+2SxCeOv8M/7c/tILJYgZ/Z8IRkO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PDi/GAAAA3AAAAA8AAAAAAAAA&#10;AAAAAAAAoQIAAGRycy9kb3ducmV2LnhtbFBLBQYAAAAABAAEAPkAAACUAwAAAAA=&#10;" strokecolor="#4e6128">
                  <v:stroke endarrow="block"/>
                </v:shape>
                <v:shape id="AutoShape 71" o:spid="_x0000_s1087" type="#_x0000_t32" style="position:absolute;left:42281;top:27765;width:0;height:78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tqq8UAAADcAAAADwAAAGRycy9kb3ducmV2LnhtbESPQWvCQBSE70L/w/IKvemmLUiSukqx&#10;GHrQg9GLt0f2NQlm3y7ZVVN/vSsIHoeZ+YaZLQbTiTP1vrWs4H2SgCCurG65VrDfrcYpCB+QNXaW&#10;ScE/eVjMX0YzzLW98JbOZahFhLDPUUETgsul9FVDBv3EOuLo/dneYIiyr6Xu8RLhppMfSTKVBluO&#10;Cw06WjZUHcuTUXC4UpEeN8X6Rw57ey2WLqSlU+rtdfj+AhFoCM/wo/2rFXxmGdzPxCMg5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tqq8UAAADcAAAADwAAAAAAAAAA&#10;AAAAAAChAgAAZHJzL2Rvd25yZXYueG1sUEsFBgAAAAAEAAQA+QAAAJMDAAAAAA==&#10;" strokecolor="#4e6128">
                  <v:stroke endarrow="block"/>
                </v:shape>
                <v:shape id="AutoShape 75" o:spid="_x0000_s1088" type="#_x0000_t32" style="position:absolute;left:21802;top:4524;width:17217;height:76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+gOMMAAADcAAAADwAAAGRycy9kb3ducmV2LnhtbESPQYvCMBSE78L+h/AEb5oqIqVrFHGx&#10;eFgPVi97ezTPtti8hCZq9ddvFhY8DjPzDbNc96YVd+p8Y1nBdJKAIC6tbrhScD7txikIH5A1tpZJ&#10;wZM8rFcfgyVm2j74SPciVCJC2GeooA7BZVL6siaDfmIdcfQutjMYouwqqTt8RLhp5SxJFtJgw3Gh&#10;RkfbmsprcTMKfl6Up9dD/v0l+7N95VsX0sIpNRr2m08QgfrwDv+391rBPJnB35l4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yPoDjDAAAA3AAAAA8AAAAAAAAAAAAA&#10;AAAAoQIAAGRycy9kb3ducmV2LnhtbFBLBQYAAAAABAAEAPkAAACRAwAAAAA=&#10;" strokecolor="#4e6128">
                  <v:stroke endarrow="block"/>
                </v:shape>
                <v:shape id="AutoShape 76" o:spid="_x0000_s1089" type="#_x0000_t32" style="position:absolute;left:20911;top:22395;width:6185;height:174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AFtMUAAADcAAAADwAAAGRycy9kb3ducmV2LnhtbESPQWvCQBSE74X+h+UVvOnGqqGkWUUs&#10;EvVQqC30+si+ZEOzb0N2jfHfu4VCj8PMfMPkm9G2YqDeN44VzGcJCOLS6YZrBV+f++kLCB+QNbaO&#10;ScGNPGzWjw85Ztpd+YOGc6hFhLDPUIEJocuk9KUhi37mOuLoVa63GKLsa6l7vEa4beVzkqTSYsNx&#10;wWBHO0Plz/liFRzf/MoPy+O8OC3eqyI9FU1nvpWaPI3bVxCBxvAf/msftIJlsoDfM/EIyP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wAFtMUAAADcAAAADwAAAAAAAAAA&#10;AAAAAAChAgAAZHJzL2Rvd25yZXYueG1sUEsFBgAAAAAEAAQA+QAAAJMDAAAAAA==&#10;" strokecolor="red">
                  <v:stroke endarrow="block"/>
                </v:shape>
                <v:shape id="AutoShape 77" o:spid="_x0000_s1090" type="#_x0000_t32" style="position:absolute;left:37851;top:22395;width:2573;height:254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asJ8IAAADcAAAADwAAAGRycy9kb3ducmV2LnhtbESPQWsCMRSE7wX/Q3hCbzVxkdKuRhHR&#10;4qnYbXt/bJ6bxc3LkkTd/vtGEDwOM/MNs1gNrhMXCrH1rGE6USCIa29abjT8fO9e3kDEhGyw80wa&#10;/ijCajl6WmBp/JW/6FKlRmQIxxI12JT6UspYW3IYJ74nzt7RB4cpy9BIE/Ca4a6ThVKv0mHLecFi&#10;TxtL9ak6Ow1HtY2H7ab4sG0VisHt3z/xN2n9PB7WcxCJhvQI39t7o2GmZnA7k4+A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iasJ8IAAADcAAAADwAAAAAAAAAAAAAA&#10;AAChAgAAZHJzL2Rvd25yZXYueG1sUEsFBgAAAAAEAAQA+QAAAJADAAAAAA==&#10;" strokecolor="red">
                  <v:stroke endarrow="block"/>
                </v:shape>
                <v:shape id="AutoShape 79" o:spid="_x0000_s1091" type="#_x0000_t32" style="position:absolute;left:42522;top:17355;width:0;height:472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SmO8UAAADcAAAADwAAAGRycy9kb3ducmV2LnhtbESPwWrDMBBE74X8g9hCbo3UEoJxooSS&#10;UJNDe6iTS26LtbVNrJWwlNj111eFQo/DzLxhNrvRduJOfWgda3heKBDElTMt1xrOp7enDESIyAY7&#10;x6ThmwLstrOHDebGDfxJ9zLWIkE45KihidHnUoaqIYth4Txx8r5cbzEm2dfS9DgkuO3ki1IrabHl&#10;tNCgp31D1bW8WQ2XiYrs+lG8H+R4dlOx9zErvdbzx/F1DSLSGP/Df+2j0bBUK/g9k46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7SmO8UAAADcAAAADwAAAAAAAAAA&#10;AAAAAAChAgAAZHJzL2Rvd25yZXYueG1sUEsFBgAAAAAEAAQA+QAAAJMDAAAAAA==&#10;" strokecolor="#4e6128">
                  <v:stroke endarrow="block"/>
                </v:shape>
                <v:shape id="AutoShape 80" o:spid="_x0000_s1092" type="#_x0000_t32" style="position:absolute;left:37966;top:24943;width:2458;height:309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Dt8UAAADcAAAADwAAAGRycy9kb3ducmV2LnhtbESPT2vCQBTE74LfYXmCN91Y/7SkrlIU&#10;SfUg1BZ6fWSf2dDs25BdY/z2bkHwOMzMb5jlurOVaKnxpWMFk3ECgjh3uuRCwc/3bvQGwgdkjZVj&#10;UnAjD+tVv7fEVLsrf1F7CoWIEPYpKjAh1KmUPjdk0Y9dTRy9s2sshiibQuoGrxFuK/mSJAtpseS4&#10;YLCmjaH873SxCvZbP/ftbD/JDtPjOVscsrI2v0oNB93HO4hAXXiGH+1PrWCWvML/mXgE5O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sDt8UAAADcAAAADwAAAAAAAAAA&#10;AAAAAAChAgAAZHJzL2Rvd25yZXYueG1sUEsFBgAAAAAEAAQA+QAAAJMDAAAAAA==&#10;" strokecolor="red">
                  <v:stroke endarrow="block"/>
                </v:shape>
                <v:shape id="AutoShape 82" o:spid="_x0000_s1093" type="#_x0000_t132" style="position:absolute;left:17034;top:51095;width:8068;height:92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pb3MUA&#10;AADcAAAADwAAAGRycy9kb3ducmV2LnhtbESP0WrCQBRE34X+w3ILvpS6qUobU1cRqSIIksZ+wCV7&#10;zYZm74bs1qR/3xUKPg4zc4ZZrgfbiCt1vnas4GWSgCAuna65UvB13j2nIHxA1tg4JgW/5GG9ehgt&#10;MdOu50+6FqESEcI+QwUmhDaT0peGLPqJa4mjd3GdxRBlV0ndYR/htpHTJHmVFmuOCwZb2hoqv4sf&#10;q2CYvR1T4z7yp71Mz5eFzH1+6pUaPw6bdxCBhnAP/7cPWsE8WcDt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ylvcxQAAANwAAAAPAAAAAAAAAAAAAAAAAJgCAABkcnMv&#10;ZG93bnJldi54bWxQSwUGAAAAAAQABAD1AAAAigMAAAAA&#10;" strokecolor="#76923c" strokeweight="2.25pt">
                  <v:shadow opacity=".5" offset="6pt,6pt"/>
                  <v:textbox inset=".5mm,1mm,.5mm,1mm">
                    <w:txbxContent>
                      <w:p w14:paraId="2DAEF33F" w14:textId="77777777" w:rsidR="00356C7D" w:rsidRPr="00111238" w:rsidRDefault="00356C7D" w:rsidP="00E67D6B">
                        <w:pPr>
                          <w:ind w:firstLine="0"/>
                          <w:jc w:val="center"/>
                          <w:rPr>
                            <w:color w:val="404040"/>
                            <w:sz w:val="26"/>
                            <w:szCs w:val="26"/>
                          </w:rPr>
                        </w:pPr>
                        <w:r w:rsidRPr="00111238">
                          <w:rPr>
                            <w:color w:val="404040"/>
                            <w:sz w:val="26"/>
                            <w:szCs w:val="26"/>
                          </w:rPr>
                          <w:t>СУБД</w:t>
                        </w:r>
                      </w:p>
                      <w:p w14:paraId="2BB693AD" w14:textId="77777777" w:rsidR="00356C7D" w:rsidRPr="00111238" w:rsidRDefault="00356C7D" w:rsidP="00E67D6B">
                        <w:pPr>
                          <w:ind w:firstLine="0"/>
                          <w:jc w:val="center"/>
                          <w:rPr>
                            <w:color w:val="404040"/>
                            <w:sz w:val="26"/>
                            <w:szCs w:val="26"/>
                          </w:rPr>
                        </w:pPr>
                        <w:r w:rsidRPr="00111238">
                          <w:rPr>
                            <w:color w:val="404040"/>
                            <w:sz w:val="26"/>
                            <w:szCs w:val="26"/>
                          </w:rPr>
                          <w:t xml:space="preserve"> резервная</w:t>
                        </w:r>
                      </w:p>
                    </w:txbxContent>
                  </v:textbox>
                </v:shape>
                <v:roundrect id="AutoShape 83" o:spid="_x0000_s1094" style="position:absolute;left:25865;top:47028;width:11160;height:578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g+LcQA&#10;AADcAAAADwAAAGRycy9kb3ducmV2LnhtbERPTWvCQBC9F/wPywi9FN1ESgnRVbQg6altVERvQ3ZM&#10;gtnZNLtN0n/fPRR6fLzv1WY0jeipc7VlBfE8AkFcWF1zqeB03M8SEM4ja2wsk4IfcrBZTx5WmGo7&#10;cE79wZcihLBLUUHlfZtK6YqKDLq5bYkDd7OdQR9gV0rd4RDCTSMXUfQiDdYcGips6bWi4n74Ngqy&#10;bNck+ZM9vePZfF2ipL9+jh9KPU7H7RKEp9H/i//cb1rBcxzmhzPh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4Pi3EAAAA3AAAAA8AAAAAAAAAAAAAAAAAmAIAAGRycy9k&#10;b3ducmV2LnhtbFBLBQYAAAAABAAEAPUAAACJAwAAAAA=&#10;" strokecolor="#1c1a10" strokeweight="1.5pt">
                  <v:shadow opacity=".5" offset="6pt,6pt"/>
                  <v:textbox inset="1mm,0,1mm,0">
                    <w:txbxContent>
                      <w:p w14:paraId="164C1AE2" w14:textId="77777777" w:rsidR="00356C7D" w:rsidRPr="0055693E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5693E">
                          <w:rPr>
                            <w:sz w:val="22"/>
                            <w:szCs w:val="22"/>
                          </w:rPr>
                          <w:t>Синхронизация архивных</w:t>
                        </w:r>
                      </w:p>
                      <w:p w14:paraId="00B00B13" w14:textId="77777777" w:rsidR="00356C7D" w:rsidRPr="0055693E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55693E">
                          <w:rPr>
                            <w:sz w:val="22"/>
                            <w:szCs w:val="22"/>
                          </w:rPr>
                          <w:t>БД</w:t>
                        </w:r>
                      </w:p>
                    </w:txbxContent>
                  </v:textbox>
                </v:roundrect>
                <v:shape id="AutoShape 84" o:spid="_x0000_s1095" type="#_x0000_t32" style="position:absolute;left:9444;top:52794;width:7590;height:294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6gy8UAAADcAAAADwAAAGRycy9kb3ducmV2LnhtbESPQWsCMRSE74L/ITyhF9HsFlvs1iil&#10;0NKCCF0Fr4/NMxvcvCybVFd/fSMUPA4z8w2zWPWuESfqgvWsIJ9mIIgrry0bBbvtx2QOIkRkjY1n&#10;UnChAKvlcLDAQvsz/9CpjEYkCIcCFdQxtoWUoarJYZj6ljh5B985jEl2RuoOzwnuGvmYZc/SoeW0&#10;UGNL7zVVx/LXKXgxu2+7Hx+ua3N8+kSzsWPdX5R6GPVvryAi9fEe/m9/aQWzPIfbmXQE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6gy8UAAADcAAAADwAAAAAAAAAA&#10;AAAAAAChAgAAZHJzL2Rvd25yZXYueG1sUEsFBgAAAAAEAAQA+QAAAJMDAAAAAA==&#10;" strokecolor="red">
                  <v:stroke startarrow="block" endarrow="block"/>
                </v:shape>
                <v:shape id="AutoShape 85" o:spid="_x0000_s1096" type="#_x0000_t32" style="position:absolute;left:24816;top:44386;width:6629;height:264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w+vMYAAADcAAAADwAAAGRycy9kb3ducmV2LnhtbESPQWsCMRSE7wX/Q3gFL6JZpRXdbhQp&#10;WCqUQlXw+tg8s2E3L8sm1bW/3hQKPQ4z8w1TrHvXiAt1wXpWMJ1kIIhLry0bBcfDdrwAESKyxsYz&#10;KbhRgPVq8FBgrv2Vv+iyj0YkCIccFVQxtrmUoazIYZj4ljh5Z985jEl2RuoOrwnuGjnLsrl0aDkt&#10;VNjSa0Vlvf92CpbmuLOn0fnnw9TPb2g+7Uj3N6WGj/3mBUSkPv6H/9rvWsHTdAa/Z9IR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MPrzGAAAA3AAAAA8AAAAAAAAA&#10;AAAAAAAAoQIAAGRycy9kb3ducmV2LnhtbFBLBQYAAAAABAAEAPkAAACUAwAAAAA=&#10;" strokecolor="red">
                  <v:stroke startarrow="block" endarrow="block"/>
                </v:shape>
                <v:roundrect id="AutoShape 86" o:spid="_x0000_s1097" style="position:absolute;left:28620;top:37124;width:7560;height:634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pVNcAA&#10;AADcAAAADwAAAGRycy9kb3ducmV2LnhtbESPS4sCMRCE7wv+h9CCtzXjKCKjUcQH7NUHnptJOw8n&#10;nSGJOv57syB4LKrqK2qx6kwjHuR8ZVnBaJiAIM6trrhQcD7tf2cgfEDW2FgmBS/ysFr2fhaYafvk&#10;Az2OoRARwj5DBWUIbSalz0sy6Ie2JY7e1TqDIUpXSO3wGeGmkWmSTKXBiuNCiS1tSspvx7tRkNa6&#10;Trumwq2ur24TdJrv6otSg363noMI1IVv+NP+0womozH8n4lHQC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4pVNcAAAADcAAAADwAAAAAAAAAAAAAAAACYAgAAZHJzL2Rvd25y&#10;ZXYueG1sUEsFBgAAAAAEAAQA9QAAAIUDAAAAAA==&#10;" strokecolor="#1c1a10" strokeweight="1.5pt">
                  <v:shadow opacity=".5" offset="6pt,6pt"/>
                  <v:textbox inset="1mm,1mm,1mm,1mm">
                    <w:txbxContent>
                      <w:p w14:paraId="7CA58980" w14:textId="77777777" w:rsidR="00356C7D" w:rsidRPr="000E61AB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0E61AB">
                          <w:rPr>
                            <w:sz w:val="22"/>
                            <w:szCs w:val="22"/>
                          </w:rPr>
                          <w:t>Очистка</w:t>
                        </w:r>
                      </w:p>
                      <w:p w14:paraId="7598FD24" w14:textId="77777777" w:rsidR="00356C7D" w:rsidRPr="000E61AB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0E61AB">
                          <w:rPr>
                            <w:sz w:val="22"/>
                            <w:szCs w:val="22"/>
                          </w:rPr>
                          <w:t>архивных</w:t>
                        </w:r>
                      </w:p>
                      <w:p w14:paraId="09344D63" w14:textId="77777777" w:rsidR="00356C7D" w:rsidRPr="000E61AB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0E61AB">
                          <w:rPr>
                            <w:sz w:val="22"/>
                            <w:szCs w:val="22"/>
                          </w:rPr>
                          <w:t>БД</w:t>
                        </w:r>
                      </w:p>
                    </w:txbxContent>
                  </v:textbox>
                </v:roundrect>
                <v:shape id="AutoShape 87" o:spid="_x0000_s1098" type="#_x0000_t32" style="position:absolute;left:24814;top:40298;width:3803;height:40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ALHcUAAADcAAAADwAAAGRycy9kb3ducmV2LnhtbESPQWvCQBSE7wX/w/KE3uomNZWSuoq0&#10;SNSDoBZ6fWSf2WD2bchuY/rvXUHocZiZb5j5crCN6KnztWMF6SQBQVw6XXOl4Pu0fnkH4QOyxsYx&#10;KfgjD8vF6GmOuXZXPlB/DJWIEPY5KjAhtLmUvjRk0U9cSxy9s+sshii7SuoOrxFuG/maJDNpsea4&#10;YLClT0Pl5fhrFWy//Jvvs21a7Kb7czHbFXVrfpR6Hg+rDxCBhvAffrQ3WkGWZn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TALHcUAAADcAAAADwAAAAAAAAAA&#10;AAAAAAChAgAAZHJzL2Rvd25yZXYueG1sUEsFBgAAAAAEAAQA+QAAAJMDAAAAAA==&#10;" strokecolor="red">
                  <v:stroke endarrow="block"/>
                </v:shape>
                <v:roundrect id="AutoShape 88" o:spid="_x0000_s1099" alt="10%" style="position:absolute;left:4042;top:24848;width:10558;height:495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sDc8MA&#10;AADcAAAADwAAAGRycy9kb3ducmV2LnhtbESPQYvCMBSE78L+h/AWvGmiqyLVKIuy4nWrF2/P5tlW&#10;m5duE7X++40geBxm5htmvmxtJW7U+NKxhkFfgSDOnCk517Df/fSmIHxANlg5Jg0P8rBcfHTmmBh3&#10;51+6pSEXEcI+QQ1FCHUipc8Ksuj7riaO3sk1FkOUTS5Ng/cIt5UcKjWRFkuOCwXWtCoou6RXq2E7&#10;VGF9/PqrzudUHaYjs7m2cqN197P9noEI1IZ3+NXeGg2jwRieZ+IR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sDc8MAAADcAAAADwAAAAAAAAAAAAAAAACYAgAAZHJzL2Rv&#10;d25yZXYueG1sUEsFBgAAAAAEAAQA9QAAAIgDAAAAAA==&#10;" filled="f" fillcolor="#484329" stroked="f" strokecolor="#938953" strokeweight=".25pt">
                  <v:textbox inset="0,0,0,0">
                    <w:txbxContent>
                      <w:p w14:paraId="36897375" w14:textId="77777777" w:rsidR="00356C7D" w:rsidRPr="00B132F9" w:rsidRDefault="00356C7D" w:rsidP="00E67D6B">
                        <w:pPr>
                          <w:ind w:firstLine="0"/>
                          <w:jc w:val="center"/>
                          <w:rPr>
                            <w:b/>
                            <w:sz w:val="30"/>
                            <w:szCs w:val="30"/>
                            <w:lang w:val="en-US"/>
                          </w:rPr>
                        </w:pPr>
                        <w:r w:rsidRPr="00B132F9">
                          <w:rPr>
                            <w:b/>
                            <w:sz w:val="30"/>
                            <w:szCs w:val="30"/>
                          </w:rPr>
                          <w:t xml:space="preserve">Сервер </w:t>
                        </w:r>
                        <w:r w:rsidRPr="00B132F9">
                          <w:rPr>
                            <w:b/>
                            <w:sz w:val="30"/>
                            <w:szCs w:val="30"/>
                            <w:lang w:val="en-US"/>
                          </w:rPr>
                          <w:t>SCADA</w:t>
                        </w:r>
                      </w:p>
                    </w:txbxContent>
                  </v:textbox>
                </v:roundrect>
                <v:shape id="AutoShape 74" o:spid="_x0000_s1100" type="#_x0000_t32" style="position:absolute;left:57893;top:6477;width:0;height:1572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4U5sUAAADcAAAADwAAAGRycy9kb3ducmV2LnhtbESPS2sCMRSF9wX/Q7hCN0UzDiI6GsUW&#10;pEXowsfG3SW5zgxOboYk6rS/vhEKLg/n8XEWq8424kY+1I4VjIYZCGLtTM2lguNhM5iCCBHZYOOY&#10;FPxQgNWy97LAwrg77+i2j6VIIxwKVFDF2BZSBl2RxTB0LXHyzs5bjEn6UhqP9zRuG5ln2URarDkR&#10;KmzpoyJ92V9t4rb2d3x634VD8G+zz6POt986V+q1363nICJ18Rn+b38ZBePRBB5n0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T4U5sUAAADcAAAADwAAAAAAAAAA&#10;AAAAAAChAgAAZHJzL2Rvd25yZXYueG1sUEsFBgAAAAAEAAQA+QAAAJMDAAAAAA==&#10;" strokecolor="red">
                  <v:stroke startarrow="block"/>
                </v:shape>
                <v:roundrect id="AutoShape 317" o:spid="_x0000_s1101" style="position:absolute;left:2784;top:47028;width:13320;height:576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GmWcYA&#10;AADcAAAADwAAAGRycy9kb3ducmV2LnhtbESPQWvCQBSE70L/w/IKXqRuFGlDdBNsoehJq5Wit0f2&#10;mQSzb9PsGtN/3xUKPQ4z8w2zyHpTi45aV1lWMBlHIIhzqysuFBw+359iEM4ja6wtk4IfcpClD4MF&#10;JtreeEfd3hciQNglqKD0vkmkdHlJBt3YNsTBO9vWoA+yLaRu8RbgppbTKHqWBisOCyU29FZSftlf&#10;jYLV6rWOdyN72OCX+T5GcXf66LdKDR/75RyEp97/h//aa61gNnmB+5lwBGT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GmWcYAAADcAAAADwAAAAAAAAAAAAAAAACYAgAAZHJz&#10;L2Rvd25yZXYueG1sUEsFBgAAAAAEAAQA9QAAAIsDAAAAAA==&#10;" strokecolor="#1c1a10" strokeweight="1.5pt">
                  <v:shadow opacity=".5" offset="6pt,6pt"/>
                  <v:textbox inset="1mm,0,1mm,0">
                    <w:txbxContent>
                      <w:p w14:paraId="521F1496" w14:textId="77777777" w:rsidR="00356C7D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Синхронизация </w:t>
                        </w:r>
                      </w:p>
                      <w:p w14:paraId="0D65AA78" w14:textId="77777777" w:rsidR="00356C7D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конфигура</w:t>
                        </w:r>
                        <w:r w:rsidRPr="000E61AB">
                          <w:rPr>
                            <w:sz w:val="22"/>
                            <w:szCs w:val="22"/>
                          </w:rPr>
                          <w:t>ционных</w:t>
                        </w:r>
                      </w:p>
                      <w:p w14:paraId="10496742" w14:textId="77777777" w:rsidR="00356C7D" w:rsidRPr="000E61AB" w:rsidRDefault="00356C7D" w:rsidP="00E67D6B">
                        <w:pPr>
                          <w:ind w:firstLine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0E61AB">
                          <w:rPr>
                            <w:sz w:val="22"/>
                            <w:szCs w:val="22"/>
                          </w:rPr>
                          <w:t xml:space="preserve"> БД</w:t>
                        </w:r>
                      </w:p>
                    </w:txbxContent>
                  </v:textbox>
                </v:roundrect>
                <v:shape id="AutoShape 318" o:spid="_x0000_s1102" type="#_x0000_t32" style="position:absolute;left:25102;top:52810;width:6343;height:29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VWZMIAAADcAAAADwAAAGRycy9kb3ducmV2LnhtbERPz2vCMBS+C/sfwhvsIpo6REo1yqYM&#10;nKfaDfH4aJ5NsXkpTVa7/94cBI8f3+/VZrCN6KnztWMFs2kCgrh0uuZKwe/P1yQF4QOyxsYxKfgn&#10;D5v1y2iFmXY3PlJfhErEEPYZKjAhtJmUvjRk0U9dSxy5i+sshgi7SuoObzHcNvI9SRbSYs2xwWBL&#10;W0PltfizCg6lLb77PN2Nz/iZF8ad89Nlr9Tb6/CxBBFoCE/xw73XCuazuDaeiUdAr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CVWZMIAAADcAAAADwAAAAAAAAAAAAAA&#10;AAChAgAAZHJzL2Rvd25yZXYueG1sUEsFBgAAAAAEAAQA+QAAAJADAAAAAA==&#10;" strokecolor="red">
                  <v:stroke startarrow="block" endarrow="block"/>
                </v:shape>
                <v:shape id="AutoShape 321" o:spid="_x0000_s1103" type="#_x0000_t32" style="position:absolute;left:9444;top:44386;width:7562;height:264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nz/8UAAADcAAAADwAAAGRycy9kb3ducmV2LnhtbESPT2vCQBTE70K/w/IKXqRuFBGbukr/&#10;UNCeYhTx+Mg+s6HZtyG7jfHbuwXB4zAzv2GW697WoqPWV44VTMYJCOLC6YpLBYf998sChA/IGmvH&#10;pOBKHtarp8ESU+0uvKMuD6WIEPYpKjAhNKmUvjBk0Y9dQxy9s2sthijbUuoWLxFuazlNkrm0WHFc&#10;MNjQp6HiN/+zCn4Km2+7bPE1OuFHlht3yo7njVLD5/79DUSgPjzC9/ZGK5hNXuH/TDw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2nz/8UAAADcAAAADwAAAAAAAAAA&#10;AAAAAAChAgAAZHJzL2Rvd25yZXYueG1sUEsFBgAAAAAEAAQA+QAAAJMDAAAAAA==&#10;" strokecolor="red">
                  <v:stroke startarrow="block" endarrow="block"/>
                </v:shape>
                <v:roundrect id="AutoShape 46" o:spid="_x0000_s1104" style="position:absolute;left:1957;top:36290;width:36026;height:2476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cjELwA&#10;AADbAAAADwAAAGRycy9kb3ducmV2LnhtbERPSwrCMBDdC94hjOBOU7sQrUYRRXElqD3A2IxtsZmU&#10;Jrb19mYhuHy8/3rbm0q01LjSsoLZNAJBnFldcq4gvR8nCxDOI2usLJOCDznYboaDNSbadnyl9uZz&#10;EULYJaig8L5OpHRZQQbd1NbEgXvaxqAPsMmlbrAL4aaScRTNpcGSQ0OBNe0Lyl63t1FwPrRdZPt8&#10;eYkfp118eh5d6mZKjUf9bgXCU+//4p/7rBUsw9jwJfwAufk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HVyMQvAAAANsAAAAPAAAAAAAAAAAAAAAAAJgCAABkcnMvZG93bnJldi54&#10;bWxQSwUGAAAAAAQABAD1AAAAgQMAAAAA&#10;" filled="f" strokecolor="#c4bc96" strokeweight="3pt">
                  <v:textbox inset=",1mm,,1mm">
                    <w:txbxContent>
                      <w:p w14:paraId="6B0B0226" w14:textId="77777777" w:rsidR="00356C7D" w:rsidRDefault="00356C7D" w:rsidP="00E67D6B">
                        <w:pPr>
                          <w:pStyle w:val="afffa"/>
                          <w:spacing w:before="0" w:beforeAutospacing="0" w:after="0" w:afterAutospacing="0"/>
                          <w:jc w:val="righ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</w:rPr>
                          <w:t> </w:t>
                        </w:r>
                      </w:p>
                    </w:txbxContent>
                  </v:textbox>
                </v:roundrect>
                <v:shape id="AutoShape 74" o:spid="_x0000_s1105" type="#_x0000_t32" style="position:absolute;left:58790;top:27765;width:0;height:79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ab7cQAAADbAAAADwAAAGRycy9kb3ducmV2LnhtbESPS2sCMRSF9wX/Q7iCm6KZDqU4o1G0&#10;IJZCFz427i7JdWZwcjMkUaf99U2h4PJwHh9nvuxtK27kQ+NYwcskA0GsnWm4UnA8bMZTECEiG2wd&#10;k4JvCrBcDJ7mWBp35x3d9rESaYRDiQrqGLtSyqBrshgmriNO3tl5izFJX0nj8Z7GbSvzLHuTFhtO&#10;hBo7eq9JX/ZXm7id/Xk9rXfhEPxzsT3q/PNL50qNhv1qBiJSHx/h//aHUVAU8Pc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pvtxAAAANsAAAAPAAAAAAAAAAAA&#10;AAAAAKECAABkcnMvZG93bnJldi54bWxQSwUGAAAAAAQABAD5AAAAkgMAAAAA&#10;" strokecolor="red">
                  <v:stroke startarrow="block"/>
                </v:shape>
                <v:shape id="AutoShape 71" o:spid="_x0000_s1106" type="#_x0000_t32" style="position:absolute;left:43223;top:44552;width:25;height:43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iCMIAAADcAAAADwAAAGRycy9kb3ducmV2LnhtbERPTWvCQBC9F/wPywje6kaxJURXKYqh&#10;h3pozMXbkJ0mwezskl01+uu7QqG3ebzPWW0G04kr9b61rGA2TUAQV1a3XCsoj/vXFIQPyBo7y6Tg&#10;Th4269HLCjNtb/xN1yLUIoawz1BBE4LLpPRVQwb91DriyP3Y3mCIsK+l7vEWw00n50nyLg22HBsa&#10;dLRtqDoXF6Pg9KA8PR/yr50cSvvIty6khVNqMh4+liACDeFf/Of+1HH+4g2ez8QL5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IiCMIAAADcAAAADwAAAAAAAAAAAAAA&#10;AAChAgAAZHJzL2Rvd25yZXYueG1sUEsFBgAAAAAEAAQA+QAAAJADAAAAAA==&#10;" strokecolor="#4e6128">
                  <v:stroke endarrow="block"/>
                </v:shape>
                <v:shape id="AutoShape 71" o:spid="_x0000_s1107" type="#_x0000_t32" style="position:absolute;left:40248;top:44552;width:72;height:43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C8f8EAAADcAAAADwAAAGRycy9kb3ducmV2LnhtbERPTYvCMBC9C/sfwgh701RZpHSNIi6W&#10;PejB6mVvQzO2xWYSmqxWf70RBG/zeJ8zX/amFRfqfGNZwWScgCAurW64UnA8bEYpCB+QNbaWScGN&#10;PCwXH4M5ZtpeeU+XIlQihrDPUEEdgsuk9GVNBv3YOuLInWxnMETYVVJ3eI3hppXTJJlJgw3Hhhod&#10;rWsqz8W/UfB3pzw97/Ltj+yP9p6vXUgLp9TnsF99gwjUh7f45f7Vcf7XDJ7PxAv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sLx/wQAAANwAAAAPAAAAAAAAAAAAAAAA&#10;AKECAABkcnMvZG93bnJldi54bWxQSwUGAAAAAAQABAD5AAAAjwMAAAAA&#10;" strokecolor="#4e6128">
                  <v:stroke endarrow="block"/>
                </v:shape>
                <v:shape id="AutoShape 74" o:spid="_x0000_s1108" type="#_x0000_t32" style="position:absolute;left:46932;top:44669;width:0;height:43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895MYAAADcAAAADwAAAGRycy9kb3ducmV2LnhtbESPQWsCMRCF74L/IYzQS9Gsi7R2axQV&#10;Skuhh1UvvQ3JdHdxM1mSqFt/vSkUvM3w3rzvzWLV21acyYfGsYLpJANBrJ1puFJw2L+N5yBCRDbY&#10;OiYFvxRgtRwOFlgYd+GSzrtYiRTCoUAFdYxdIWXQNVkME9cRJ+3HeYsxrb6SxuMlhdtW5ln2JC02&#10;nAg1drStSR93J5u4nb3Ovjdl2Af/+PJ+0Pnnl86Vehj161cQkfp4N/9ff5hUf/YMf8+kCeTy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vPeTGAAAA3AAAAA8AAAAAAAAA&#10;AAAAAAAAoQIAAGRycy9kb3ducmV2LnhtbFBLBQYAAAAABAAEAPkAAACUAwAAAAA=&#10;" strokecolor="red">
                  <v:stroke startarrow="block"/>
                </v:shape>
                <v:roundrect id="AutoShape 50" o:spid="_x0000_s1109" style="position:absolute;left:38916;top:48926;width:2520;height:22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p6NsYA&#10;AADcAAAADwAAAGRycy9kb3ducmV2LnhtbESPQUsDMRCF70L/Q5iCF7FZRaxdm5aiWBRPbUXwNm7G&#10;ZHEzWZPYXf+9cxC8zfDevPfNcj2GTh0p5TaygYtZBYq4ibZlZ+Dl8HB+AyoXZItdZDLwQxnWq8nJ&#10;EmsbB97RcV+ckhDONRrwpfS11rnxFDDPYk8s2kdMAYusyWmbcJDw0OnLqrrWAVuWBo893XlqPvff&#10;wQD7r7enV7ddLOx8657P3ueb+yEZczodN7egCo3l3/x3/WgF/0po5RmZ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p6NsYAAADcAAAADwAAAAAAAAAAAAAAAACYAgAAZHJz&#10;L2Rvd25yZXYueG1sUEsFBgAAAAAEAAQA9QAAAIsDAAAAAA==&#10;" strokecolor="#4e6128" strokeweight="1pt">
                  <v:shadow opacity=".5" offset="6pt,6pt"/>
                  <v:textbox inset="0,0,0,0">
                    <w:txbxContent>
                      <w:p w14:paraId="71DD176D" w14:textId="2A61A0A4" w:rsidR="00356C7D" w:rsidRPr="00772121" w:rsidRDefault="00356C7D" w:rsidP="00772121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 w:rsidRPr="00772121">
                          <w:rPr>
                            <w:b/>
                            <w:sz w:val="22"/>
                            <w:szCs w:val="22"/>
                          </w:rPr>
                          <w:t>ТС</w:t>
                        </w:r>
                      </w:p>
                    </w:txbxContent>
                  </v:textbox>
                </v:roundrect>
                <v:roundrect id="AutoShape 50" o:spid="_x0000_s1110" style="position:absolute;left:45518;top:49000;width:2880;height:22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QYhsMA&#10;AADcAAAADwAAAGRycy9kb3ducmV2LnhtbERPS2sCMRC+C/6HMII3zVpE6tYoYpXWQw9qkR6nm9kH&#10;biZLEnX115tCwdt8fM+ZLVpTiws5X1lWMBomIIgzqysuFHwfNoNXED4ga6wtk4IbeVjMu50Zptpe&#10;eUeXfShEDGGfooIyhCaV0mclGfRD2xBHLrfOYIjQFVI7vMZwU8uXJJlIgxXHhhIbWpWUnfZno8Dd&#10;s9tyfDz+Tt8/TvmW85+vtbFK9Xvt8g1EoDY8xf/uTx3nj6fw90y8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QYhsMAAADcAAAADwAAAAAAAAAAAAAAAACYAgAAZHJzL2Rv&#10;d25yZXYueG1sUEsFBgAAAAAEAAQA9QAAAIgDAAAAAA==&#10;" strokecolor="red" strokeweight="1pt">
                  <v:shadow opacity=".5" offset="6pt,6pt"/>
                  <v:textbox inset="0,0,0,0">
                    <w:txbxContent>
                      <w:p w14:paraId="7561FF28" w14:textId="2F0605A1" w:rsidR="00356C7D" w:rsidRPr="00772121" w:rsidRDefault="00356C7D" w:rsidP="00772121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</w:rPr>
                          <w:t>ТУ</w:t>
                        </w:r>
                      </w:p>
                    </w:txbxContent>
                  </v:textbox>
                </v:roundrect>
                <v:roundrect id="AutoShape 50" o:spid="_x0000_s1111" style="position:absolute;left:41900;top:49000;width:2520;height:227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lFdsQA&#10;AADcAAAADwAAAGRycy9kb3ducmV2LnhtbERPTUsDMRC9F/wPYYReis22oLVr01KUFqUnqwjexs2Y&#10;LG4ma5J2t/++EYTe5vE+Z7HqXSOOFGLtWcFkXIAgrryu2Sh4f9vc3IOICVlj45kUnCjCank1WGCp&#10;fcevdNwnI3IIxxIV2JTaUspYWXIYx74lzty3Dw5ThsFIHbDL4a6R06K4kw5rzg0WW3q0VP3sD04B&#10;29/Plw+znc/1bGt2o6/Z+qkLSg2v+/UDiER9uoj/3c86z7+dwN8z+QK5P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pRXbEAAAA3AAAAA8AAAAAAAAAAAAAAAAAmAIAAGRycy9k&#10;b3ducmV2LnhtbFBLBQYAAAAABAAEAPUAAACJAwAAAAA=&#10;" strokecolor="#4e6128" strokeweight="1pt">
                  <v:shadow opacity=".5" offset="6pt,6pt"/>
                  <v:textbox inset="0,0,0,0">
                    <w:txbxContent>
                      <w:p w14:paraId="4BD8D544" w14:textId="027A3FF0" w:rsidR="00356C7D" w:rsidRPr="00772121" w:rsidRDefault="00356C7D" w:rsidP="00772121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</w:rPr>
                          <w:t>ТИ</w:t>
                        </w:r>
                      </w:p>
                    </w:txbxContent>
                  </v:textbox>
                </v:roundrect>
                <v:shape id="AutoShape 71" o:spid="_x0000_s1112" type="#_x0000_t32" style="position:absolute;left:52886;top:44667;width:138;height:160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WjfsMAAADcAAAADwAAAGRycy9kb3ducmV2LnhtbERPPWvDMBDdC/kP4gLdGjkdUuNECSEh&#10;JkM71M3S7bAutol1EpYaq/71VaHQ7R7v8za7aHpxp8F3lhUsFxkI4trqjhsFl4/TUw7CB2SNvWVS&#10;8E0edtvZwwYLbUd+p3sVGpFC2BeooA3BFVL6uiWDfmEdceKudjAYEhwaqQccU7jp5XOWraTBjlND&#10;i44OLdW36sso+JyozG9v5etRxoudyoMLeeWUepzH/RpEoBj+xX/us07z8xf4fSZdIL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Fo37DAAAA3AAAAA8AAAAAAAAAAAAA&#10;AAAAoQIAAGRycy9kb3ducmV2LnhtbFBLBQYAAAAABAAEAPkAAACRAwAAAAA=&#10;" strokecolor="#4e6128">
                  <v:stroke endarrow="block"/>
                </v:shape>
                <v:shape id="AutoShape 74" o:spid="_x0000_s1113" type="#_x0000_t32" style="position:absolute;left:47626;top:27672;width:8051;height:779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3MtccAAADcAAAADwAAAGRycy9kb3ducmV2LnhtbESPT2sCMRDF7wW/QxjBS6lZF6vtahQt&#10;FEuhB/9cehuScXdxM1mSqKufvikUepvhvXm/N/NlZxtxIR9qxwpGwwwEsXam5lLBYf/+9AIiRGSD&#10;jWNScKMAy0XvYY6FcVfe0mUXS5FCOBSooIqxLaQMuiKLYeha4qQdnbcY0+pLaTxeU7htZJ5lE2mx&#10;5kSosKW3ivRpd7aJ29r7+Hu9DfvgH183B51/fulcqUG/W81AROriv/nv+sOk+tNn+H0mTSA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Xcy1xwAAANwAAAAPAAAAAAAA&#10;AAAAAAAAAKECAABkcnMvZG93bnJldi54bWxQSwUGAAAAAAQABAD5AAAAlQMAAAAA&#10;" strokecolor="red">
                  <v:stroke startarrow="block"/>
                </v:shape>
                <v:shape id="AutoShape 71" o:spid="_x0000_s1114" type="#_x0000_t32" style="position:absolute;left:43328;top:27672;width:0;height:786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DTWcEAAADcAAAADwAAAGRycy9kb3ducmV2LnhtbERPTYvCMBC9C/sfwgh701QPa+kaRVws&#10;e9CD1cvehmZsi80kNFmt/nojCN7m8T5nvuxNKy7U+caygsk4AUFcWt1wpeB42IxSED4ga2wtk4Ib&#10;eVguPgZzzLS98p4uRahEDGGfoYI6BJdJ6cuaDPqxdcSRO9nOYIiwq6Tu8BrDTSunSfIlDTYcG2p0&#10;tK6pPBf/RsHfnfL0vMu3P7I/2nu+diEtnFKfw371DSJQH97il/tXx/mzGTyfiR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5kNNZwQAAANwAAAAPAAAAAAAAAAAAAAAA&#10;AKECAABkcnMvZG93bnJldi54bWxQSwUGAAAAAAQABAD5AAAAjwMAAAAA&#10;" strokecolor="#4e6128">
                  <v:stroke endarrow="block"/>
                </v:shape>
                <v:shape id="AutoShape 74" o:spid="_x0000_s1115" type="#_x0000_t32" style="position:absolute;left:56927;top:44574;width:0;height:50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Ek5sYAAADcAAAADwAAAGRycy9kb3ducmV2LnhtbESPT2sCMRDF70K/Q5hCL1KzXUTsapS2&#10;UCqCB/9cvA3JuLu4mSxJqquf3giCtxnem/d7M513thEn8qF2rOBjkIEg1s7UXCrYbX/fxyBCRDbY&#10;OCYFFwown730plgYd+Y1nTaxFCmEQ4EKqhjbQsqgK7IYBq4lTtrBeYsxrb6UxuM5hdtG5lk2khZr&#10;ToQKW/qpSB83/zZxW3sd7r/XYRt8//Nvp/PlSudKvb12XxMQkbr4ND+uFybVH+dwfyZN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hJObGAAAA3AAAAA8AAAAAAAAA&#10;AAAAAAAAoQIAAGRycy9kb3ducmV2LnhtbFBLBQYAAAAABAAEAPkAAACUAwAAAAA=&#10;" strokecolor="red">
                  <v:stroke startarrow="block"/>
                </v:shape>
                <v:roundrect id="AutoShape 50" o:spid="_x0000_s1116" style="position:absolute;left:49396;top:53595;width:7430;height:34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BRt8MA&#10;AADcAAAADwAAAGRycy9kb3ducmV2LnhtbERPTWsCMRC9C/0PYQre3KxCtWyNshQEDwVRS1tvw2a6&#10;2XYzWZKoq7++KQje5vE+Z77sbStO5EPjWME4y0EQV043XCt4369GzyBCRNbYOiYFFwqwXDwM5lho&#10;d+YtnXaxFimEQ4EKTIxdIWWoDFkMmeuIE/ftvMWYoK+l9nhO4baVkzyfSosNpwaDHb0aqn53R6tg&#10;e728yR/dfxyezOdX6WO5OXCp1PCxL19AROrjXXxzr3WaPxvD/zPpAr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BRt8MAAADcAAAADwAAAAAAAAAAAAAAAACYAgAAZHJzL2Rv&#10;d25yZXYueG1sUEsFBgAAAAAEAAQA9QAAAIgDAAAAAA==&#10;" fillcolor="white [3212]" stroked="f" strokeweight="1pt">
                  <v:textbox inset="0,0,0,0">
                    <w:txbxContent>
                      <w:p w14:paraId="27625F6F" w14:textId="77777777" w:rsidR="00356C7D" w:rsidRPr="006D0FE3" w:rsidRDefault="00356C7D" w:rsidP="00772121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6D0FE3">
                          <w:rPr>
                            <w:b/>
                            <w:sz w:val="18"/>
                            <w:szCs w:val="18"/>
                          </w:rPr>
                          <w:t>МЭК</w:t>
                        </w:r>
                      </w:p>
                      <w:p w14:paraId="4FF2A75B" w14:textId="03F3F3DA" w:rsidR="00356C7D" w:rsidRPr="006D0FE3" w:rsidRDefault="00356C7D" w:rsidP="00772121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b/>
                            <w:sz w:val="18"/>
                            <w:szCs w:val="18"/>
                          </w:rPr>
                        </w:pPr>
                        <w:r w:rsidRPr="006D0FE3">
                          <w:rPr>
                            <w:b/>
                            <w:sz w:val="18"/>
                            <w:szCs w:val="18"/>
                          </w:rPr>
                          <w:t xml:space="preserve"> 60870-5-104</w:t>
                        </w:r>
                      </w:p>
                    </w:txbxContent>
                  </v:textbox>
                </v:roundrect>
                <v:shape id="AutoShape 79" o:spid="_x0000_s1117" type="#_x0000_t32" style="position:absolute;left:44324;top:17355;width:0;height:472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6lfcMAAADcAAAADwAAAGRycy9kb3ducmV2LnhtbERPPWvDMBDdC/kP4gLdGjkNFONECSEh&#10;JkM71M3S7bAutol1EpYaq/71VaHQ7R7v8za7aHpxp8F3lhUsFxkI4trqjhsFl4/TUw7CB2SNvWVS&#10;8E0edtvZwwYLbUd+p3sVGpFC2BeooA3BFVL6uiWDfmEdceKudjAYEhwaqQccU7jp5XOWvUiDHaeG&#10;Fh0dWqpv1ZdR8DlRmd/eytejjBc7lQcX8sop9TiP+zWIQDH8i//cZ53m5yv4fSZdIL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+pX3DAAAA3AAAAA8AAAAAAAAAAAAA&#10;AAAAoQIAAGRycy9kb3ducmV2LnhtbFBLBQYAAAAABAAEAPkAAACRAwAAAAA=&#10;" strokecolor="#4e6128">
                  <v:stroke endarrow="block"/>
                </v:shape>
                <v:shape id="AutoShape 74" o:spid="_x0000_s1118" type="#_x0000_t32" style="position:absolute;left:59869;top:44574;width:0;height:50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osTMYAAADcAAAADwAAAGRycy9kb3ducmV2LnhtbESPT2sCMRDF7wW/Q5hCL0WzLqXo1igq&#10;SIvQg38u3oZkurt0M1mSqKuf3giCtxnem/d7M5l1thEn8qF2rGA4yEAQa2dqLhXsd6v+CESIyAYb&#10;x6TgQgFm097LBAvjzryh0zaWIoVwKFBBFWNbSBl0RRbDwLXESftz3mJMqy+l8XhO4baReZZ9Sos1&#10;J0KFLS0r0v/bo03c1l4/DotN2AX/Pv7e63z9q3Ol3l67+ReISF18mh/XPybVHw/h/kyaQE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qLEzGAAAA3AAAAA8AAAAAAAAA&#10;AAAAAAAAoQIAAGRycy9kb3ducmV2LnhtbFBLBQYAAAAABAAEAPkAAACUAwAAAAA=&#10;" strokecolor="red">
                  <v:stroke startarrow="block"/>
                </v:shape>
                <v:shape id="AutoShape 74" o:spid="_x0000_s1119" type="#_x0000_t32" style="position:absolute;left:59672;top:27672;width:0;height:79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iyO8YAAADcAAAADwAAAGRycy9kb3ducmV2LnhtbESPT2sCMRDF70K/Q5hCL1KzXUTqapS2&#10;UCqCB/9cvA3JuLu4mSxJqquf3giCtxnem/d7M513thEn8qF2rOBjkIEg1s7UXCrYbX/fP0GEiGyw&#10;cUwKLhRgPnvpTbEw7sxrOm1iKVIIhwIVVDG2hZRBV2QxDFxLnLSD8xZjWn0pjcdzCreNzLNsJC3W&#10;nAgVtvRTkT5u/m3itvY63H+vwzb4/vhvp/PlSudKvb12XxMQkbr4ND+uFybVH+dwfyZN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4sjvGAAAA3AAAAA8AAAAAAAAA&#10;AAAAAAAAoQIAAGRycy9kb3ducmV2LnhtbFBLBQYAAAAABAAEAPkAAACUAwAAAAA=&#10;" strokecolor="red">
                  <v:stroke startarrow="block"/>
                </v:shape>
                <v:roundrect id="AutoShape 50" o:spid="_x0000_s1120" style="position:absolute;left:48579;top:60738;width:8614;height:391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Xv8QA&#10;AADcAAAADwAAAGRycy9kb3ducmV2LnhtbERPS0sDMRC+C/6HMIIXsVk9bNu1aSmWFsVTHwi9TTdj&#10;sriZrEnsrv/eCEJv8/E9Z7YYXCvOFGLjWcHDqABBXHvdsFFw2K/vJyBiQtbYeiYFPxRhMb++mmGl&#10;fc9bOu+SETmEY4UKbEpdJWWsLTmMI98RZ+7DB4cpw2CkDtjncNfKx6IopcOGc4PFjp4t1Z+7b6eA&#10;7dfx9d1splM93pi3u9N4ueqDUrc3w/IJRKIhXcT/7hed55cl/D2TL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sF7/EAAAA3AAAAA8AAAAAAAAAAAAAAAAAmAIAAGRycy9k&#10;b3ducmV2LnhtbFBLBQYAAAAABAAEAPUAAACJAwAAAAA=&#10;" strokecolor="#4e6128" strokeweight="1pt">
                  <v:shadow opacity=".5" offset="6pt,6pt"/>
                  <v:textbox inset="0,0,0,0">
                    <w:txbxContent>
                      <w:p w14:paraId="58B8C02A" w14:textId="38D3ED1F" w:rsidR="00356C7D" w:rsidRDefault="00356C7D" w:rsidP="005A4397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b/>
                            <w:bCs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Устройства</w:t>
                        </w:r>
                      </w:p>
                      <w:p w14:paraId="03D260B0" w14:textId="353C860B" w:rsidR="00356C7D" w:rsidRDefault="00356C7D" w:rsidP="005A4397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22"/>
                            <w:szCs w:val="22"/>
                          </w:rPr>
                          <w:t>ТМ</w:t>
                        </w:r>
                      </w:p>
                    </w:txbxContent>
                  </v:textbox>
                </v:roundrect>
                <v:roundrect id="AutoShape 50" o:spid="_x0000_s1121" style="position:absolute;left:55745;top:49614;width:2520;height:22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J7pscA&#10;AADcAAAADwAAAGRycy9kb3ducmV2LnhtbESPT08CQQzF7yZ+h0lNvMmshqAsDIQoRjxwEAjhWHa6&#10;f8JOZzMzwuKntwcTb23e63u/Tue9a9WZQmw8G3gcZKCIC28brgzstu8PL6BiQrbYeiYDV4own93e&#10;TDG3/sJfdN6kSkkIxxwN1Cl1udaxqMlhHPiOWLTSB4dJ1lBpG/Ai4a7VT1k20g4bloYaO3qtqTht&#10;vp2B8FNcF8P9/jh++ziVn1we1kvnjbm/6xcTUIn69G/+u15ZwX8WfHlGJt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Ce6bHAAAA3AAAAA8AAAAAAAAAAAAAAAAAmAIAAGRy&#10;cy9kb3ducmV2LnhtbFBLBQYAAAAABAAEAPUAAACMAwAAAAA=&#10;" strokecolor="red" strokeweight="1pt">
                  <v:shadow opacity=".5" offset="6pt,6pt"/>
                  <v:textbox inset="0,0,0,0">
                    <w:txbxContent>
                      <w:p w14:paraId="46A226EC" w14:textId="77777777" w:rsidR="00356C7D" w:rsidRPr="00772121" w:rsidRDefault="00356C7D" w:rsidP="00772121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</w:rPr>
                          <w:t>ТУ</w:t>
                        </w:r>
                      </w:p>
                    </w:txbxContent>
                  </v:textbox>
                </v:roundrect>
                <v:roundrect id="AutoShape 50" o:spid="_x0000_s1122" style="position:absolute;left:58571;top:49519;width:2520;height:22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xASsQA&#10;AADcAAAADwAAAGRycy9kb3ducmV2LnhtbERPS2sCMRC+F/ofwhR602ylqN0aRapFPXhwW6TH6Wb2&#10;gZvJkqS6+uuNIPQ2H99zJrPONOJIzteWFbz0ExDEudU1lwq+vz57YxA+IGtsLJOCM3mYTR8fJphq&#10;e+IdHbNQihjCPkUFVQhtKqXPKzLo+7YljlxhncEQoSuldniK4aaRgyQZSoM1x4YKW/qoKD9kf0aB&#10;u+Tn+et+//u2WB2KDRc/26WxSj0/dfN3EIG68C++u9c6zh8N4PZMvEB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cQErEAAAA3AAAAA8AAAAAAAAAAAAAAAAAmAIAAGRycy9k&#10;b3ducmV2LnhtbFBLBQYAAAAABAAEAPUAAACJAwAAAAA=&#10;" strokecolor="red" strokeweight="1pt">
                  <v:shadow opacity=".5" offset="6pt,6pt"/>
                  <v:textbox inset="0,0,0,0">
                    <w:txbxContent>
                      <w:p w14:paraId="2B1FF3B4" w14:textId="52F9D9F4" w:rsidR="00356C7D" w:rsidRPr="001C6A72" w:rsidRDefault="00356C7D" w:rsidP="00772121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</w:rPr>
                          <w:t>ТР</w:t>
                        </w:r>
                      </w:p>
                    </w:txbxContent>
                  </v:textbox>
                </v:roundrect>
                <v:shape id="AutoShape 71" o:spid="_x0000_s1123" type="#_x0000_t32" style="position:absolute;left:54189;top:64652;width:26;height:43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Y4TMUAAADcAAAADwAAAGRycy9kb3ducmV2LnhtbESPQWvCQBSE74L/YXlCb7qxtBJSNyJK&#10;g4f2YPTS2yP7TEKyb5fsVlN/vVso9DjMzDfMejOaXlxp8K1lBctFAoK4srrlWsH59D5PQfiArLG3&#10;TAp+yMMmn07WmGl74yNdy1CLCGGfoYImBJdJ6auGDPqFdcTRu9jBYIhyqKUe8BbhppfPSbKSBluO&#10;Cw062jVUdeW3UfB1pyLtPouPvRzP9l7sXEhLp9TTbNy+gQg0hv/wX/ugFbwkr/B7Jh4Bm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2Y4TMUAAADcAAAADwAAAAAAAAAA&#10;AAAAAAChAgAAZHJzL2Rvd25yZXYueG1sUEsFBgAAAAAEAAQA+QAAAJMDAAAAAA==&#10;" strokecolor="#4e6128">
                  <v:stroke endarrow="block"/>
                </v:shape>
                <v:shape id="AutoShape 71" o:spid="_x0000_s1124" type="#_x0000_t32" style="position:absolute;left:51215;top:64652;width:72;height:43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eX0sEAAADcAAAADwAAAGRycy9kb3ducmV2LnhtbERPTYvCMBC9C/sfwgh701RZpHSNsrhY&#10;POjB2svehma2LTaT0ESt/npzEDw+3vdyPZhOXKn3rWUFs2kCgriyuuVaQXnaTlIQPiBr7CyTgjt5&#10;WK8+RkvMtL3xka5FqEUMYZ+hgiYEl0npq4YM+ql1xJH7t73BEGFfS93jLYabTs6TZCENthwbGnS0&#10;aag6Fxej4O9BeXo+5PtfOZT2kW9cSAun1Od4+PkGEWgIb/HLvdMKvpK4Np6JR0C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Z5fSwQAAANwAAAAPAAAAAAAAAAAAAAAA&#10;AKECAABkcnMvZG93bnJldi54bWxQSwUGAAAAAAQABAD5AAAAjwMAAAAA&#10;" strokecolor="#4e6128">
                  <v:stroke endarrow="block"/>
                </v:shape>
                <v:roundrect id="AutoShape 50" o:spid="_x0000_s1125" style="position:absolute;left:49978;top:69026;width:2520;height:22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GVj8YA&#10;AADcAAAADwAAAGRycy9kb3ducmV2LnhtbESPQUsDMRSE7wX/Q3iCl9JmW8TatWkpSovSk7UUentu&#10;nsni5mVN0u76740geBxm5htmsepdIy4UYu1ZwWRcgCCuvK7ZKDi8bUb3IGJC1th4JgXfFGG1vBos&#10;sNS+41e67JMRGcKxRAU2pbaUMlaWHMaxb4mz9+GDw5RlMFIH7DLcNXJaFHfSYc15wWJLj5aqz/3Z&#10;KWD7dXo5mu18rmdbsxu+z9ZPXVDq5rpfP4BI1Kf/8F/7WSu4nU7g90w+AnL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GVj8YAAADcAAAADwAAAAAAAAAAAAAAAACYAgAAZHJz&#10;L2Rvd25yZXYueG1sUEsFBgAAAAAEAAQA9QAAAIsDAAAAAA==&#10;" strokecolor="#4e6128" strokeweight="1pt">
                  <v:shadow opacity=".5" offset="6pt,6pt"/>
                  <v:textbox inset="0,0,0,0">
                    <w:txbxContent>
                      <w:p w14:paraId="552F04D3" w14:textId="77777777" w:rsidR="00356C7D" w:rsidRPr="00772121" w:rsidRDefault="00356C7D" w:rsidP="00772121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 w:rsidRPr="00772121">
                          <w:rPr>
                            <w:b/>
                            <w:sz w:val="22"/>
                            <w:szCs w:val="22"/>
                          </w:rPr>
                          <w:t>ТС</w:t>
                        </w:r>
                      </w:p>
                    </w:txbxContent>
                  </v:textbox>
                </v:roundrect>
                <v:roundrect id="AutoShape 50" o:spid="_x0000_s1126" style="position:absolute;left:52962;top:69004;width:2520;height:22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ML+MYA&#10;AADcAAAADwAAAGRycy9kb3ducmV2LnhtbESPQUsDMRSE7wX/Q3iCl2KzLmLttmkpikXxZBWht9fN&#10;a7K4eVmT2N3++0YQPA4z8w2zWA2uFUcKsfGs4GZSgCCuvW7YKPh4f7q+BxETssbWMyk4UYTV8mK0&#10;wEr7nt/ouE1GZAjHChXYlLpKylhbchgnviPO3sEHhynLYKQO2Ge4a2VZFHfSYcN5wWJHD5bqr+2P&#10;U8D2e/fyaTazmZ5uzOt4P10/9kGpq8thPQeRaEj/4b/2s1ZwW5bweyYfAbk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ML+MYAAADcAAAADwAAAAAAAAAAAAAAAACYAgAAZHJz&#10;L2Rvd25yZXYueG1sUEsFBgAAAAAEAAQA9QAAAIsDAAAAAA==&#10;" strokecolor="#4e6128" strokeweight="1pt">
                  <v:shadow opacity=".5" offset="6pt,6pt"/>
                  <v:textbox inset="0,0,0,0">
                    <w:txbxContent>
                      <w:p w14:paraId="07D8ED18" w14:textId="77777777" w:rsidR="00356C7D" w:rsidRPr="00772121" w:rsidRDefault="00356C7D" w:rsidP="00772121">
                        <w:pPr>
                          <w:pStyle w:val="afffa"/>
                          <w:spacing w:before="0" w:beforeAutospacing="0" w:after="0" w:afterAutospacing="0"/>
                          <w:jc w:val="center"/>
                          <w:rPr>
                            <w:b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</w:rPr>
                          <w:t>ТИ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  <w:r w:rsidR="00AE6C3E" w:rsidRPr="00272034">
        <w:rPr>
          <w:color w:val="000000" w:themeColor="text1"/>
        </w:rPr>
        <w:t xml:space="preserve">     </w:t>
      </w:r>
      <w:r w:rsidR="00D27519" w:rsidRPr="00272034">
        <w:rPr>
          <w:color w:val="000000" w:themeColor="text1"/>
        </w:rPr>
        <w:t xml:space="preserve">       </w:t>
      </w:r>
      <w:r w:rsidR="00985C4B" w:rsidRPr="00272034">
        <w:rPr>
          <w:color w:val="000000" w:themeColor="text1"/>
        </w:rPr>
        <w:t xml:space="preserve"> </w:t>
      </w:r>
      <w:r w:rsidRPr="00272034">
        <w:rPr>
          <w:color w:val="000000" w:themeColor="text1"/>
        </w:rPr>
        <w:t xml:space="preserve"> </w:t>
      </w:r>
      <w:r w:rsidR="00F77C78"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1</w:t>
      </w:r>
      <w:r w:rsidR="00C617D6" w:rsidRPr="00272034">
        <w:rPr>
          <w:noProof/>
          <w:color w:val="000000" w:themeColor="text1"/>
        </w:rPr>
        <w:fldChar w:fldCharType="end"/>
      </w:r>
      <w:bookmarkEnd w:id="9"/>
      <w:r w:rsidR="00F77C78" w:rsidRPr="00272034">
        <w:rPr>
          <w:color w:val="000000" w:themeColor="text1"/>
        </w:rPr>
        <w:t xml:space="preserve"> – </w:t>
      </w:r>
      <w:r w:rsidR="00826BE2" w:rsidRPr="00272034">
        <w:rPr>
          <w:color w:val="000000" w:themeColor="text1"/>
        </w:rPr>
        <w:t>Функциональная схема программы</w:t>
      </w:r>
    </w:p>
    <w:p w14:paraId="2BD82C6E" w14:textId="2241EB2A" w:rsidR="00650A4D" w:rsidRPr="00272034" w:rsidRDefault="00650A4D" w:rsidP="00B75709">
      <w:pPr>
        <w:rPr>
          <w:color w:val="000000" w:themeColor="text1"/>
        </w:rPr>
      </w:pPr>
    </w:p>
    <w:p w14:paraId="69ABB62D" w14:textId="77777777" w:rsidR="005C7DE7" w:rsidRPr="00272034" w:rsidRDefault="005C7DE7" w:rsidP="00B75709">
      <w:pPr>
        <w:jc w:val="center"/>
        <w:rPr>
          <w:color w:val="000000" w:themeColor="text1"/>
        </w:rPr>
      </w:pPr>
    </w:p>
    <w:p w14:paraId="23FF6C4B" w14:textId="77777777" w:rsidR="004C5E0F" w:rsidRPr="00272034" w:rsidRDefault="004C5E0F" w:rsidP="00B75709">
      <w:pPr>
        <w:ind w:firstLine="0"/>
        <w:rPr>
          <w:color w:val="000000" w:themeColor="text1"/>
        </w:rPr>
      </w:pPr>
    </w:p>
    <w:p w14:paraId="18EA3A83" w14:textId="77777777" w:rsidR="004C5E0F" w:rsidRPr="00272034" w:rsidRDefault="004C5E0F" w:rsidP="00B75709">
      <w:pPr>
        <w:jc w:val="center"/>
        <w:rPr>
          <w:color w:val="000000" w:themeColor="text1"/>
        </w:rPr>
      </w:pPr>
    </w:p>
    <w:p w14:paraId="0AA7F1F8" w14:textId="206457C1" w:rsidR="007C2B9D" w:rsidRPr="00272034" w:rsidRDefault="007C2B9D" w:rsidP="00B75709">
      <w:pPr>
        <w:pStyle w:val="2"/>
        <w:spacing w:before="0" w:after="0"/>
        <w:rPr>
          <w:color w:val="000000" w:themeColor="text1"/>
        </w:rPr>
      </w:pPr>
      <w:bookmarkStart w:id="10" w:name="_Toc122424125"/>
      <w:bookmarkStart w:id="11" w:name="_Toc122424126"/>
      <w:bookmarkStart w:id="12" w:name="_Toc126054382"/>
      <w:bookmarkStart w:id="13" w:name="_Toc126055486"/>
      <w:bookmarkStart w:id="14" w:name="_Ref388859861"/>
      <w:bookmarkStart w:id="15" w:name="_Toc102041202"/>
      <w:bookmarkStart w:id="16" w:name="_Toc114562575"/>
      <w:bookmarkStart w:id="17" w:name="_Toc126828308"/>
      <w:bookmarkStart w:id="18" w:name="_Toc195276805"/>
      <w:bookmarkEnd w:id="10"/>
      <w:bookmarkEnd w:id="11"/>
      <w:bookmarkEnd w:id="12"/>
      <w:bookmarkEnd w:id="13"/>
      <w:r w:rsidRPr="00272034">
        <w:rPr>
          <w:color w:val="000000" w:themeColor="text1"/>
        </w:rPr>
        <w:lastRenderedPageBreak/>
        <w:t>Требования к аппаратно-системному о</w:t>
      </w:r>
      <w:r w:rsidR="00DB449E" w:rsidRPr="00272034">
        <w:rPr>
          <w:color w:val="000000" w:themeColor="text1"/>
        </w:rPr>
        <w:t>беспечению</w:t>
      </w:r>
      <w:bookmarkEnd w:id="14"/>
      <w:bookmarkEnd w:id="15"/>
      <w:bookmarkEnd w:id="16"/>
      <w:bookmarkEnd w:id="17"/>
      <w:bookmarkEnd w:id="18"/>
    </w:p>
    <w:p w14:paraId="0C01FFD9" w14:textId="77777777" w:rsidR="00FD77BE" w:rsidRPr="00272034" w:rsidRDefault="00FD77BE" w:rsidP="00B75709">
      <w:pPr>
        <w:pStyle w:val="af9"/>
        <w:keepNext/>
        <w:spacing w:before="0"/>
        <w:ind w:firstLine="0"/>
        <w:rPr>
          <w:color w:val="000000" w:themeColor="text1"/>
        </w:rPr>
      </w:pPr>
      <w:bookmarkStart w:id="19" w:name="_Ref356912008"/>
    </w:p>
    <w:p w14:paraId="67FA7B6D" w14:textId="7D8D23E3" w:rsidR="007C2B9D" w:rsidRPr="00272034" w:rsidRDefault="007C2B9D" w:rsidP="00B75709">
      <w:pPr>
        <w:pStyle w:val="af9"/>
        <w:keepNext/>
        <w:spacing w:before="0"/>
        <w:ind w:firstLine="0"/>
        <w:rPr>
          <w:color w:val="000000" w:themeColor="text1"/>
        </w:rPr>
      </w:pPr>
      <w:r w:rsidRPr="00272034">
        <w:rPr>
          <w:color w:val="000000" w:themeColor="text1"/>
        </w:rPr>
        <w:t xml:space="preserve">Таблица </w:t>
      </w:r>
      <w:r w:rsidR="00B236A7" w:rsidRPr="00272034">
        <w:rPr>
          <w:noProof/>
          <w:color w:val="000000" w:themeColor="text1"/>
        </w:rPr>
        <w:fldChar w:fldCharType="begin"/>
      </w:r>
      <w:r w:rsidR="00B236A7" w:rsidRPr="00272034">
        <w:rPr>
          <w:noProof/>
          <w:color w:val="000000" w:themeColor="text1"/>
        </w:rPr>
        <w:instrText xml:space="preserve"> STYLEREF 1 \s </w:instrText>
      </w:r>
      <w:r w:rsidR="00B236A7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1</w:t>
      </w:r>
      <w:r w:rsidR="00B236A7" w:rsidRPr="00272034">
        <w:rPr>
          <w:noProof/>
          <w:color w:val="000000" w:themeColor="text1"/>
        </w:rPr>
        <w:fldChar w:fldCharType="end"/>
      </w:r>
      <w:r w:rsidR="00C83CF3" w:rsidRPr="00272034">
        <w:rPr>
          <w:color w:val="000000" w:themeColor="text1"/>
        </w:rPr>
        <w:t xml:space="preserve"> -</w:t>
      </w:r>
      <w:r w:rsidRPr="00272034">
        <w:rPr>
          <w:color w:val="000000" w:themeColor="text1"/>
        </w:rPr>
        <w:t xml:space="preserve"> </w:t>
      </w:r>
      <w:r w:rsidR="00576418" w:rsidRPr="00272034">
        <w:rPr>
          <w:color w:val="000000" w:themeColor="text1"/>
        </w:rPr>
        <w:t>Т</w:t>
      </w:r>
      <w:r w:rsidRPr="00272034">
        <w:rPr>
          <w:color w:val="000000" w:themeColor="text1"/>
        </w:rPr>
        <w:t xml:space="preserve">ребования </w:t>
      </w:r>
      <w:r w:rsidR="00311027" w:rsidRPr="00272034">
        <w:rPr>
          <w:color w:val="000000" w:themeColor="text1"/>
        </w:rPr>
        <w:t xml:space="preserve">к аппаратно-системному обеспечению </w:t>
      </w:r>
    </w:p>
    <w:tbl>
      <w:tblPr>
        <w:tblW w:w="8266" w:type="dxa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709"/>
        <w:gridCol w:w="3119"/>
        <w:gridCol w:w="4438"/>
      </w:tblGrid>
      <w:tr w:rsidR="00272034" w:rsidRPr="00272034" w14:paraId="2ADEA82E" w14:textId="77777777" w:rsidTr="00505C5C">
        <w:trPr>
          <w:trHeight w:val="593"/>
          <w:tblHeader/>
        </w:trPr>
        <w:tc>
          <w:tcPr>
            <w:tcW w:w="709" w:type="dxa"/>
            <w:shd w:val="clear" w:color="auto" w:fill="auto"/>
            <w:tcMar>
              <w:left w:w="93" w:type="dxa"/>
            </w:tcMar>
            <w:vAlign w:val="center"/>
          </w:tcPr>
          <w:p w14:paraId="1CCA3676" w14:textId="77777777" w:rsidR="008B5D0D" w:rsidRPr="00272034" w:rsidRDefault="008B5D0D" w:rsidP="00B7570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 w:themeColor="text1"/>
              </w:rPr>
            </w:pPr>
            <w:r w:rsidRPr="00272034">
              <w:rPr>
                <w:b/>
                <w:color w:val="000000" w:themeColor="text1"/>
              </w:rPr>
              <w:t>№ п/п</w:t>
            </w:r>
          </w:p>
        </w:tc>
        <w:tc>
          <w:tcPr>
            <w:tcW w:w="3119" w:type="dxa"/>
            <w:shd w:val="clear" w:color="auto" w:fill="auto"/>
            <w:tcMar>
              <w:left w:w="93" w:type="dxa"/>
            </w:tcMar>
            <w:vAlign w:val="center"/>
          </w:tcPr>
          <w:p w14:paraId="14980DE8" w14:textId="77777777" w:rsidR="008B5D0D" w:rsidRPr="00272034" w:rsidRDefault="008B5D0D" w:rsidP="00B7570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 w:themeColor="text1"/>
              </w:rPr>
            </w:pPr>
            <w:r w:rsidRPr="00272034">
              <w:rPr>
                <w:b/>
                <w:color w:val="000000" w:themeColor="text1"/>
              </w:rPr>
              <w:t>Параметр</w:t>
            </w:r>
          </w:p>
        </w:tc>
        <w:tc>
          <w:tcPr>
            <w:tcW w:w="4438" w:type="dxa"/>
            <w:shd w:val="clear" w:color="auto" w:fill="auto"/>
            <w:tcMar>
              <w:left w:w="93" w:type="dxa"/>
            </w:tcMar>
            <w:vAlign w:val="center"/>
          </w:tcPr>
          <w:p w14:paraId="285A4A3C" w14:textId="77777777" w:rsidR="008B5D0D" w:rsidRPr="00272034" w:rsidRDefault="008B5D0D" w:rsidP="00B7570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 w:themeColor="text1"/>
              </w:rPr>
            </w:pPr>
            <w:r w:rsidRPr="00272034">
              <w:rPr>
                <w:b/>
                <w:color w:val="000000" w:themeColor="text1"/>
              </w:rPr>
              <w:t>Значение</w:t>
            </w:r>
          </w:p>
        </w:tc>
      </w:tr>
      <w:tr w:rsidR="00272034" w:rsidRPr="00272034" w14:paraId="2233B52E" w14:textId="77777777" w:rsidTr="00505C5C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721"/>
        </w:trPr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E6B205" w14:textId="77777777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1.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484455" w14:textId="77777777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Процессор</w:t>
            </w:r>
          </w:p>
        </w:tc>
        <w:tc>
          <w:tcPr>
            <w:tcW w:w="4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66CCD" w14:textId="389889AE" w:rsidR="008B5D0D" w:rsidRPr="00272034" w:rsidRDefault="008B5D0D" w:rsidP="00B75709">
            <w:pPr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Тактовая частота</w:t>
            </w:r>
            <w:r w:rsidR="003277BA" w:rsidRPr="00272034">
              <w:rPr>
                <w:color w:val="000000" w:themeColor="text1"/>
              </w:rPr>
              <w:t xml:space="preserve"> процессора</w:t>
            </w:r>
            <w:r w:rsidRPr="00272034">
              <w:rPr>
                <w:color w:val="000000" w:themeColor="text1"/>
              </w:rPr>
              <w:t xml:space="preserve"> – не менее </w:t>
            </w:r>
            <w:r w:rsidR="000111F7" w:rsidRPr="00272034">
              <w:rPr>
                <w:color w:val="000000" w:themeColor="text1"/>
              </w:rPr>
              <w:t>2,5</w:t>
            </w:r>
            <w:r w:rsidRPr="00272034">
              <w:rPr>
                <w:color w:val="000000" w:themeColor="text1"/>
              </w:rPr>
              <w:t xml:space="preserve"> ГГц;</w:t>
            </w:r>
          </w:p>
          <w:p w14:paraId="48989FB5" w14:textId="22F0558E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 xml:space="preserve">Число </w:t>
            </w:r>
            <w:r w:rsidR="003277BA" w:rsidRPr="00272034">
              <w:rPr>
                <w:color w:val="000000" w:themeColor="text1"/>
              </w:rPr>
              <w:t>ядер – 8</w:t>
            </w:r>
            <w:r w:rsidRPr="00272034">
              <w:rPr>
                <w:color w:val="000000" w:themeColor="text1"/>
              </w:rPr>
              <w:t xml:space="preserve"> и более</w:t>
            </w:r>
          </w:p>
        </w:tc>
      </w:tr>
      <w:tr w:rsidR="00272034" w:rsidRPr="00272034" w14:paraId="60C35382" w14:textId="77777777" w:rsidTr="00505C5C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A68B3" w14:textId="77777777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2.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F5D56" w14:textId="77777777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Оперативная память</w:t>
            </w:r>
          </w:p>
        </w:tc>
        <w:tc>
          <w:tcPr>
            <w:tcW w:w="4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CA2ED" w14:textId="59D06988" w:rsidR="008B5D0D" w:rsidRPr="00272034" w:rsidRDefault="003277BA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Объем ОЗУ – 32</w:t>
            </w:r>
            <w:r w:rsidR="008B5D0D" w:rsidRPr="00272034">
              <w:rPr>
                <w:color w:val="000000" w:themeColor="text1"/>
              </w:rPr>
              <w:t xml:space="preserve"> Гб и более</w:t>
            </w:r>
          </w:p>
        </w:tc>
      </w:tr>
      <w:tr w:rsidR="00272034" w:rsidRPr="00272034" w14:paraId="2BB871A1" w14:textId="77777777" w:rsidTr="00505C5C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32"/>
        </w:trPr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79458" w14:textId="77777777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3.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BFF2" w14:textId="77777777" w:rsidR="008B5D0D" w:rsidRPr="00272034" w:rsidRDefault="008B5D0D" w:rsidP="00B75709">
            <w:pPr>
              <w:widowControl w:val="0"/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Объем жесткого диска</w:t>
            </w:r>
          </w:p>
        </w:tc>
        <w:tc>
          <w:tcPr>
            <w:tcW w:w="4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A87CC" w14:textId="3FB591E5" w:rsidR="008B5D0D" w:rsidRPr="00272034" w:rsidRDefault="003277BA" w:rsidP="00B75709">
            <w:pPr>
              <w:widowControl w:val="0"/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От 4</w:t>
            </w:r>
            <w:r w:rsidR="008B5D0D" w:rsidRPr="00272034">
              <w:rPr>
                <w:color w:val="000000" w:themeColor="text1"/>
              </w:rPr>
              <w:t xml:space="preserve"> Тб (два диска)</w:t>
            </w:r>
          </w:p>
        </w:tc>
      </w:tr>
      <w:tr w:rsidR="008B5D0D" w:rsidRPr="00272034" w14:paraId="098BFB94" w14:textId="77777777" w:rsidTr="00505C5C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36"/>
        </w:trPr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9CB03" w14:textId="0628C2C8" w:rsidR="008B5D0D" w:rsidRPr="00272034" w:rsidRDefault="006E2CDC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4</w:t>
            </w:r>
            <w:r w:rsidR="008B5D0D" w:rsidRPr="00272034">
              <w:rPr>
                <w:color w:val="000000" w:themeColor="text1"/>
              </w:rPr>
              <w:t>.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F6CC" w14:textId="77777777" w:rsidR="008B5D0D" w:rsidRPr="00272034" w:rsidRDefault="008B5D0D" w:rsidP="00B75709">
            <w:pPr>
              <w:widowControl w:val="0"/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Количество портов Ethernet</w:t>
            </w:r>
          </w:p>
        </w:tc>
        <w:tc>
          <w:tcPr>
            <w:tcW w:w="44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1DF9B" w14:textId="1ECB8E1B" w:rsidR="008B5D0D" w:rsidRPr="00272034" w:rsidRDefault="008B5D0D" w:rsidP="00B75709">
            <w:pPr>
              <w:widowControl w:val="0"/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2</w:t>
            </w:r>
          </w:p>
        </w:tc>
      </w:tr>
    </w:tbl>
    <w:p w14:paraId="3AEE11B2" w14:textId="77777777" w:rsidR="0024732C" w:rsidRPr="00272034" w:rsidRDefault="0024732C" w:rsidP="00B75709">
      <w:pPr>
        <w:ind w:firstLine="0"/>
        <w:rPr>
          <w:color w:val="000000" w:themeColor="text1"/>
        </w:rPr>
      </w:pPr>
    </w:p>
    <w:p w14:paraId="5717AA1A" w14:textId="401A289D" w:rsidR="007C2B9D" w:rsidRPr="00272034" w:rsidRDefault="007C2B9D" w:rsidP="00B75709">
      <w:pPr>
        <w:pStyle w:val="af9"/>
        <w:keepNext/>
        <w:spacing w:before="0"/>
        <w:ind w:firstLine="0"/>
        <w:rPr>
          <w:color w:val="000000" w:themeColor="text1"/>
        </w:rPr>
      </w:pPr>
      <w:r w:rsidRPr="00272034">
        <w:rPr>
          <w:color w:val="000000" w:themeColor="text1"/>
        </w:rPr>
        <w:t xml:space="preserve">Таблица </w:t>
      </w:r>
      <w:bookmarkStart w:id="20" w:name="Таблица3"/>
      <w:r w:rsidR="004F0504">
        <w:rPr>
          <w:color w:val="000000" w:themeColor="text1"/>
        </w:rPr>
        <w:fldChar w:fldCharType="begin"/>
      </w:r>
      <w:r w:rsidR="004F0504">
        <w:rPr>
          <w:color w:val="000000" w:themeColor="text1"/>
        </w:rPr>
        <w:instrText xml:space="preserve"> STYLEREF 1 \s </w:instrText>
      </w:r>
      <w:r w:rsidR="004F0504">
        <w:rPr>
          <w:color w:val="000000" w:themeColor="text1"/>
        </w:rPr>
        <w:fldChar w:fldCharType="separate"/>
      </w:r>
      <w:r w:rsidR="004F0504">
        <w:rPr>
          <w:noProof/>
          <w:color w:val="000000" w:themeColor="text1"/>
        </w:rPr>
        <w:t>1</w:t>
      </w:r>
      <w:r w:rsidR="004F0504">
        <w:rPr>
          <w:color w:val="000000" w:themeColor="text1"/>
        </w:rPr>
        <w:fldChar w:fldCharType="end"/>
      </w:r>
      <w:r w:rsidR="004F0504">
        <w:rPr>
          <w:color w:val="000000" w:themeColor="text1"/>
        </w:rPr>
        <w:t>.</w:t>
      </w:r>
      <w:r w:rsidR="004F0504">
        <w:rPr>
          <w:color w:val="000000" w:themeColor="text1"/>
        </w:rPr>
        <w:fldChar w:fldCharType="begin"/>
      </w:r>
      <w:r w:rsidR="004F0504">
        <w:rPr>
          <w:color w:val="000000" w:themeColor="text1"/>
        </w:rPr>
        <w:instrText xml:space="preserve"> SEQ Таблица \* ARABIC \s 1 </w:instrText>
      </w:r>
      <w:r w:rsidR="004F0504">
        <w:rPr>
          <w:color w:val="000000" w:themeColor="text1"/>
        </w:rPr>
        <w:fldChar w:fldCharType="separate"/>
      </w:r>
      <w:r w:rsidR="004F0504">
        <w:rPr>
          <w:noProof/>
          <w:color w:val="000000" w:themeColor="text1"/>
        </w:rPr>
        <w:t>1</w:t>
      </w:r>
      <w:r w:rsidR="004F0504">
        <w:rPr>
          <w:color w:val="000000" w:themeColor="text1"/>
        </w:rPr>
        <w:fldChar w:fldCharType="end"/>
      </w:r>
      <w:bookmarkEnd w:id="20"/>
      <w:r w:rsidR="00C83CF3" w:rsidRPr="00272034">
        <w:rPr>
          <w:color w:val="000000" w:themeColor="text1"/>
        </w:rPr>
        <w:t xml:space="preserve"> -</w:t>
      </w:r>
      <w:r w:rsidRPr="00272034">
        <w:rPr>
          <w:color w:val="000000" w:themeColor="text1"/>
        </w:rPr>
        <w:t xml:space="preserve"> Требования к </w:t>
      </w:r>
      <w:r w:rsidR="008B5D0D" w:rsidRPr="00272034">
        <w:rPr>
          <w:color w:val="000000" w:themeColor="text1"/>
        </w:rPr>
        <w:t>программному</w:t>
      </w:r>
      <w:r w:rsidRPr="00272034">
        <w:rPr>
          <w:color w:val="000000" w:themeColor="text1"/>
        </w:rPr>
        <w:t xml:space="preserve"> обеспечению</w:t>
      </w:r>
    </w:p>
    <w:tbl>
      <w:tblPr>
        <w:tblW w:w="0" w:type="auto"/>
        <w:tblInd w:w="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953"/>
        <w:gridCol w:w="2950"/>
        <w:gridCol w:w="4319"/>
      </w:tblGrid>
      <w:tr w:rsidR="00272034" w:rsidRPr="00272034" w14:paraId="24C5FEF4" w14:textId="77777777" w:rsidTr="00B65F81">
        <w:trPr>
          <w:trHeight w:val="412"/>
          <w:tblHeader/>
        </w:trPr>
        <w:tc>
          <w:tcPr>
            <w:tcW w:w="0" w:type="auto"/>
            <w:shd w:val="clear" w:color="auto" w:fill="auto"/>
            <w:tcMar>
              <w:left w:w="93" w:type="dxa"/>
            </w:tcMar>
            <w:vAlign w:val="center"/>
          </w:tcPr>
          <w:p w14:paraId="4996466E" w14:textId="77777777" w:rsidR="008B5D0D" w:rsidRPr="00272034" w:rsidRDefault="008B5D0D" w:rsidP="00B7570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 w:themeColor="text1"/>
              </w:rPr>
            </w:pPr>
            <w:r w:rsidRPr="00272034">
              <w:rPr>
                <w:b/>
                <w:color w:val="000000" w:themeColor="text1"/>
              </w:rPr>
              <w:t>№ п/п</w:t>
            </w:r>
          </w:p>
        </w:tc>
        <w:tc>
          <w:tcPr>
            <w:tcW w:w="0" w:type="auto"/>
            <w:shd w:val="clear" w:color="auto" w:fill="auto"/>
            <w:tcMar>
              <w:left w:w="93" w:type="dxa"/>
            </w:tcMar>
            <w:vAlign w:val="center"/>
          </w:tcPr>
          <w:p w14:paraId="2518BACF" w14:textId="77777777" w:rsidR="008B5D0D" w:rsidRPr="00272034" w:rsidRDefault="008B5D0D" w:rsidP="00B7570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 w:themeColor="text1"/>
              </w:rPr>
            </w:pPr>
            <w:r w:rsidRPr="00272034">
              <w:rPr>
                <w:b/>
                <w:color w:val="000000" w:themeColor="text1"/>
              </w:rPr>
              <w:t>Параметр</w:t>
            </w:r>
          </w:p>
        </w:tc>
        <w:tc>
          <w:tcPr>
            <w:tcW w:w="4319" w:type="dxa"/>
            <w:shd w:val="clear" w:color="auto" w:fill="auto"/>
            <w:tcMar>
              <w:left w:w="93" w:type="dxa"/>
            </w:tcMar>
            <w:vAlign w:val="center"/>
          </w:tcPr>
          <w:p w14:paraId="40C370AA" w14:textId="77777777" w:rsidR="008B5D0D" w:rsidRPr="00272034" w:rsidRDefault="008B5D0D" w:rsidP="00B7570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/>
                <w:color w:val="000000" w:themeColor="text1"/>
              </w:rPr>
            </w:pPr>
            <w:r w:rsidRPr="00272034">
              <w:rPr>
                <w:b/>
                <w:color w:val="000000" w:themeColor="text1"/>
              </w:rPr>
              <w:t>Значение</w:t>
            </w:r>
          </w:p>
        </w:tc>
      </w:tr>
      <w:tr w:rsidR="00272034" w:rsidRPr="00272034" w14:paraId="4E1BA4BB" w14:textId="77777777" w:rsidTr="00B65F81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26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29E45" w14:textId="77777777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1.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EAFC8" w14:textId="77777777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Операционная система</w:t>
            </w:r>
          </w:p>
        </w:tc>
        <w:tc>
          <w:tcPr>
            <w:tcW w:w="4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A6905" w14:textId="77777777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  <w:lang w:val="en-US"/>
              </w:rPr>
              <w:t>Astra Linux</w:t>
            </w:r>
          </w:p>
        </w:tc>
      </w:tr>
      <w:tr w:rsidR="008B5D0D" w:rsidRPr="00272034" w14:paraId="024D7830" w14:textId="77777777" w:rsidTr="00B65F81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600" w:firstRow="0" w:lastRow="0" w:firstColumn="0" w:lastColumn="0" w:noHBand="1" w:noVBand="1"/>
        </w:tblPrEx>
        <w:trPr>
          <w:trHeight w:val="360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8B7174" w14:textId="77777777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2.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8C289D" w14:textId="77777777" w:rsidR="008B5D0D" w:rsidRPr="00272034" w:rsidRDefault="008B5D0D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color w:val="000000" w:themeColor="text1"/>
              </w:rPr>
            </w:pPr>
            <w:r w:rsidRPr="00272034">
              <w:rPr>
                <w:color w:val="000000" w:themeColor="text1"/>
              </w:rPr>
              <w:t>СУБД</w:t>
            </w:r>
          </w:p>
        </w:tc>
        <w:tc>
          <w:tcPr>
            <w:tcW w:w="4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ECEBA" w14:textId="06C9D26C" w:rsidR="008B5D0D" w:rsidRPr="00272034" w:rsidRDefault="003277BA" w:rsidP="00B757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color w:val="000000" w:themeColor="text1"/>
              </w:rPr>
            </w:pPr>
            <w:r w:rsidRPr="00272034">
              <w:rPr>
                <w:color w:val="000000" w:themeColor="text1"/>
                <w:lang w:val="en-US"/>
              </w:rPr>
              <w:t>Postgres</w:t>
            </w:r>
            <w:r w:rsidRPr="00272034">
              <w:rPr>
                <w:color w:val="000000" w:themeColor="text1"/>
              </w:rPr>
              <w:t xml:space="preserve"> </w:t>
            </w:r>
            <w:r w:rsidRPr="00272034">
              <w:rPr>
                <w:color w:val="000000" w:themeColor="text1"/>
                <w:lang w:val="en-US"/>
              </w:rPr>
              <w:t>Pro</w:t>
            </w:r>
            <w:r w:rsidRPr="00272034">
              <w:rPr>
                <w:color w:val="000000" w:themeColor="text1"/>
              </w:rPr>
              <w:t xml:space="preserve">, </w:t>
            </w:r>
            <w:r w:rsidR="008B5D0D" w:rsidRPr="00272034">
              <w:rPr>
                <w:color w:val="000000" w:themeColor="text1"/>
              </w:rPr>
              <w:t>PostgreSQL 13.8 или более поздние версии</w:t>
            </w:r>
          </w:p>
        </w:tc>
      </w:tr>
    </w:tbl>
    <w:p w14:paraId="22D58787" w14:textId="77777777" w:rsidR="00AB6CB3" w:rsidRPr="00272034" w:rsidRDefault="00AB6CB3" w:rsidP="00B75709">
      <w:pPr>
        <w:rPr>
          <w:color w:val="000000" w:themeColor="text1"/>
        </w:rPr>
      </w:pPr>
      <w:bookmarkStart w:id="21" w:name="_Toc437510995"/>
      <w:bookmarkStart w:id="22" w:name="_Toc437511000"/>
      <w:bookmarkStart w:id="23" w:name="_Toc114562576"/>
      <w:bookmarkEnd w:id="21"/>
      <w:bookmarkEnd w:id="22"/>
    </w:p>
    <w:p w14:paraId="45BA2981" w14:textId="77777777" w:rsidR="006C5304" w:rsidRPr="00272034" w:rsidRDefault="006C5304" w:rsidP="00B75709">
      <w:pPr>
        <w:rPr>
          <w:color w:val="000000" w:themeColor="text1"/>
        </w:rPr>
      </w:pPr>
    </w:p>
    <w:p w14:paraId="5C58B154" w14:textId="77777777" w:rsidR="006C5304" w:rsidRPr="00272034" w:rsidRDefault="006C5304" w:rsidP="00B75709">
      <w:pPr>
        <w:rPr>
          <w:color w:val="000000" w:themeColor="text1"/>
        </w:rPr>
      </w:pPr>
    </w:p>
    <w:p w14:paraId="5197CCB7" w14:textId="2321E935" w:rsidR="006C5304" w:rsidRPr="00272034" w:rsidRDefault="00294752" w:rsidP="00B75709">
      <w:pPr>
        <w:pStyle w:val="1"/>
        <w:rPr>
          <w:color w:val="000000" w:themeColor="text1"/>
        </w:rPr>
      </w:pPr>
      <w:bookmarkStart w:id="24" w:name="_Toc195276806"/>
      <w:r w:rsidRPr="00272034">
        <w:rPr>
          <w:caps w:val="0"/>
          <w:color w:val="000000" w:themeColor="text1"/>
        </w:rPr>
        <w:lastRenderedPageBreak/>
        <w:t>СТРУКТУРА ПРОГРАММЫ</w:t>
      </w:r>
      <w:bookmarkEnd w:id="24"/>
    </w:p>
    <w:p w14:paraId="490C33E9" w14:textId="77777777" w:rsidR="006C5304" w:rsidRPr="00272034" w:rsidRDefault="006C5304" w:rsidP="00B75709">
      <w:pPr>
        <w:rPr>
          <w:color w:val="000000" w:themeColor="text1"/>
        </w:rPr>
      </w:pPr>
    </w:p>
    <w:p w14:paraId="56D97A1C" w14:textId="77777777" w:rsidR="00DD4655" w:rsidRPr="00272034" w:rsidRDefault="00DD4655" w:rsidP="00B75709">
      <w:pPr>
        <w:pStyle w:val="2"/>
        <w:numPr>
          <w:ilvl w:val="1"/>
          <w:numId w:val="13"/>
        </w:numPr>
        <w:spacing w:before="0" w:after="0"/>
        <w:rPr>
          <w:color w:val="000000" w:themeColor="text1"/>
        </w:rPr>
      </w:pPr>
      <w:bookmarkStart w:id="25" w:name="_Toc195276807"/>
      <w:r w:rsidRPr="00272034">
        <w:rPr>
          <w:color w:val="000000" w:themeColor="text1"/>
        </w:rPr>
        <w:t>Состав программы</w:t>
      </w:r>
      <w:bookmarkEnd w:id="25"/>
    </w:p>
    <w:p w14:paraId="702E558B" w14:textId="77777777" w:rsidR="00DD4655" w:rsidRPr="00272034" w:rsidRDefault="00DD4655" w:rsidP="00B75709">
      <w:pPr>
        <w:rPr>
          <w:color w:val="000000" w:themeColor="text1"/>
        </w:rPr>
      </w:pPr>
    </w:p>
    <w:p w14:paraId="3D9C577A" w14:textId="77777777" w:rsidR="003A2A09" w:rsidRPr="00986AC8" w:rsidRDefault="003A2A09" w:rsidP="00B75709">
      <w:r w:rsidRPr="00986AC8">
        <w:t xml:space="preserve">Исполнительная часть программы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 xml:space="preserve">» </w:t>
      </w:r>
      <w:r w:rsidRPr="00986AC8">
        <w:t xml:space="preserve">находится в папке </w:t>
      </w:r>
      <w:r w:rsidRPr="005C4C4A">
        <w:rPr>
          <w:b/>
        </w:rPr>
        <w:t>zerver</w:t>
      </w:r>
      <w:r w:rsidRPr="00986AC8">
        <w:t xml:space="preserve">, </w:t>
      </w:r>
      <w:r>
        <w:t xml:space="preserve">в </w:t>
      </w:r>
      <w:r w:rsidRPr="00986AC8">
        <w:t>котор</w:t>
      </w:r>
      <w:r>
        <w:t>ой</w:t>
      </w:r>
      <w:r w:rsidRPr="00986AC8">
        <w:t xml:space="preserve"> содерж</w:t>
      </w:r>
      <w:r>
        <w:t>атся</w:t>
      </w:r>
      <w:r w:rsidRPr="00986AC8">
        <w:t xml:space="preserve"> следующие компоненты:</w:t>
      </w:r>
    </w:p>
    <w:p w14:paraId="31D4C866" w14:textId="77777777" w:rsidR="003A2A09" w:rsidRPr="00075562" w:rsidRDefault="003A2A09" w:rsidP="00B75709">
      <w:pPr>
        <w:pStyle w:val="aff"/>
        <w:numPr>
          <w:ilvl w:val="0"/>
          <w:numId w:val="23"/>
        </w:numPr>
      </w:pPr>
      <w:r w:rsidRPr="00075562">
        <w:t xml:space="preserve">исполняемый файл </w:t>
      </w:r>
      <w:r w:rsidRPr="00554545">
        <w:rPr>
          <w:b/>
        </w:rPr>
        <w:t>exec.sh</w:t>
      </w:r>
      <w:r>
        <w:t>;</w:t>
      </w:r>
    </w:p>
    <w:p w14:paraId="4B18CC2B" w14:textId="77777777" w:rsidR="003A2A09" w:rsidRPr="00075562" w:rsidRDefault="003A2A09" w:rsidP="00B75709">
      <w:pPr>
        <w:pStyle w:val="aff"/>
        <w:numPr>
          <w:ilvl w:val="0"/>
          <w:numId w:val="23"/>
        </w:numPr>
      </w:pPr>
      <w:r w:rsidRPr="00075562">
        <w:t xml:space="preserve">конфигурационный файл </w:t>
      </w:r>
      <w:r w:rsidRPr="00554545">
        <w:rPr>
          <w:b/>
        </w:rPr>
        <w:t>zerver.cfg</w:t>
      </w:r>
      <w:r w:rsidRPr="00075562">
        <w:t xml:space="preserve"> для описания доступа к серверу и СУБД</w:t>
      </w:r>
      <w:r>
        <w:t>;</w:t>
      </w:r>
    </w:p>
    <w:p w14:paraId="115D62AB" w14:textId="5A865F0C" w:rsidR="003A2A09" w:rsidRPr="00075562" w:rsidRDefault="003A2A09" w:rsidP="00B75709">
      <w:pPr>
        <w:pStyle w:val="aff"/>
        <w:numPr>
          <w:ilvl w:val="0"/>
          <w:numId w:val="23"/>
        </w:numPr>
      </w:pPr>
      <w:r w:rsidRPr="00075562">
        <w:t xml:space="preserve">файл </w:t>
      </w:r>
      <w:r w:rsidRPr="00554545">
        <w:rPr>
          <w:b/>
        </w:rPr>
        <w:t>zerver.log</w:t>
      </w:r>
      <w:r w:rsidRPr="00075562">
        <w:t xml:space="preserve"> </w:t>
      </w:r>
      <w:r w:rsidR="00C63BD9">
        <w:t>для протоколирования событий, возникающих</w:t>
      </w:r>
      <w:r w:rsidRPr="00075562">
        <w:t xml:space="preserve"> </w:t>
      </w:r>
      <w:r w:rsidR="00C63BD9">
        <w:t xml:space="preserve">при </w:t>
      </w:r>
      <w:r w:rsidRPr="00075562">
        <w:t>работ</w:t>
      </w:r>
      <w:r w:rsidR="00C63BD9">
        <w:t>е</w:t>
      </w:r>
      <w:r w:rsidRPr="00075562">
        <w:t xml:space="preserve"> программы</w:t>
      </w:r>
      <w:r>
        <w:t>;</w:t>
      </w:r>
    </w:p>
    <w:p w14:paraId="210263EE" w14:textId="6FF948D1" w:rsidR="003A2A09" w:rsidRPr="00075562" w:rsidRDefault="003A2A09" w:rsidP="00B75709">
      <w:pPr>
        <w:pStyle w:val="aff"/>
        <w:numPr>
          <w:ilvl w:val="0"/>
          <w:numId w:val="23"/>
        </w:numPr>
      </w:pPr>
      <w:r w:rsidRPr="00075562">
        <w:t xml:space="preserve">папка </w:t>
      </w:r>
      <w:r w:rsidRPr="00554545">
        <w:rPr>
          <w:b/>
        </w:rPr>
        <w:t>iss</w:t>
      </w:r>
      <w:r w:rsidRPr="00075562">
        <w:t xml:space="preserve"> для</w:t>
      </w:r>
      <w:r w:rsidR="00C63BD9">
        <w:t xml:space="preserve"> хранений файлов </w:t>
      </w:r>
      <w:r w:rsidRPr="00075562">
        <w:t>аутентификации пользователей</w:t>
      </w:r>
      <w:r>
        <w:t>;</w:t>
      </w:r>
    </w:p>
    <w:p w14:paraId="73C0686A" w14:textId="77777777" w:rsidR="003A2A09" w:rsidRPr="00075562" w:rsidRDefault="003A2A09" w:rsidP="00B75709">
      <w:pPr>
        <w:pStyle w:val="aff"/>
        <w:numPr>
          <w:ilvl w:val="0"/>
          <w:numId w:val="23"/>
        </w:numPr>
      </w:pPr>
      <w:r w:rsidRPr="00075562">
        <w:t>файл лицензии LicenseForZerver.lic.</w:t>
      </w:r>
    </w:p>
    <w:p w14:paraId="3772AB3C" w14:textId="77777777" w:rsidR="003A2A09" w:rsidRDefault="003A2A09" w:rsidP="00B75709"/>
    <w:p w14:paraId="451FF909" w14:textId="77777777" w:rsidR="003A2A09" w:rsidRPr="00983983" w:rsidRDefault="003A2A09" w:rsidP="00B75709">
      <w:pPr>
        <w:ind w:firstLine="709"/>
        <w:rPr>
          <w:rStyle w:val="FontStyle205"/>
          <w:rFonts w:ascii="Times New Roman" w:hAnsi="Times New Roman" w:cs="Times New Roman"/>
          <w:sz w:val="28"/>
          <w:szCs w:val="28"/>
        </w:rPr>
      </w:pPr>
      <w:r w:rsidRPr="00983983">
        <w:t xml:space="preserve">ПО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 xml:space="preserve">» </w:t>
      </w:r>
      <w:r w:rsidRPr="00983983">
        <w:t xml:space="preserve">работает под управлением операционной системы (ОС) Astra Linux </w:t>
      </w:r>
      <w:r w:rsidRPr="00983983">
        <w:rPr>
          <w:rStyle w:val="FontStyle205"/>
          <w:rFonts w:ascii="Times New Roman" w:hAnsi="Times New Roman" w:cs="Times New Roman"/>
          <w:sz w:val="28"/>
          <w:szCs w:val="28"/>
        </w:rPr>
        <w:t>(64 бита)</w:t>
      </w:r>
      <w:r w:rsidRPr="00983983">
        <w:t>.</w:t>
      </w:r>
    </w:p>
    <w:p w14:paraId="76A198BF" w14:textId="2A96C4F1" w:rsidR="003A2A09" w:rsidRPr="00983983" w:rsidRDefault="003A2A09" w:rsidP="00B75709">
      <w:pPr>
        <w:pStyle w:val="affb"/>
        <w:ind w:firstLine="709"/>
        <w:rPr>
          <w:rFonts w:cs="Times New Roman"/>
        </w:rPr>
      </w:pPr>
      <w:r w:rsidRPr="00983983">
        <w:rPr>
          <w:rFonts w:cs="Times New Roman"/>
        </w:rPr>
        <w:t>СУБД</w:t>
      </w:r>
      <w:r w:rsidR="00067994">
        <w:rPr>
          <w:rFonts w:cs="Times New Roman"/>
        </w:rPr>
        <w:t xml:space="preserve"> </w:t>
      </w:r>
      <w:r w:rsidRPr="00983983">
        <w:rPr>
          <w:rFonts w:cs="Times New Roman"/>
        </w:rPr>
        <w:t>PostgreSQL или Postgres Pr</w:t>
      </w:r>
      <w:r>
        <w:rPr>
          <w:rFonts w:cs="Times New Roman"/>
          <w:lang w:val="en-US"/>
        </w:rPr>
        <w:t>o</w:t>
      </w:r>
      <w:r>
        <w:rPr>
          <w:rFonts w:cs="Times New Roman"/>
        </w:rPr>
        <w:t xml:space="preserve"> </w:t>
      </w:r>
      <w:r w:rsidRPr="00983983">
        <w:rPr>
          <w:rFonts w:cs="Times New Roman"/>
        </w:rPr>
        <w:t>используется для хранения конфигурационной и архивной информации</w:t>
      </w:r>
      <w:r w:rsidRPr="004C38D3">
        <w:rPr>
          <w:rFonts w:cs="Times New Roman"/>
        </w:rPr>
        <w:t xml:space="preserve"> </w:t>
      </w:r>
      <w:r>
        <w:rPr>
          <w:rFonts w:cs="Times New Roman"/>
        </w:rPr>
        <w:t xml:space="preserve">  и обеспечения доступа к ней</w:t>
      </w:r>
      <w:r w:rsidRPr="00983983">
        <w:rPr>
          <w:rFonts w:cs="Times New Roman"/>
        </w:rPr>
        <w:t>.</w:t>
      </w:r>
    </w:p>
    <w:p w14:paraId="306DC65B" w14:textId="38001AC7" w:rsidR="003A2A09" w:rsidRPr="00983983" w:rsidRDefault="003A2A09" w:rsidP="00B75709">
      <w:pPr>
        <w:ind w:firstLine="709"/>
      </w:pPr>
      <w:r w:rsidRPr="00983983">
        <w:t xml:space="preserve">Для работы ПО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 xml:space="preserve">» </w:t>
      </w:r>
      <w:r w:rsidRPr="00983983">
        <w:t>не требуется никако</w:t>
      </w:r>
      <w:r w:rsidR="00C63BD9">
        <w:t>го</w:t>
      </w:r>
      <w:r w:rsidRPr="00983983">
        <w:t xml:space="preserve"> дополнительно</w:t>
      </w:r>
      <w:r w:rsidR="00C63BD9">
        <w:t>го</w:t>
      </w:r>
      <w:r w:rsidRPr="00983983">
        <w:t xml:space="preserve"> ПО.</w:t>
      </w:r>
    </w:p>
    <w:p w14:paraId="7E5F6B58" w14:textId="77777777" w:rsidR="003A2A09" w:rsidRPr="00983983" w:rsidRDefault="003A2A09" w:rsidP="00B75709">
      <w:pPr>
        <w:ind w:firstLine="709"/>
      </w:pPr>
      <w:r w:rsidRPr="00983983">
        <w:t>По желанию эксплуатирующей организации может быть установлено антивирусное ПО.</w:t>
      </w:r>
    </w:p>
    <w:p w14:paraId="2DA60A74" w14:textId="77777777" w:rsidR="003A2A09" w:rsidRPr="00983983" w:rsidRDefault="003A2A09" w:rsidP="00B75709">
      <w:pPr>
        <w:ind w:firstLine="709"/>
      </w:pPr>
      <w:r w:rsidRPr="00983983">
        <w:t>Антивирусная защита осуществляется в следующих режимах:</w:t>
      </w:r>
    </w:p>
    <w:p w14:paraId="55EBC4CD" w14:textId="77777777" w:rsidR="003A2A09" w:rsidRPr="00983983" w:rsidRDefault="003A2A09" w:rsidP="00B75709">
      <w:pPr>
        <w:pStyle w:val="a1"/>
      </w:pPr>
      <w:r w:rsidRPr="00983983">
        <w:t xml:space="preserve">проверка в режиме реального времени (постоянная проверка); </w:t>
      </w:r>
    </w:p>
    <w:p w14:paraId="50E9E34F" w14:textId="77777777" w:rsidR="003A2A09" w:rsidRPr="00983983" w:rsidRDefault="003A2A09" w:rsidP="00B75709">
      <w:pPr>
        <w:pStyle w:val="a1"/>
      </w:pPr>
      <w:r w:rsidRPr="00983983">
        <w:t>проверка по требованию – пользователь лично указывает файлы, каталоги или области диска для проверки и время проверки;</w:t>
      </w:r>
    </w:p>
    <w:p w14:paraId="37C22AB0" w14:textId="77777777" w:rsidR="003A2A09" w:rsidRPr="00983983" w:rsidRDefault="003A2A09" w:rsidP="00B75709">
      <w:pPr>
        <w:pStyle w:val="a1"/>
      </w:pPr>
      <w:r w:rsidRPr="00983983">
        <w:t xml:space="preserve">проверка всех внешних носителей информации, таких как дискеты, компакт диски, flash-накопители каждый раз перед чтением информации с них; </w:t>
      </w:r>
    </w:p>
    <w:p w14:paraId="2EEC6560" w14:textId="77777777" w:rsidR="003A2A09" w:rsidRPr="00983983" w:rsidRDefault="003A2A09" w:rsidP="00B75709">
      <w:pPr>
        <w:pStyle w:val="a1"/>
      </w:pPr>
      <w:r w:rsidRPr="00983983">
        <w:t xml:space="preserve">полная проверка системы, в том числе в защищенном режиме работы ОС. </w:t>
      </w:r>
    </w:p>
    <w:p w14:paraId="4545FA40" w14:textId="3DF9D9A2" w:rsidR="007C7E46" w:rsidRDefault="003A2A09" w:rsidP="00B75709">
      <w:r w:rsidRPr="00983983">
        <w:rPr>
          <w:color w:val="000000" w:themeColor="text1"/>
        </w:rPr>
        <w:t xml:space="preserve">Поставка </w:t>
      </w:r>
      <w:r w:rsidRPr="00FC5A6E">
        <w:rPr>
          <w:color w:val="000000" w:themeColor="text1"/>
        </w:rPr>
        <w:t>ПО</w:t>
      </w:r>
      <w:r w:rsidRPr="00983983">
        <w:rPr>
          <w:b/>
          <w:color w:val="000000" w:themeColor="text1"/>
        </w:rPr>
        <w:t xml:space="preserve">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983983">
        <w:rPr>
          <w:color w:val="000000" w:themeColor="text1"/>
        </w:rPr>
        <w:t xml:space="preserve"> включает все нужные </w:t>
      </w:r>
      <w:r w:rsidRPr="00983983">
        <w:t>папки и файлы данных.</w:t>
      </w:r>
    </w:p>
    <w:p w14:paraId="351EF9D0" w14:textId="77777777" w:rsidR="003A2A09" w:rsidRPr="00272034" w:rsidRDefault="003A2A09" w:rsidP="00B75709">
      <w:pPr>
        <w:ind w:firstLine="0"/>
        <w:rPr>
          <w:color w:val="000000" w:themeColor="text1"/>
        </w:rPr>
      </w:pPr>
    </w:p>
    <w:p w14:paraId="7D8DA3F0" w14:textId="77777777" w:rsidR="00047CA1" w:rsidRPr="00272034" w:rsidRDefault="00047CA1" w:rsidP="00B75709">
      <w:pPr>
        <w:pStyle w:val="2"/>
        <w:numPr>
          <w:ilvl w:val="1"/>
          <w:numId w:val="16"/>
        </w:numPr>
        <w:spacing w:before="0" w:after="0"/>
        <w:rPr>
          <w:color w:val="000000" w:themeColor="text1"/>
        </w:rPr>
      </w:pPr>
      <w:bookmarkStart w:id="26" w:name="_Toc195276808"/>
      <w:r w:rsidRPr="00272034">
        <w:rPr>
          <w:color w:val="000000" w:themeColor="text1"/>
        </w:rPr>
        <w:t>СУБД</w:t>
      </w:r>
      <w:bookmarkEnd w:id="26"/>
    </w:p>
    <w:p w14:paraId="3DD7239A" w14:textId="77777777" w:rsidR="00047CA1" w:rsidRPr="00272034" w:rsidRDefault="00047CA1" w:rsidP="00B75709">
      <w:pPr>
        <w:rPr>
          <w:color w:val="000000" w:themeColor="text1"/>
        </w:rPr>
      </w:pPr>
    </w:p>
    <w:p w14:paraId="017D96B4" w14:textId="3BEB3440" w:rsidR="00047CA1" w:rsidRPr="00272034" w:rsidRDefault="00B91785" w:rsidP="00B75709">
      <w:pPr>
        <w:ind w:firstLine="709"/>
        <w:rPr>
          <w:color w:val="000000" w:themeColor="text1"/>
        </w:rPr>
      </w:pPr>
      <w:r w:rsidRPr="00272034">
        <w:rPr>
          <w:color w:val="000000" w:themeColor="text1"/>
        </w:rPr>
        <w:t>«</w:t>
      </w:r>
      <w:r w:rsidRPr="00272034">
        <w:rPr>
          <w:b/>
          <w:color w:val="000000" w:themeColor="text1"/>
        </w:rPr>
        <w:t xml:space="preserve">Сервер </w:t>
      </w:r>
      <w:r w:rsidRPr="00272034">
        <w:rPr>
          <w:b/>
          <w:color w:val="000000" w:themeColor="text1"/>
          <w:lang w:val="en-US"/>
        </w:rPr>
        <w:t>SCADA</w:t>
      </w:r>
      <w:r w:rsidRPr="00272034">
        <w:rPr>
          <w:b/>
          <w:color w:val="000000" w:themeColor="text1"/>
        </w:rPr>
        <w:t>»</w:t>
      </w:r>
      <w:r w:rsidR="00047CA1" w:rsidRPr="00272034">
        <w:rPr>
          <w:b/>
          <w:color w:val="000000" w:themeColor="text1"/>
        </w:rPr>
        <w:t xml:space="preserve"> </w:t>
      </w:r>
      <w:r w:rsidR="00047CA1" w:rsidRPr="00272034">
        <w:rPr>
          <w:color w:val="000000" w:themeColor="text1"/>
        </w:rPr>
        <w:t xml:space="preserve">обеспечивает работу с </w:t>
      </w:r>
      <w:r w:rsidR="00191841" w:rsidRPr="00272034">
        <w:rPr>
          <w:color w:val="000000" w:themeColor="text1"/>
        </w:rPr>
        <w:t>серверной, клиентской и архивной БД:</w:t>
      </w:r>
    </w:p>
    <w:p w14:paraId="4A0B1D01" w14:textId="440E9E0C" w:rsidR="00047CA1" w:rsidRPr="00272034" w:rsidRDefault="00A8434E" w:rsidP="00B75709">
      <w:pPr>
        <w:pStyle w:val="aff"/>
        <w:numPr>
          <w:ilvl w:val="0"/>
          <w:numId w:val="21"/>
        </w:numPr>
        <w:ind w:left="1066" w:hanging="357"/>
        <w:rPr>
          <w:color w:val="000000" w:themeColor="text1"/>
        </w:rPr>
      </w:pPr>
      <w:r w:rsidRPr="00272034">
        <w:rPr>
          <w:color w:val="000000" w:themeColor="text1"/>
        </w:rPr>
        <w:t>Серверная</w:t>
      </w:r>
      <w:r w:rsidR="00047CA1" w:rsidRPr="00272034">
        <w:rPr>
          <w:color w:val="000000" w:themeColor="text1"/>
        </w:rPr>
        <w:t xml:space="preserve"> БД </w:t>
      </w:r>
      <w:r w:rsidR="00047CA1" w:rsidRPr="00272034">
        <w:rPr>
          <w:b/>
          <w:color w:val="000000" w:themeColor="text1"/>
          <w:lang w:val="en-US"/>
        </w:rPr>
        <w:t>ZerverDB</w:t>
      </w:r>
      <w:r w:rsidR="00047CA1" w:rsidRPr="00272034">
        <w:rPr>
          <w:color w:val="000000" w:themeColor="text1"/>
        </w:rPr>
        <w:t>;</w:t>
      </w:r>
    </w:p>
    <w:p w14:paraId="27649040" w14:textId="77777777" w:rsidR="00047CA1" w:rsidRPr="00272034" w:rsidRDefault="00047CA1" w:rsidP="00B75709">
      <w:pPr>
        <w:pStyle w:val="aff"/>
        <w:numPr>
          <w:ilvl w:val="0"/>
          <w:numId w:val="21"/>
        </w:numPr>
        <w:ind w:left="1066" w:hanging="357"/>
        <w:rPr>
          <w:color w:val="000000" w:themeColor="text1"/>
        </w:rPr>
      </w:pPr>
      <w:r w:rsidRPr="00272034">
        <w:rPr>
          <w:color w:val="000000" w:themeColor="text1"/>
        </w:rPr>
        <w:t xml:space="preserve">Клиентская БД </w:t>
      </w:r>
      <w:r w:rsidRPr="00272034">
        <w:rPr>
          <w:b/>
          <w:color w:val="000000" w:themeColor="text1"/>
          <w:lang w:val="en-US"/>
        </w:rPr>
        <w:t>GredDB</w:t>
      </w:r>
      <w:r w:rsidRPr="00272034">
        <w:rPr>
          <w:color w:val="000000" w:themeColor="text1"/>
        </w:rPr>
        <w:t>;</w:t>
      </w:r>
    </w:p>
    <w:p w14:paraId="36A39C85" w14:textId="409F3772" w:rsidR="00D32A21" w:rsidRPr="00272034" w:rsidRDefault="00047CA1" w:rsidP="00B75709">
      <w:pPr>
        <w:pStyle w:val="aff"/>
        <w:numPr>
          <w:ilvl w:val="0"/>
          <w:numId w:val="21"/>
        </w:numPr>
        <w:ind w:left="1066" w:hanging="357"/>
        <w:rPr>
          <w:color w:val="000000" w:themeColor="text1"/>
        </w:rPr>
      </w:pPr>
      <w:r w:rsidRPr="00272034">
        <w:rPr>
          <w:color w:val="000000" w:themeColor="text1"/>
        </w:rPr>
        <w:t xml:space="preserve">Архивная БД </w:t>
      </w:r>
      <w:r w:rsidRPr="00272034">
        <w:rPr>
          <w:b/>
          <w:color w:val="000000" w:themeColor="text1"/>
          <w:lang w:val="en-US"/>
        </w:rPr>
        <w:t>SystelArchive</w:t>
      </w:r>
      <w:r w:rsidR="00C06920" w:rsidRPr="00272034">
        <w:rPr>
          <w:b/>
          <w:color w:val="000000" w:themeColor="text1"/>
        </w:rPr>
        <w:t>.</w:t>
      </w:r>
    </w:p>
    <w:p w14:paraId="2EB54278" w14:textId="77777777" w:rsidR="003756BF" w:rsidRPr="00272034" w:rsidRDefault="003756BF" w:rsidP="00B75709">
      <w:pPr>
        <w:ind w:firstLine="709"/>
        <w:rPr>
          <w:color w:val="000000" w:themeColor="text1"/>
        </w:rPr>
      </w:pPr>
    </w:p>
    <w:p w14:paraId="198DFDAF" w14:textId="77777777" w:rsidR="006424C0" w:rsidRPr="00272034" w:rsidRDefault="006424C0" w:rsidP="00B75709">
      <w:pPr>
        <w:ind w:firstLine="709"/>
        <w:rPr>
          <w:color w:val="000000" w:themeColor="text1"/>
        </w:rPr>
      </w:pPr>
    </w:p>
    <w:p w14:paraId="746317CD" w14:textId="77777777" w:rsidR="006424C0" w:rsidRPr="00272034" w:rsidRDefault="006424C0" w:rsidP="00B75709">
      <w:pPr>
        <w:ind w:firstLine="709"/>
        <w:rPr>
          <w:color w:val="000000" w:themeColor="text1"/>
        </w:rPr>
      </w:pPr>
    </w:p>
    <w:p w14:paraId="189504EB" w14:textId="77777777" w:rsidR="006424C0" w:rsidRPr="00272034" w:rsidRDefault="006424C0" w:rsidP="00B75709">
      <w:pPr>
        <w:ind w:firstLine="709"/>
        <w:rPr>
          <w:color w:val="000000" w:themeColor="text1"/>
        </w:rPr>
      </w:pPr>
    </w:p>
    <w:p w14:paraId="7BDD88B5" w14:textId="23678DB7" w:rsidR="00215B67" w:rsidRPr="00272034" w:rsidRDefault="00215B67" w:rsidP="00B75709">
      <w:pPr>
        <w:pStyle w:val="2"/>
        <w:numPr>
          <w:ilvl w:val="1"/>
          <w:numId w:val="12"/>
        </w:numPr>
        <w:spacing w:before="0" w:after="0"/>
        <w:rPr>
          <w:color w:val="000000" w:themeColor="text1"/>
        </w:rPr>
      </w:pPr>
      <w:bookmarkStart w:id="27" w:name="_Toc195276809"/>
      <w:bookmarkEnd w:id="23"/>
      <w:r w:rsidRPr="00272034">
        <w:rPr>
          <w:color w:val="000000" w:themeColor="text1"/>
        </w:rPr>
        <w:lastRenderedPageBreak/>
        <w:t>Входные</w:t>
      </w:r>
      <w:r w:rsidR="006366AF" w:rsidRPr="00272034">
        <w:rPr>
          <w:color w:val="000000" w:themeColor="text1"/>
          <w:lang w:val="en-US"/>
        </w:rPr>
        <w:t xml:space="preserve"> </w:t>
      </w:r>
      <w:r w:rsidR="006366AF" w:rsidRPr="00272034">
        <w:rPr>
          <w:color w:val="000000" w:themeColor="text1"/>
        </w:rPr>
        <w:t>и выходные</w:t>
      </w:r>
      <w:r w:rsidRPr="00272034">
        <w:rPr>
          <w:color w:val="000000" w:themeColor="text1"/>
        </w:rPr>
        <w:t xml:space="preserve"> данные</w:t>
      </w:r>
      <w:bookmarkEnd w:id="27"/>
    </w:p>
    <w:p w14:paraId="2728D4AB" w14:textId="77777777" w:rsidR="00215B67" w:rsidRPr="00272034" w:rsidRDefault="00215B67" w:rsidP="00B75709">
      <w:pPr>
        <w:rPr>
          <w:color w:val="000000" w:themeColor="text1"/>
        </w:rPr>
      </w:pPr>
    </w:p>
    <w:p w14:paraId="1C9511D0" w14:textId="74A58270" w:rsidR="00D62235" w:rsidRPr="008B6D90" w:rsidRDefault="00D62235" w:rsidP="00B75709">
      <w:pPr>
        <w:pStyle w:val="affb"/>
        <w:rPr>
          <w:rFonts w:cs="Times New Roman"/>
        </w:rPr>
      </w:pPr>
      <w:r>
        <w:rPr>
          <w:rFonts w:cs="Times New Roman"/>
        </w:rPr>
        <w:t xml:space="preserve">Входными </w:t>
      </w:r>
      <w:r w:rsidRPr="00F62060">
        <w:rPr>
          <w:rFonts w:cs="Times New Roman"/>
        </w:rPr>
        <w:t>данны</w:t>
      </w:r>
      <w:r>
        <w:rPr>
          <w:rFonts w:cs="Times New Roman"/>
        </w:rPr>
        <w:t>ми</w:t>
      </w:r>
      <w:r w:rsidRPr="00F62060">
        <w:rPr>
          <w:rFonts w:cs="Times New Roman"/>
        </w:rPr>
        <w:t xml:space="preserve"> </w:t>
      </w:r>
      <w:r w:rsidRPr="00F30FD2">
        <w:rPr>
          <w:rFonts w:cs="Times New Roman"/>
        </w:rPr>
        <w:t xml:space="preserve">для программы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983983">
        <w:rPr>
          <w:b/>
        </w:rPr>
        <w:t xml:space="preserve"> </w:t>
      </w:r>
      <w:r w:rsidRPr="008B6D90">
        <w:rPr>
          <w:rFonts w:cs="Times New Roman"/>
        </w:rPr>
        <w:t>являются данны</w:t>
      </w:r>
      <w:r>
        <w:rPr>
          <w:rFonts w:cs="Times New Roman"/>
        </w:rPr>
        <w:t>е, спецификация которых соответствует стандарту</w:t>
      </w:r>
      <w:r w:rsidRPr="008B6D90">
        <w:rPr>
          <w:rFonts w:cs="Times New Roman"/>
        </w:rPr>
        <w:t xml:space="preserve"> ГОСТ Р МЭК 60870-5-104</w:t>
      </w:r>
      <w:r>
        <w:rPr>
          <w:rFonts w:cs="Times New Roman"/>
        </w:rPr>
        <w:t xml:space="preserve">, </w:t>
      </w:r>
      <w:r w:rsidR="00C63BD9">
        <w:rPr>
          <w:rFonts w:cs="Times New Roman"/>
        </w:rPr>
        <w:t xml:space="preserve">и </w:t>
      </w:r>
      <w:r>
        <w:rPr>
          <w:rFonts w:cs="Times New Roman"/>
        </w:rPr>
        <w:t xml:space="preserve">которые </w:t>
      </w:r>
      <w:r w:rsidR="00C63BD9">
        <w:rPr>
          <w:rFonts w:cs="Times New Roman"/>
        </w:rPr>
        <w:t>поступают от</w:t>
      </w:r>
      <w:r>
        <w:rPr>
          <w:rFonts w:cs="Times New Roman"/>
        </w:rPr>
        <w:t xml:space="preserve"> </w:t>
      </w:r>
      <w:r w:rsidRPr="008B6D90">
        <w:rPr>
          <w:rFonts w:cs="Times New Roman"/>
        </w:rPr>
        <w:t>устройств телемеханики</w:t>
      </w:r>
      <w:r>
        <w:rPr>
          <w:rFonts w:cs="Times New Roman"/>
        </w:rPr>
        <w:t xml:space="preserve"> по локальной вычислительной сети или </w:t>
      </w:r>
      <w:r w:rsidR="00C63BD9">
        <w:rPr>
          <w:rFonts w:cs="Times New Roman"/>
        </w:rPr>
        <w:t>по</w:t>
      </w:r>
      <w:r>
        <w:rPr>
          <w:rFonts w:cs="Times New Roman"/>
        </w:rPr>
        <w:t xml:space="preserve"> каналам связи, используемым </w:t>
      </w:r>
      <w:r w:rsidR="00C63BD9">
        <w:rPr>
          <w:rFonts w:cs="Times New Roman"/>
        </w:rPr>
        <w:t xml:space="preserve">для передачи данных </w:t>
      </w:r>
      <w:r>
        <w:rPr>
          <w:rFonts w:cs="Times New Roman"/>
        </w:rPr>
        <w:t>в ССПИ. Также входными данными для программы являются конфигурационные файлы</w:t>
      </w:r>
      <w:r w:rsidR="00C63BD9">
        <w:rPr>
          <w:rFonts w:cs="Times New Roman"/>
        </w:rPr>
        <w:t>, которые описывают количество, типы характеристики входных и выходных данных</w:t>
      </w:r>
      <w:r>
        <w:rPr>
          <w:rFonts w:cs="Times New Roman"/>
        </w:rPr>
        <w:t>.</w:t>
      </w:r>
    </w:p>
    <w:p w14:paraId="1DD92C09" w14:textId="0C89FF26" w:rsidR="00D62235" w:rsidRPr="00864D6E" w:rsidRDefault="00D62235" w:rsidP="00B75709">
      <w:pPr>
        <w:pStyle w:val="affb"/>
        <w:rPr>
          <w:rFonts w:cs="Times New Roman"/>
        </w:rPr>
      </w:pPr>
      <w:r w:rsidRPr="00864D6E">
        <w:rPr>
          <w:rFonts w:cs="Times New Roman"/>
        </w:rPr>
        <w:t xml:space="preserve">Программа </w:t>
      </w:r>
      <w:r w:rsidRPr="00055331">
        <w:rPr>
          <w:rFonts w:cs="Times New Roman"/>
          <w:b/>
        </w:rPr>
        <w:t>«Сервер SCADA»</w:t>
      </w:r>
      <w:r w:rsidRPr="00864D6E">
        <w:rPr>
          <w:rFonts w:cs="Times New Roman"/>
        </w:rPr>
        <w:t xml:space="preserve"> является источником данных для клиентских приложений, которым она передает данные согласно фирменному протоколу </w:t>
      </w:r>
      <w:r w:rsidRPr="00982B36">
        <w:rPr>
          <w:rFonts w:cs="Times New Roman"/>
          <w:b/>
        </w:rPr>
        <w:t>SystelNet</w:t>
      </w:r>
      <w:r w:rsidRPr="00864D6E">
        <w:rPr>
          <w:rFonts w:cs="Times New Roman"/>
        </w:rPr>
        <w:t xml:space="preserve">. </w:t>
      </w:r>
      <w:r>
        <w:rPr>
          <w:rFonts w:cs="Times New Roman"/>
        </w:rPr>
        <w:t>Выходными данными от к</w:t>
      </w:r>
      <w:r w:rsidRPr="00864D6E">
        <w:rPr>
          <w:rFonts w:cs="Times New Roman"/>
        </w:rPr>
        <w:t>лиентски</w:t>
      </w:r>
      <w:r>
        <w:rPr>
          <w:rFonts w:cs="Times New Roman"/>
        </w:rPr>
        <w:t>х</w:t>
      </w:r>
      <w:r w:rsidRPr="00864D6E">
        <w:rPr>
          <w:rFonts w:cs="Times New Roman"/>
        </w:rPr>
        <w:t xml:space="preserve"> приложени</w:t>
      </w:r>
      <w:r>
        <w:rPr>
          <w:rFonts w:cs="Times New Roman"/>
        </w:rPr>
        <w:t>й</w:t>
      </w:r>
      <w:r w:rsidRPr="00864D6E">
        <w:rPr>
          <w:rFonts w:cs="Times New Roman"/>
        </w:rPr>
        <w:t xml:space="preserve"> могут </w:t>
      </w:r>
      <w:r>
        <w:rPr>
          <w:rFonts w:cs="Times New Roman"/>
        </w:rPr>
        <w:t xml:space="preserve">быть </w:t>
      </w:r>
      <w:r w:rsidRPr="00864D6E">
        <w:rPr>
          <w:rFonts w:cs="Times New Roman"/>
        </w:rPr>
        <w:t>данные</w:t>
      </w:r>
      <w:r w:rsidR="005A29E0">
        <w:rPr>
          <w:rFonts w:cs="Times New Roman"/>
        </w:rPr>
        <w:t>, представляемые оперативному персоналу</w:t>
      </w:r>
      <w:r w:rsidR="00157FC4">
        <w:rPr>
          <w:rFonts w:cs="Times New Roman"/>
        </w:rPr>
        <w:t xml:space="preserve"> </w:t>
      </w:r>
      <w:r w:rsidRPr="00864D6E">
        <w:rPr>
          <w:rFonts w:cs="Times New Roman"/>
        </w:rPr>
        <w:t>в виде таблиц, графиков, мнемосхем и других экранных форм.</w:t>
      </w:r>
    </w:p>
    <w:p w14:paraId="6D0F12AB" w14:textId="48771CB4" w:rsidR="006366AF" w:rsidRPr="00272034" w:rsidRDefault="006366AF" w:rsidP="00B75709">
      <w:pPr>
        <w:rPr>
          <w:color w:val="000000" w:themeColor="text1"/>
        </w:rPr>
      </w:pPr>
    </w:p>
    <w:p w14:paraId="0B1CDB20" w14:textId="77777777" w:rsidR="006366AF" w:rsidRPr="00272034" w:rsidRDefault="006366AF" w:rsidP="00B75709">
      <w:pPr>
        <w:pStyle w:val="affb"/>
        <w:rPr>
          <w:rFonts w:cs="Times New Roman"/>
          <w:color w:val="000000" w:themeColor="text1"/>
        </w:rPr>
      </w:pPr>
    </w:p>
    <w:p w14:paraId="50B22A9F" w14:textId="77777777" w:rsidR="00215B67" w:rsidRPr="00272034" w:rsidRDefault="00215B67" w:rsidP="00B75709">
      <w:pPr>
        <w:rPr>
          <w:color w:val="000000" w:themeColor="text1"/>
        </w:rPr>
      </w:pPr>
    </w:p>
    <w:p w14:paraId="5E1A046E" w14:textId="6E8D67CE" w:rsidR="00215B67" w:rsidRPr="00272034" w:rsidRDefault="00294752" w:rsidP="00B75709">
      <w:pPr>
        <w:pStyle w:val="1"/>
        <w:rPr>
          <w:color w:val="000000" w:themeColor="text1"/>
        </w:rPr>
      </w:pPr>
      <w:bookmarkStart w:id="28" w:name="_Toc195276810"/>
      <w:r w:rsidRPr="00272034">
        <w:rPr>
          <w:caps w:val="0"/>
          <w:color w:val="000000" w:themeColor="text1"/>
        </w:rPr>
        <w:lastRenderedPageBreak/>
        <w:t>ГАРАНТИИ ПРЕДПРИЯТИЯ ИЗГОТОВИТЕЛЯ</w:t>
      </w:r>
      <w:bookmarkEnd w:id="28"/>
      <w:r w:rsidRPr="00272034">
        <w:rPr>
          <w:caps w:val="0"/>
          <w:color w:val="000000" w:themeColor="text1"/>
        </w:rPr>
        <w:t xml:space="preserve"> </w:t>
      </w:r>
    </w:p>
    <w:p w14:paraId="120F2A79" w14:textId="77777777" w:rsidR="00F329DE" w:rsidRPr="00272034" w:rsidRDefault="00F329DE" w:rsidP="00B75709">
      <w:pPr>
        <w:pStyle w:val="affb"/>
        <w:rPr>
          <w:rFonts w:cs="Times New Roman"/>
          <w:color w:val="000000" w:themeColor="text1"/>
        </w:rPr>
      </w:pPr>
    </w:p>
    <w:p w14:paraId="68E6DDAC" w14:textId="77777777" w:rsidR="00B22A1E" w:rsidRDefault="00B22A1E" w:rsidP="00B75709">
      <w:pPr>
        <w:pStyle w:val="affb"/>
        <w:ind w:firstLine="709"/>
        <w:rPr>
          <w:rFonts w:cs="Times New Roman"/>
        </w:rPr>
      </w:pPr>
      <w:r w:rsidRPr="00983983">
        <w:rPr>
          <w:rFonts w:cs="Times New Roman"/>
        </w:rPr>
        <w:t xml:space="preserve">Гарантия на вновь поставляемое ПО </w:t>
      </w:r>
      <w:r w:rsidRPr="0032673E">
        <w:rPr>
          <w:rFonts w:cs="Times New Roman"/>
          <w:b/>
        </w:rPr>
        <w:t xml:space="preserve">«Сервер </w:t>
      </w:r>
      <w:r w:rsidRPr="00864D6E">
        <w:rPr>
          <w:rFonts w:cs="Times New Roman"/>
          <w:b/>
        </w:rPr>
        <w:t>SCADA</w:t>
      </w:r>
      <w:r w:rsidRPr="0032673E">
        <w:rPr>
          <w:rFonts w:cs="Times New Roman"/>
          <w:b/>
        </w:rPr>
        <w:t>»</w:t>
      </w:r>
      <w:r w:rsidRPr="00983983">
        <w:rPr>
          <w:rFonts w:cs="Times New Roman"/>
        </w:rPr>
        <w:t xml:space="preserve"> составляет не менее 36 месяцев. Гарантийный срок эксплуатации исчисляется со дня ввода программы в действие.</w:t>
      </w:r>
    </w:p>
    <w:p w14:paraId="44A4CFFF" w14:textId="04CA8898" w:rsidR="00F329DE" w:rsidRPr="00272034" w:rsidRDefault="00F329DE" w:rsidP="00B75709">
      <w:pPr>
        <w:pStyle w:val="affb"/>
        <w:rPr>
          <w:rFonts w:cs="Times New Roman"/>
          <w:color w:val="000000" w:themeColor="text1"/>
        </w:rPr>
      </w:pPr>
    </w:p>
    <w:p w14:paraId="68A756F1" w14:textId="77777777" w:rsidR="00334C9E" w:rsidRPr="00272034" w:rsidRDefault="00334C9E" w:rsidP="00B75709">
      <w:pPr>
        <w:pStyle w:val="affb"/>
        <w:rPr>
          <w:rFonts w:cs="Times New Roman"/>
          <w:color w:val="000000" w:themeColor="text1"/>
        </w:rPr>
      </w:pPr>
    </w:p>
    <w:p w14:paraId="0183ABE1" w14:textId="51AB40AF" w:rsidR="007C2B9D" w:rsidRPr="00272034" w:rsidRDefault="00294752" w:rsidP="00B75709">
      <w:pPr>
        <w:pStyle w:val="1"/>
        <w:rPr>
          <w:color w:val="000000" w:themeColor="text1"/>
        </w:rPr>
      </w:pPr>
      <w:bookmarkStart w:id="29" w:name="_Toc195276811"/>
      <w:bookmarkEnd w:id="7"/>
      <w:bookmarkEnd w:id="19"/>
      <w:r w:rsidRPr="00272034">
        <w:rPr>
          <w:caps w:val="0"/>
          <w:color w:val="000000" w:themeColor="text1"/>
        </w:rPr>
        <w:lastRenderedPageBreak/>
        <w:t>ПРОЦЕДУРЫ ПО ОБСЛУЖИВАНИЮ</w:t>
      </w:r>
      <w:bookmarkEnd w:id="29"/>
      <w:r w:rsidRPr="00272034">
        <w:rPr>
          <w:caps w:val="0"/>
          <w:color w:val="000000" w:themeColor="text1"/>
        </w:rPr>
        <w:t xml:space="preserve"> </w:t>
      </w:r>
    </w:p>
    <w:p w14:paraId="7ECA01CA" w14:textId="77777777" w:rsidR="00F17078" w:rsidRPr="00272034" w:rsidRDefault="00F17078" w:rsidP="00B75709">
      <w:pPr>
        <w:rPr>
          <w:color w:val="000000" w:themeColor="text1"/>
        </w:rPr>
      </w:pPr>
    </w:p>
    <w:p w14:paraId="1DD5ED07" w14:textId="15147712" w:rsidR="00D26A78" w:rsidRPr="00272034" w:rsidRDefault="00D26A78" w:rsidP="00B75709">
      <w:pPr>
        <w:pStyle w:val="2"/>
        <w:spacing w:before="0" w:after="0"/>
        <w:rPr>
          <w:color w:val="000000" w:themeColor="text1"/>
        </w:rPr>
      </w:pPr>
      <w:bookmarkStart w:id="30" w:name="_Toc195276812"/>
      <w:r w:rsidRPr="00272034">
        <w:rPr>
          <w:color w:val="000000" w:themeColor="text1"/>
        </w:rPr>
        <w:t>Регулярные процедуры</w:t>
      </w:r>
      <w:bookmarkEnd w:id="30"/>
    </w:p>
    <w:p w14:paraId="32F2E9A7" w14:textId="77777777" w:rsidR="00D26A78" w:rsidRPr="00272034" w:rsidRDefault="00D26A78" w:rsidP="00B75709">
      <w:pPr>
        <w:rPr>
          <w:color w:val="000000" w:themeColor="text1"/>
        </w:rPr>
      </w:pPr>
    </w:p>
    <w:p w14:paraId="1787BBA5" w14:textId="60D27801" w:rsidR="00B22A1E" w:rsidRPr="00983983" w:rsidRDefault="00B22A1E" w:rsidP="00B75709">
      <w:pPr>
        <w:ind w:firstLine="709"/>
      </w:pPr>
      <w:r w:rsidRPr="00983983">
        <w:t>В процессе штатной работы</w:t>
      </w:r>
      <w:r>
        <w:t xml:space="preserve"> </w:t>
      </w:r>
      <w:r w:rsidR="003942C7">
        <w:t>ПО</w:t>
      </w:r>
      <w:r w:rsidRPr="00864D6E">
        <w:t xml:space="preserve"> </w:t>
      </w:r>
      <w:r w:rsidRPr="003942C7">
        <w:rPr>
          <w:b/>
        </w:rPr>
        <w:t>«Сервер SCADA»</w:t>
      </w:r>
      <w:r w:rsidRPr="00864D6E">
        <w:t xml:space="preserve"> </w:t>
      </w:r>
      <w:r w:rsidRPr="00983983">
        <w:t xml:space="preserve">в составе </w:t>
      </w:r>
      <w:r>
        <w:t xml:space="preserve">программного обеспечения </w:t>
      </w:r>
      <w:r w:rsidR="005A29E0">
        <w:t>ОИК</w:t>
      </w:r>
      <w:r w:rsidRPr="00983983">
        <w:t xml:space="preserve"> необходимо проводить мониторинг работы программы. Если коэффициент загрузки процессоров превышает 70% в течение 1 (одной) минуты и коэффициент потребления </w:t>
      </w:r>
      <w:r>
        <w:t xml:space="preserve">программой </w:t>
      </w:r>
      <w:r w:rsidRPr="00983983">
        <w:t xml:space="preserve">оперативной памяти </w:t>
      </w:r>
      <w:r>
        <w:t xml:space="preserve">компьютера </w:t>
      </w:r>
      <w:r w:rsidRPr="00983983">
        <w:t>превышает 80%</w:t>
      </w:r>
      <w:r w:rsidR="005A29E0">
        <w:t xml:space="preserve"> от номинала</w:t>
      </w:r>
      <w:r w:rsidRPr="00983983">
        <w:t>, то этот факт является основанием для анализа корректности конфигурационной БД. В случае, если такая проблема является систематической, то это</w:t>
      </w:r>
      <w:r>
        <w:t xml:space="preserve"> обстоятельство </w:t>
      </w:r>
      <w:r w:rsidRPr="00983983">
        <w:t xml:space="preserve">может быть основанием для </w:t>
      </w:r>
      <w:r>
        <w:t xml:space="preserve">проверки программы на наличие ошибок или </w:t>
      </w:r>
      <w:r w:rsidRPr="00983983">
        <w:t>увеличения ресурсов вычислительных средств</w:t>
      </w:r>
      <w:r>
        <w:t xml:space="preserve"> </w:t>
      </w:r>
      <w:r w:rsidRPr="00983983">
        <w:t>АСТУ.</w:t>
      </w:r>
    </w:p>
    <w:p w14:paraId="15318E1F" w14:textId="68DA3DF4" w:rsidR="00D26A78" w:rsidRPr="00272034" w:rsidRDefault="00D26A78" w:rsidP="00B75709">
      <w:pPr>
        <w:rPr>
          <w:color w:val="000000" w:themeColor="text1"/>
        </w:rPr>
      </w:pPr>
    </w:p>
    <w:p w14:paraId="2926006C" w14:textId="77777777" w:rsidR="00D26A78" w:rsidRPr="00272034" w:rsidRDefault="00D26A78" w:rsidP="00B75709">
      <w:pPr>
        <w:ind w:firstLine="709"/>
        <w:rPr>
          <w:color w:val="000000" w:themeColor="text1"/>
        </w:rPr>
      </w:pPr>
    </w:p>
    <w:p w14:paraId="31EAFBD0" w14:textId="77777777" w:rsidR="00D26A78" w:rsidRPr="00272034" w:rsidRDefault="00D26A78" w:rsidP="00B75709">
      <w:pPr>
        <w:rPr>
          <w:color w:val="000000" w:themeColor="text1"/>
        </w:rPr>
      </w:pPr>
    </w:p>
    <w:p w14:paraId="06EC5ABC" w14:textId="77777777" w:rsidR="00DB4EF3" w:rsidRPr="00272034" w:rsidRDefault="00DB4EF3" w:rsidP="00B75709">
      <w:pPr>
        <w:rPr>
          <w:color w:val="000000" w:themeColor="text1"/>
        </w:rPr>
      </w:pPr>
    </w:p>
    <w:p w14:paraId="34618449" w14:textId="77777777" w:rsidR="00DB4EF3" w:rsidRPr="00272034" w:rsidRDefault="00DB4EF3" w:rsidP="00B75709">
      <w:pPr>
        <w:rPr>
          <w:color w:val="000000" w:themeColor="text1"/>
        </w:rPr>
      </w:pPr>
    </w:p>
    <w:p w14:paraId="2651D11E" w14:textId="77777777" w:rsidR="00DD522B" w:rsidRPr="00272034" w:rsidRDefault="00DD522B" w:rsidP="00B75709">
      <w:pPr>
        <w:jc w:val="center"/>
        <w:rPr>
          <w:color w:val="000000" w:themeColor="text1"/>
        </w:rPr>
      </w:pPr>
    </w:p>
    <w:p w14:paraId="2DBF9FE7" w14:textId="0C38E570" w:rsidR="00261755" w:rsidRPr="00272034" w:rsidRDefault="00C004DB" w:rsidP="00B75709">
      <w:pPr>
        <w:pStyle w:val="1"/>
        <w:rPr>
          <w:color w:val="000000" w:themeColor="text1"/>
        </w:rPr>
      </w:pPr>
      <w:bookmarkStart w:id="31" w:name="_Toc195276813"/>
      <w:r w:rsidRPr="00272034">
        <w:rPr>
          <w:color w:val="000000" w:themeColor="text1"/>
        </w:rPr>
        <w:lastRenderedPageBreak/>
        <w:t>АДМИНИСТРИРОВАНИЕ</w:t>
      </w:r>
      <w:bookmarkEnd w:id="31"/>
      <w:r w:rsidRPr="00272034">
        <w:rPr>
          <w:color w:val="000000" w:themeColor="text1"/>
        </w:rPr>
        <w:t xml:space="preserve"> </w:t>
      </w:r>
    </w:p>
    <w:p w14:paraId="7437ECC3" w14:textId="77777777" w:rsidR="00E866B8" w:rsidRPr="00272034" w:rsidRDefault="00E866B8" w:rsidP="00B75709">
      <w:pPr>
        <w:rPr>
          <w:color w:val="000000" w:themeColor="text1"/>
        </w:rPr>
      </w:pPr>
    </w:p>
    <w:p w14:paraId="713421AF" w14:textId="3ABA977A" w:rsidR="00B22A1E" w:rsidRPr="00983983" w:rsidRDefault="00B22A1E" w:rsidP="00B75709">
      <w:pPr>
        <w:ind w:firstLine="709"/>
      </w:pPr>
      <w:r w:rsidRPr="00983983">
        <w:t xml:space="preserve">В процессе работы </w:t>
      </w:r>
      <w:r>
        <w:t xml:space="preserve">программа </w:t>
      </w:r>
      <w:r w:rsidRPr="00481996">
        <w:rPr>
          <w:b/>
        </w:rPr>
        <w:t xml:space="preserve">«Сервер </w:t>
      </w:r>
      <w:r w:rsidRPr="007252E9">
        <w:rPr>
          <w:b/>
        </w:rPr>
        <w:t>SCADA</w:t>
      </w:r>
      <w:r w:rsidRPr="00481996">
        <w:rPr>
          <w:b/>
        </w:rPr>
        <w:t>»</w:t>
      </w:r>
      <w:r w:rsidRPr="00983983">
        <w:t xml:space="preserve"> взаимодействует с программ</w:t>
      </w:r>
      <w:r>
        <w:t>ой</w:t>
      </w:r>
      <w:r w:rsidRPr="00983983">
        <w:t xml:space="preserve"> </w:t>
      </w:r>
      <w:r w:rsidRPr="00280C78">
        <w:rPr>
          <w:b/>
        </w:rPr>
        <w:t>«АРМ Диспетчера»</w:t>
      </w:r>
      <w:r w:rsidRPr="00983983">
        <w:t xml:space="preserve"> и </w:t>
      </w:r>
      <w:r>
        <w:t>записывает/читает данные из архивной базы данных</w:t>
      </w:r>
      <w:r w:rsidR="005A29E0">
        <w:t xml:space="preserve"> на основе</w:t>
      </w:r>
      <w:r>
        <w:t xml:space="preserve"> </w:t>
      </w:r>
      <w:r w:rsidRPr="00983983">
        <w:t>СУБД</w:t>
      </w:r>
      <w:r w:rsidR="005A29E0">
        <w:t xml:space="preserve"> </w:t>
      </w:r>
      <w:r w:rsidR="005A29E0">
        <w:rPr>
          <w:lang w:val="en-US"/>
        </w:rPr>
        <w:t>Posgres</w:t>
      </w:r>
      <w:r w:rsidR="005A29E0" w:rsidRPr="00243BF6">
        <w:t xml:space="preserve"> </w:t>
      </w:r>
      <w:r w:rsidR="005A29E0">
        <w:rPr>
          <w:lang w:val="en-US"/>
        </w:rPr>
        <w:t>Pro</w:t>
      </w:r>
      <w:r w:rsidR="005A29E0" w:rsidRPr="00243BF6">
        <w:t xml:space="preserve"> </w:t>
      </w:r>
      <w:r w:rsidR="005A29E0">
        <w:t xml:space="preserve">или </w:t>
      </w:r>
      <w:r w:rsidRPr="007252E9">
        <w:t>PostgreSQL</w:t>
      </w:r>
      <w:r w:rsidRPr="00983983">
        <w:t>.</w:t>
      </w:r>
    </w:p>
    <w:p w14:paraId="77FD20E5" w14:textId="77777777" w:rsidR="00B22A1E" w:rsidRPr="00983983" w:rsidRDefault="00B22A1E" w:rsidP="00B75709">
      <w:pPr>
        <w:ind w:firstLine="709"/>
      </w:pPr>
      <w:r w:rsidRPr="00983983">
        <w:t>До начала работы с программой необходимо подготовить конфигурационные БД.</w:t>
      </w:r>
    </w:p>
    <w:p w14:paraId="1B8E1554" w14:textId="77777777" w:rsidR="000432C1" w:rsidRPr="00272034" w:rsidRDefault="000432C1" w:rsidP="00B75709">
      <w:pPr>
        <w:rPr>
          <w:color w:val="000000" w:themeColor="text1"/>
        </w:rPr>
      </w:pPr>
    </w:p>
    <w:p w14:paraId="2CA5A70D" w14:textId="77777777" w:rsidR="000B7120" w:rsidRPr="00272034" w:rsidRDefault="000B7120" w:rsidP="00B75709">
      <w:pPr>
        <w:pStyle w:val="2"/>
        <w:spacing w:before="0" w:after="0"/>
        <w:rPr>
          <w:color w:val="000000" w:themeColor="text1"/>
        </w:rPr>
      </w:pPr>
      <w:bookmarkStart w:id="32" w:name="_Toc126828309"/>
      <w:bookmarkStart w:id="33" w:name="_Toc195276814"/>
      <w:r w:rsidRPr="00272034">
        <w:rPr>
          <w:color w:val="000000" w:themeColor="text1"/>
        </w:rPr>
        <w:t>Требования к квалификации системного программиста</w:t>
      </w:r>
      <w:bookmarkEnd w:id="32"/>
      <w:bookmarkEnd w:id="33"/>
      <w:r w:rsidRPr="00272034">
        <w:rPr>
          <w:color w:val="000000" w:themeColor="text1"/>
        </w:rPr>
        <w:t xml:space="preserve"> </w:t>
      </w:r>
    </w:p>
    <w:p w14:paraId="6A066B1F" w14:textId="77777777" w:rsidR="000B7120" w:rsidRPr="00272034" w:rsidRDefault="000B7120" w:rsidP="00B75709">
      <w:pPr>
        <w:rPr>
          <w:color w:val="000000" w:themeColor="text1"/>
        </w:rPr>
      </w:pPr>
      <w:bookmarkStart w:id="34" w:name="_Toc126828310"/>
    </w:p>
    <w:bookmarkEnd w:id="34"/>
    <w:p w14:paraId="262D940B" w14:textId="77777777" w:rsidR="00B22A1E" w:rsidRPr="00346D45" w:rsidRDefault="00B22A1E" w:rsidP="00B75709">
      <w:pPr>
        <w:ind w:firstLine="709"/>
      </w:pPr>
      <w:r w:rsidRPr="00983983">
        <w:t>Системным программистом, в контексте данного руководства, является пользователь с правами системного администратора, который должен иметь опыт профессиональной работы с Astra Linux.</w:t>
      </w:r>
    </w:p>
    <w:p w14:paraId="3D952AA9" w14:textId="77777777" w:rsidR="00B22A1E" w:rsidRPr="00983983" w:rsidRDefault="00B22A1E" w:rsidP="00B75709">
      <w:pPr>
        <w:ind w:firstLine="709"/>
      </w:pPr>
    </w:p>
    <w:p w14:paraId="5DF51316" w14:textId="77777777" w:rsidR="000B7120" w:rsidRPr="00272034" w:rsidRDefault="000B7120" w:rsidP="00B75709">
      <w:pPr>
        <w:ind w:firstLine="709"/>
        <w:rPr>
          <w:color w:val="000000" w:themeColor="text1"/>
        </w:rPr>
      </w:pPr>
    </w:p>
    <w:p w14:paraId="1DEA0FC1" w14:textId="77777777" w:rsidR="000B7120" w:rsidRPr="00272034" w:rsidRDefault="000B7120" w:rsidP="00B75709">
      <w:pPr>
        <w:rPr>
          <w:color w:val="000000" w:themeColor="text1"/>
        </w:rPr>
      </w:pPr>
    </w:p>
    <w:p w14:paraId="376B3402" w14:textId="77777777" w:rsidR="000B7120" w:rsidRPr="00272034" w:rsidRDefault="000B7120" w:rsidP="00B75709">
      <w:pPr>
        <w:rPr>
          <w:color w:val="000000" w:themeColor="text1"/>
        </w:rPr>
      </w:pPr>
    </w:p>
    <w:p w14:paraId="26B702DA" w14:textId="77777777" w:rsidR="000B7120" w:rsidRPr="00272034" w:rsidRDefault="000B7120" w:rsidP="00B75709">
      <w:pPr>
        <w:rPr>
          <w:color w:val="000000" w:themeColor="text1"/>
        </w:rPr>
      </w:pPr>
    </w:p>
    <w:p w14:paraId="55F51BAB" w14:textId="77777777" w:rsidR="000B7120" w:rsidRPr="00272034" w:rsidRDefault="000B7120" w:rsidP="00B75709">
      <w:pPr>
        <w:rPr>
          <w:color w:val="000000" w:themeColor="text1"/>
        </w:rPr>
      </w:pPr>
    </w:p>
    <w:p w14:paraId="37334AFC" w14:textId="77777777" w:rsidR="000B7120" w:rsidRPr="00272034" w:rsidRDefault="000B7120" w:rsidP="00B75709">
      <w:pPr>
        <w:rPr>
          <w:color w:val="000000" w:themeColor="text1"/>
        </w:rPr>
      </w:pPr>
    </w:p>
    <w:p w14:paraId="45D0738C" w14:textId="77777777" w:rsidR="000B7120" w:rsidRPr="00272034" w:rsidRDefault="000B7120" w:rsidP="00B75709">
      <w:pPr>
        <w:rPr>
          <w:color w:val="000000" w:themeColor="text1"/>
        </w:rPr>
      </w:pPr>
    </w:p>
    <w:p w14:paraId="091E02BE" w14:textId="77777777" w:rsidR="000B7120" w:rsidRPr="00272034" w:rsidRDefault="000B7120" w:rsidP="00B75709">
      <w:pPr>
        <w:rPr>
          <w:color w:val="000000" w:themeColor="text1"/>
        </w:rPr>
      </w:pPr>
    </w:p>
    <w:p w14:paraId="60A53A8F" w14:textId="2C97CF6E" w:rsidR="00A139DC" w:rsidRDefault="00C004DB" w:rsidP="00B75709">
      <w:pPr>
        <w:pStyle w:val="1"/>
        <w:rPr>
          <w:color w:val="000000" w:themeColor="text1"/>
        </w:rPr>
      </w:pPr>
      <w:bookmarkStart w:id="35" w:name="_Toc195276815"/>
      <w:r w:rsidRPr="00272034">
        <w:rPr>
          <w:color w:val="000000" w:themeColor="text1"/>
        </w:rPr>
        <w:lastRenderedPageBreak/>
        <w:t xml:space="preserve">УСТАНОВКА </w:t>
      </w:r>
      <w:r w:rsidR="00941AB5" w:rsidRPr="00272034">
        <w:rPr>
          <w:color w:val="000000" w:themeColor="text1"/>
        </w:rPr>
        <w:t>и настройка</w:t>
      </w:r>
      <w:bookmarkEnd w:id="35"/>
    </w:p>
    <w:p w14:paraId="0ABA5A87" w14:textId="77777777" w:rsidR="00727395" w:rsidRPr="00727395" w:rsidRDefault="00727395" w:rsidP="00727395"/>
    <w:p w14:paraId="658E42E1" w14:textId="62B63815" w:rsidR="002C3F82" w:rsidRDefault="002C3F82" w:rsidP="00B75709">
      <w:pPr>
        <w:pStyle w:val="2"/>
        <w:spacing w:before="0" w:after="0"/>
        <w:rPr>
          <w:color w:val="000000" w:themeColor="text1"/>
        </w:rPr>
      </w:pPr>
      <w:bookmarkStart w:id="36" w:name="_Toc195276816"/>
      <w:r w:rsidRPr="00272034">
        <w:rPr>
          <w:color w:val="000000" w:themeColor="text1"/>
        </w:rPr>
        <w:t>Установка</w:t>
      </w:r>
      <w:r w:rsidR="0019155E" w:rsidRPr="00272034">
        <w:rPr>
          <w:color w:val="000000" w:themeColor="text1"/>
        </w:rPr>
        <w:t xml:space="preserve"> программы</w:t>
      </w:r>
      <w:bookmarkEnd w:id="36"/>
    </w:p>
    <w:p w14:paraId="178F18DB" w14:textId="77777777" w:rsidR="00727395" w:rsidRPr="00727395" w:rsidRDefault="00727395" w:rsidP="00727395"/>
    <w:p w14:paraId="407D246E" w14:textId="77777777" w:rsidR="00927159" w:rsidRPr="00983983" w:rsidRDefault="00927159" w:rsidP="00B75709">
      <w:pPr>
        <w:ind w:firstLine="709"/>
      </w:pPr>
      <w:r>
        <w:t>Программа</w:t>
      </w:r>
      <w:r w:rsidRPr="00983983">
        <w:t xml:space="preserve"> </w:t>
      </w:r>
      <w:r w:rsidRPr="007252E9">
        <w:rPr>
          <w:b/>
        </w:rPr>
        <w:t>«</w:t>
      </w:r>
      <w:r w:rsidRPr="00F62060">
        <w:rPr>
          <w:b/>
        </w:rPr>
        <w:t xml:space="preserve">Сервер </w:t>
      </w:r>
      <w:r w:rsidRPr="007252E9">
        <w:rPr>
          <w:b/>
        </w:rPr>
        <w:t>SCADA</w:t>
      </w:r>
      <w:r w:rsidRPr="00F62060">
        <w:rPr>
          <w:b/>
        </w:rPr>
        <w:t>»</w:t>
      </w:r>
      <w:r w:rsidRPr="00983983">
        <w:t xml:space="preserve"> поставляется в виде архива </w:t>
      </w:r>
      <w:r w:rsidRPr="009A61B0">
        <w:rPr>
          <w:b/>
        </w:rPr>
        <w:t>zerver.iss.tar.gz</w:t>
      </w:r>
      <w:r w:rsidRPr="007252E9">
        <w:t>.</w:t>
      </w:r>
    </w:p>
    <w:p w14:paraId="1BEB6D8D" w14:textId="77777777" w:rsidR="00927159" w:rsidRPr="00983983" w:rsidRDefault="00927159" w:rsidP="00B75709">
      <w:pPr>
        <w:ind w:firstLine="709"/>
      </w:pPr>
      <w:r>
        <w:t>Ч</w:t>
      </w:r>
      <w:r w:rsidRPr="00983983">
        <w:t xml:space="preserve">тобы установить программу </w:t>
      </w:r>
      <w:r w:rsidRPr="007252E9">
        <w:rPr>
          <w:b/>
        </w:rPr>
        <w:t>«</w:t>
      </w:r>
      <w:r w:rsidRPr="00F62060">
        <w:rPr>
          <w:b/>
        </w:rPr>
        <w:t xml:space="preserve">Сервер </w:t>
      </w:r>
      <w:r w:rsidRPr="007252E9">
        <w:rPr>
          <w:b/>
        </w:rPr>
        <w:t>SCADA</w:t>
      </w:r>
      <w:r w:rsidRPr="00F62060">
        <w:rPr>
          <w:b/>
        </w:rPr>
        <w:t>»</w:t>
      </w:r>
      <w:r w:rsidRPr="00983983">
        <w:t xml:space="preserve"> </w:t>
      </w:r>
      <w:r>
        <w:t xml:space="preserve">на сервер </w:t>
      </w:r>
      <w:r w:rsidRPr="00983983">
        <w:t xml:space="preserve">нужно </w:t>
      </w:r>
      <w:r>
        <w:t>создать</w:t>
      </w:r>
      <w:r w:rsidRPr="00983983">
        <w:t xml:space="preserve"> </w:t>
      </w:r>
      <w:r>
        <w:t xml:space="preserve">на нем </w:t>
      </w:r>
      <w:r w:rsidRPr="00983983">
        <w:t xml:space="preserve">папку </w:t>
      </w:r>
      <w:r w:rsidRPr="007252E9">
        <w:rPr>
          <w:b/>
        </w:rPr>
        <w:t>zerver</w:t>
      </w:r>
      <w:r w:rsidRPr="007252E9">
        <w:t xml:space="preserve"> </w:t>
      </w:r>
      <w:r w:rsidRPr="00983983">
        <w:t>в домашн</w:t>
      </w:r>
      <w:r>
        <w:t>ей</w:t>
      </w:r>
      <w:r w:rsidRPr="00983983">
        <w:t xml:space="preserve"> директори</w:t>
      </w:r>
      <w:r>
        <w:t>и</w:t>
      </w:r>
      <w:r w:rsidRPr="00983983">
        <w:t xml:space="preserve"> компьютер</w:t>
      </w:r>
      <w:r>
        <w:t xml:space="preserve"> и далее</w:t>
      </w:r>
      <w:r w:rsidRPr="00983983">
        <w:t>:</w:t>
      </w:r>
    </w:p>
    <w:p w14:paraId="31D668AE" w14:textId="77777777" w:rsidR="00927159" w:rsidRPr="00983983" w:rsidRDefault="00927159" w:rsidP="00B75709">
      <w:pPr>
        <w:pStyle w:val="aff"/>
        <w:numPr>
          <w:ilvl w:val="0"/>
          <w:numId w:val="24"/>
        </w:numPr>
      </w:pPr>
      <w:r w:rsidRPr="00983983">
        <w:t>распаковать архив</w:t>
      </w:r>
      <w:r>
        <w:t>;</w:t>
      </w:r>
    </w:p>
    <w:p w14:paraId="097AA65E" w14:textId="77777777" w:rsidR="00927159" w:rsidRPr="00983983" w:rsidRDefault="00927159" w:rsidP="00B75709">
      <w:pPr>
        <w:pStyle w:val="aff"/>
        <w:numPr>
          <w:ilvl w:val="0"/>
          <w:numId w:val="24"/>
        </w:numPr>
      </w:pPr>
      <w:r w:rsidRPr="00983983">
        <w:t>в файловом менеджере щелчком правой кнопкой мыши по архиву</w:t>
      </w:r>
      <w:r>
        <w:t xml:space="preserve"> </w:t>
      </w:r>
      <w:r w:rsidRPr="00983983">
        <w:t xml:space="preserve">вызвать контекстное меню, </w:t>
      </w:r>
      <w:r>
        <w:t>в котором</w:t>
      </w:r>
      <w:r w:rsidRPr="00983983">
        <w:t xml:space="preserve"> выбрать пункт </w:t>
      </w:r>
      <w:r w:rsidRPr="007252E9">
        <w:t>«Распаковать»</w:t>
      </w:r>
      <w:r w:rsidRPr="00983983">
        <w:t xml:space="preserve">, далее выбрать </w:t>
      </w:r>
      <w:r>
        <w:t xml:space="preserve">пункт </w:t>
      </w:r>
      <w:r w:rsidRPr="007252E9">
        <w:t>«Распаковать в эту папку»</w:t>
      </w:r>
      <w:r>
        <w:t>;</w:t>
      </w:r>
      <w:r w:rsidRPr="00983983">
        <w:t xml:space="preserve"> </w:t>
      </w:r>
    </w:p>
    <w:p w14:paraId="6A99966A" w14:textId="46A13A83" w:rsidR="003C4CED" w:rsidRPr="00272034" w:rsidRDefault="00927159" w:rsidP="00B75709">
      <w:pPr>
        <w:pStyle w:val="aff"/>
        <w:numPr>
          <w:ilvl w:val="0"/>
          <w:numId w:val="24"/>
        </w:numPr>
        <w:rPr>
          <w:color w:val="000000" w:themeColor="text1"/>
        </w:rPr>
      </w:pPr>
      <w:r>
        <w:t>убедиться, что п</w:t>
      </w:r>
      <w:r w:rsidRPr="00983983">
        <w:t xml:space="preserve">апка </w:t>
      </w:r>
      <w:r w:rsidRPr="007252E9">
        <w:rPr>
          <w:b/>
          <w:lang w:val="en-US"/>
        </w:rPr>
        <w:t>zerver</w:t>
      </w:r>
      <w:r w:rsidRPr="00272034">
        <w:rPr>
          <w:color w:val="000000" w:themeColor="text1"/>
        </w:rPr>
        <w:t xml:space="preserve"> </w:t>
      </w:r>
      <w:r w:rsidR="00F85CD4" w:rsidRPr="00272034">
        <w:rPr>
          <w:color w:val="000000" w:themeColor="text1"/>
        </w:rPr>
        <w:t>(</w:t>
      </w:r>
      <w:r w:rsidR="00DD79BD" w:rsidRPr="00272034">
        <w:rPr>
          <w:color w:val="000000" w:themeColor="text1"/>
        </w:rPr>
        <w:fldChar w:fldCharType="begin"/>
      </w:r>
      <w:r w:rsidR="00DD79BD" w:rsidRPr="00272034">
        <w:rPr>
          <w:color w:val="000000" w:themeColor="text1"/>
        </w:rPr>
        <w:instrText xml:space="preserve"> REF _Ref191373157 \h </w:instrText>
      </w:r>
      <w:r w:rsidR="00983983" w:rsidRPr="00272034">
        <w:rPr>
          <w:color w:val="000000" w:themeColor="text1"/>
        </w:rPr>
        <w:instrText xml:space="preserve"> \* MERGEFORMAT </w:instrText>
      </w:r>
      <w:r w:rsidR="00DD79BD" w:rsidRPr="00272034">
        <w:rPr>
          <w:color w:val="000000" w:themeColor="text1"/>
        </w:rPr>
      </w:r>
      <w:r w:rsidR="00DD79BD" w:rsidRPr="00272034">
        <w:rPr>
          <w:color w:val="000000" w:themeColor="text1"/>
        </w:rPr>
        <w:fldChar w:fldCharType="separate"/>
      </w:r>
      <w:r w:rsidR="00073B88" w:rsidRPr="00272034">
        <w:rPr>
          <w:color w:val="000000" w:themeColor="text1"/>
        </w:rPr>
        <w:t>Рисунок 6.1</w:t>
      </w:r>
      <w:r w:rsidR="00DD79BD" w:rsidRPr="00272034">
        <w:rPr>
          <w:color w:val="000000" w:themeColor="text1"/>
        </w:rPr>
        <w:fldChar w:fldCharType="end"/>
      </w:r>
      <w:r w:rsidR="00F85CD4" w:rsidRPr="00272034">
        <w:rPr>
          <w:color w:val="000000" w:themeColor="text1"/>
        </w:rPr>
        <w:t>)</w:t>
      </w:r>
      <w:r w:rsidR="00F85CD4" w:rsidRPr="00272034">
        <w:rPr>
          <w:b/>
          <w:color w:val="000000" w:themeColor="text1"/>
        </w:rPr>
        <w:t xml:space="preserve"> </w:t>
      </w:r>
      <w:r w:rsidR="003B3303" w:rsidRPr="00272034">
        <w:rPr>
          <w:color w:val="000000" w:themeColor="text1"/>
        </w:rPr>
        <w:t>содержит в</w:t>
      </w:r>
      <w:r w:rsidR="00684C0E" w:rsidRPr="00272034">
        <w:rPr>
          <w:color w:val="000000" w:themeColor="text1"/>
        </w:rPr>
        <w:t>се необходимые для работы файлы.</w:t>
      </w:r>
    </w:p>
    <w:p w14:paraId="67266C2B" w14:textId="77777777" w:rsidR="00E72249" w:rsidRPr="00272034" w:rsidRDefault="00E72249" w:rsidP="00B75709">
      <w:pPr>
        <w:rPr>
          <w:color w:val="000000" w:themeColor="text1"/>
        </w:rPr>
      </w:pPr>
    </w:p>
    <w:p w14:paraId="72E0A573" w14:textId="4E123A1F" w:rsidR="00DD79BD" w:rsidRPr="00272034" w:rsidRDefault="002733E6" w:rsidP="00B75709">
      <w:pPr>
        <w:keepNext/>
        <w:jc w:val="center"/>
        <w:rPr>
          <w:color w:val="000000" w:themeColor="text1"/>
        </w:rPr>
      </w:pPr>
      <w:r w:rsidRPr="002733E6">
        <w:rPr>
          <w:noProof/>
          <w:color w:val="000000" w:themeColor="text1"/>
        </w:rPr>
        <w:drawing>
          <wp:inline distT="0" distB="0" distL="0" distR="0" wp14:anchorId="2C4C9A8B" wp14:editId="11D193D3">
            <wp:extent cx="4905375" cy="4895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B828" w14:textId="6B1B0EF2" w:rsidR="00E72249" w:rsidRPr="00272034" w:rsidRDefault="00DD79BD" w:rsidP="00B75709">
      <w:pPr>
        <w:pStyle w:val="af9"/>
        <w:spacing w:before="0"/>
        <w:jc w:val="center"/>
        <w:rPr>
          <w:color w:val="000000" w:themeColor="text1"/>
          <w:lang w:val="en-US"/>
        </w:rPr>
      </w:pPr>
      <w:bookmarkStart w:id="37" w:name="_Ref191373157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1</w:t>
      </w:r>
      <w:r w:rsidR="00C617D6" w:rsidRPr="00272034">
        <w:rPr>
          <w:noProof/>
          <w:color w:val="000000" w:themeColor="text1"/>
        </w:rPr>
        <w:fldChar w:fldCharType="end"/>
      </w:r>
      <w:bookmarkEnd w:id="37"/>
      <w:r w:rsidR="00823E1B" w:rsidRPr="00272034">
        <w:rPr>
          <w:color w:val="000000" w:themeColor="text1"/>
        </w:rPr>
        <w:t xml:space="preserve"> – Папка </w:t>
      </w:r>
      <w:r w:rsidR="00823E1B" w:rsidRPr="00272034">
        <w:rPr>
          <w:color w:val="000000" w:themeColor="text1"/>
          <w:lang w:val="en-US"/>
        </w:rPr>
        <w:t>zerver</w:t>
      </w:r>
    </w:p>
    <w:p w14:paraId="69CF3FB6" w14:textId="77777777" w:rsidR="007856DD" w:rsidRPr="00272034" w:rsidRDefault="007856DD" w:rsidP="00B75709">
      <w:pPr>
        <w:rPr>
          <w:color w:val="000000" w:themeColor="text1"/>
          <w:lang w:val="en-US"/>
        </w:rPr>
      </w:pPr>
    </w:p>
    <w:p w14:paraId="4ECC07AD" w14:textId="77777777" w:rsidR="007856DD" w:rsidRDefault="007856DD" w:rsidP="00B75709">
      <w:pPr>
        <w:rPr>
          <w:color w:val="000000" w:themeColor="text1"/>
          <w:lang w:val="en-US"/>
        </w:rPr>
      </w:pPr>
    </w:p>
    <w:p w14:paraId="3F8B4755" w14:textId="77777777" w:rsidR="00DC2190" w:rsidRPr="00272034" w:rsidRDefault="00DC2190" w:rsidP="00B75709">
      <w:pPr>
        <w:rPr>
          <w:color w:val="000000" w:themeColor="text1"/>
          <w:lang w:val="en-US"/>
        </w:rPr>
      </w:pPr>
    </w:p>
    <w:p w14:paraId="044F5A88" w14:textId="77777777" w:rsidR="007856DD" w:rsidRPr="00272034" w:rsidRDefault="007856DD" w:rsidP="00B75709">
      <w:pPr>
        <w:rPr>
          <w:color w:val="000000" w:themeColor="text1"/>
          <w:lang w:val="en-US"/>
        </w:rPr>
      </w:pPr>
    </w:p>
    <w:p w14:paraId="5D2FFD51" w14:textId="77777777" w:rsidR="00823E1B" w:rsidRPr="00272034" w:rsidRDefault="00823E1B" w:rsidP="00B75709">
      <w:pPr>
        <w:rPr>
          <w:color w:val="000000" w:themeColor="text1"/>
        </w:rPr>
      </w:pPr>
    </w:p>
    <w:p w14:paraId="752B428D" w14:textId="0552B25B" w:rsidR="00F608DE" w:rsidRPr="00272034" w:rsidRDefault="00933C07" w:rsidP="00B75709">
      <w:pPr>
        <w:pStyle w:val="2"/>
        <w:spacing w:before="0" w:after="0"/>
        <w:rPr>
          <w:color w:val="000000" w:themeColor="text1"/>
        </w:rPr>
      </w:pPr>
      <w:bookmarkStart w:id="38" w:name="_Toc195276817"/>
      <w:r w:rsidRPr="00272034">
        <w:rPr>
          <w:color w:val="000000" w:themeColor="text1"/>
        </w:rPr>
        <w:lastRenderedPageBreak/>
        <w:t xml:space="preserve">Настройка </w:t>
      </w:r>
      <w:r w:rsidR="005A29E0">
        <w:rPr>
          <w:color w:val="000000" w:themeColor="text1"/>
        </w:rPr>
        <w:t>сетевых параметров</w:t>
      </w:r>
      <w:bookmarkEnd w:id="38"/>
    </w:p>
    <w:p w14:paraId="2829E1FC" w14:textId="77777777" w:rsidR="007856DD" w:rsidRPr="00272034" w:rsidRDefault="007856DD" w:rsidP="00B75709">
      <w:pPr>
        <w:rPr>
          <w:color w:val="000000" w:themeColor="text1"/>
        </w:rPr>
      </w:pPr>
    </w:p>
    <w:p w14:paraId="6E4ACE81" w14:textId="3FD0006E" w:rsidR="00697C1F" w:rsidRPr="00272034" w:rsidRDefault="00697C1F" w:rsidP="00B75709">
      <w:pPr>
        <w:ind w:firstLine="709"/>
        <w:rPr>
          <w:color w:val="000000" w:themeColor="text1"/>
        </w:rPr>
      </w:pPr>
      <w:r w:rsidRPr="00272034">
        <w:rPr>
          <w:color w:val="000000" w:themeColor="text1"/>
        </w:rPr>
        <w:t xml:space="preserve">Перед запуском программы </w:t>
      </w:r>
      <w:r w:rsidR="000D1CC3" w:rsidRPr="00272034">
        <w:rPr>
          <w:color w:val="000000" w:themeColor="text1"/>
        </w:rPr>
        <w:t>«</w:t>
      </w:r>
      <w:r w:rsidR="000D1CC3" w:rsidRPr="00272034">
        <w:rPr>
          <w:b/>
          <w:color w:val="000000" w:themeColor="text1"/>
        </w:rPr>
        <w:t xml:space="preserve">Сервер </w:t>
      </w:r>
      <w:r w:rsidR="000D1CC3" w:rsidRPr="00272034">
        <w:rPr>
          <w:b/>
          <w:color w:val="000000" w:themeColor="text1"/>
          <w:lang w:val="en-US"/>
        </w:rPr>
        <w:t>SCADA</w:t>
      </w:r>
      <w:r w:rsidR="000D1CC3" w:rsidRPr="00272034">
        <w:rPr>
          <w:b/>
          <w:color w:val="000000" w:themeColor="text1"/>
        </w:rPr>
        <w:t>»</w:t>
      </w:r>
      <w:r w:rsidRPr="00272034">
        <w:rPr>
          <w:color w:val="000000" w:themeColor="text1"/>
        </w:rPr>
        <w:t xml:space="preserve">, нужно заполнить конфигурационный файл </w:t>
      </w:r>
      <w:r w:rsidRPr="00272034">
        <w:rPr>
          <w:b/>
          <w:color w:val="000000" w:themeColor="text1"/>
          <w:lang w:val="en-US"/>
        </w:rPr>
        <w:t>Zerver</w:t>
      </w:r>
      <w:r w:rsidRPr="00272034">
        <w:rPr>
          <w:b/>
          <w:color w:val="000000" w:themeColor="text1"/>
        </w:rPr>
        <w:t>.</w:t>
      </w:r>
      <w:r w:rsidRPr="00272034">
        <w:rPr>
          <w:b/>
          <w:color w:val="000000" w:themeColor="text1"/>
          <w:lang w:val="en-US"/>
        </w:rPr>
        <w:t>cfg</w:t>
      </w:r>
      <w:r w:rsidR="00A7600E" w:rsidRPr="00272034">
        <w:rPr>
          <w:color w:val="000000" w:themeColor="text1"/>
        </w:rPr>
        <w:t xml:space="preserve"> (</w:t>
      </w:r>
      <w:r w:rsidR="00DD79BD" w:rsidRPr="00272034">
        <w:rPr>
          <w:color w:val="000000" w:themeColor="text1"/>
        </w:rPr>
        <w:fldChar w:fldCharType="begin"/>
      </w:r>
      <w:r w:rsidR="00DD79BD" w:rsidRPr="00272034">
        <w:rPr>
          <w:color w:val="000000" w:themeColor="text1"/>
        </w:rPr>
        <w:instrText xml:space="preserve"> REF _Ref191373187 \h </w:instrText>
      </w:r>
      <w:r w:rsidR="00983983" w:rsidRPr="00272034">
        <w:rPr>
          <w:color w:val="000000" w:themeColor="text1"/>
        </w:rPr>
        <w:instrText xml:space="preserve"> \* MERGEFORMAT </w:instrText>
      </w:r>
      <w:r w:rsidR="00DD79BD" w:rsidRPr="00272034">
        <w:rPr>
          <w:color w:val="000000" w:themeColor="text1"/>
        </w:rPr>
      </w:r>
      <w:r w:rsidR="00DD79BD" w:rsidRPr="00272034">
        <w:rPr>
          <w:color w:val="000000" w:themeColor="text1"/>
        </w:rPr>
        <w:fldChar w:fldCharType="separate"/>
      </w:r>
      <w:r w:rsidR="00073B88" w:rsidRPr="00272034">
        <w:rPr>
          <w:color w:val="000000" w:themeColor="text1"/>
        </w:rPr>
        <w:t xml:space="preserve">Рисунок </w:t>
      </w:r>
      <w:r w:rsidR="00073B88" w:rsidRPr="00272034">
        <w:rPr>
          <w:noProof/>
          <w:color w:val="000000" w:themeColor="text1"/>
        </w:rPr>
        <w:t>6</w:t>
      </w:r>
      <w:r w:rsidR="00073B88" w:rsidRPr="00272034">
        <w:rPr>
          <w:color w:val="000000" w:themeColor="text1"/>
        </w:rPr>
        <w:t>.</w:t>
      </w:r>
      <w:r w:rsidR="00073B88" w:rsidRPr="00272034">
        <w:rPr>
          <w:noProof/>
          <w:color w:val="000000" w:themeColor="text1"/>
        </w:rPr>
        <w:t>2</w:t>
      </w:r>
      <w:r w:rsidR="00DD79BD" w:rsidRPr="00272034">
        <w:rPr>
          <w:color w:val="000000" w:themeColor="text1"/>
        </w:rPr>
        <w:fldChar w:fldCharType="end"/>
      </w:r>
      <w:r w:rsidR="00A7600E" w:rsidRPr="00272034">
        <w:rPr>
          <w:color w:val="000000" w:themeColor="text1"/>
        </w:rPr>
        <w:t>)</w:t>
      </w:r>
      <w:r w:rsidR="00E91806" w:rsidRPr="00272034">
        <w:rPr>
          <w:color w:val="000000" w:themeColor="text1"/>
        </w:rPr>
        <w:t>,</w:t>
      </w:r>
      <w:r w:rsidRPr="00272034">
        <w:rPr>
          <w:color w:val="000000" w:themeColor="text1"/>
        </w:rPr>
        <w:t xml:space="preserve"> </w:t>
      </w:r>
      <w:r w:rsidR="00423220" w:rsidRPr="00272034">
        <w:rPr>
          <w:color w:val="000000" w:themeColor="text1"/>
        </w:rPr>
        <w:t>и проверить</w:t>
      </w:r>
      <w:r w:rsidR="005A29E0">
        <w:rPr>
          <w:color w:val="000000" w:themeColor="text1"/>
        </w:rPr>
        <w:t>,</w:t>
      </w:r>
      <w:r w:rsidR="00423220" w:rsidRPr="00272034">
        <w:rPr>
          <w:color w:val="000000" w:themeColor="text1"/>
        </w:rPr>
        <w:t xml:space="preserve"> что он</w:t>
      </w:r>
      <w:r w:rsidRPr="00272034">
        <w:rPr>
          <w:color w:val="000000" w:themeColor="text1"/>
        </w:rPr>
        <w:t xml:space="preserve"> находится в одной паке с исполняемым файлом </w:t>
      </w:r>
      <w:r w:rsidR="00090EA7" w:rsidRPr="00272034">
        <w:rPr>
          <w:b/>
          <w:color w:val="000000" w:themeColor="text1"/>
        </w:rPr>
        <w:t>exec.sh</w:t>
      </w:r>
      <w:r w:rsidR="00A20F17" w:rsidRPr="00272034">
        <w:rPr>
          <w:color w:val="000000" w:themeColor="text1"/>
        </w:rPr>
        <w:t>.</w:t>
      </w:r>
    </w:p>
    <w:p w14:paraId="4A65B755" w14:textId="77777777" w:rsidR="00057BE8" w:rsidRPr="00272034" w:rsidRDefault="00057BE8" w:rsidP="00B75709">
      <w:pPr>
        <w:rPr>
          <w:color w:val="000000" w:themeColor="text1"/>
        </w:rPr>
      </w:pPr>
    </w:p>
    <w:p w14:paraId="60DF1AC9" w14:textId="77777777" w:rsidR="00DD79BD" w:rsidRPr="00272034" w:rsidRDefault="00195AAA" w:rsidP="00B75709">
      <w:pPr>
        <w:keepNext/>
        <w:ind w:firstLine="0"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drawing>
          <wp:inline distT="0" distB="0" distL="0" distR="0" wp14:anchorId="28C4F2DA" wp14:editId="53DE6B4C">
            <wp:extent cx="6010275" cy="547314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2728" cy="547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1936" w14:textId="71C9F078" w:rsidR="00057BE8" w:rsidRPr="00272034" w:rsidRDefault="00DD79BD" w:rsidP="00B75709">
      <w:pPr>
        <w:pStyle w:val="af9"/>
        <w:spacing w:before="0"/>
        <w:jc w:val="center"/>
        <w:rPr>
          <w:color w:val="000000" w:themeColor="text1"/>
        </w:rPr>
      </w:pPr>
      <w:bookmarkStart w:id="39" w:name="_Ref191373187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2</w:t>
      </w:r>
      <w:r w:rsidR="00C617D6" w:rsidRPr="00272034">
        <w:rPr>
          <w:noProof/>
          <w:color w:val="000000" w:themeColor="text1"/>
        </w:rPr>
        <w:fldChar w:fldCharType="end"/>
      </w:r>
      <w:bookmarkEnd w:id="39"/>
      <w:r w:rsidR="00823E1B" w:rsidRPr="00272034">
        <w:rPr>
          <w:color w:val="000000" w:themeColor="text1"/>
        </w:rPr>
        <w:t xml:space="preserve"> – Конфигурационный файл </w:t>
      </w:r>
      <w:r w:rsidR="00823E1B" w:rsidRPr="00272034">
        <w:rPr>
          <w:color w:val="000000" w:themeColor="text1"/>
          <w:lang w:val="en-US"/>
        </w:rPr>
        <w:t>Zerver</w:t>
      </w:r>
      <w:r w:rsidR="00823E1B" w:rsidRPr="00272034">
        <w:rPr>
          <w:color w:val="000000" w:themeColor="text1"/>
        </w:rPr>
        <w:t>.</w:t>
      </w:r>
      <w:r w:rsidR="00823E1B" w:rsidRPr="00272034">
        <w:rPr>
          <w:color w:val="000000" w:themeColor="text1"/>
          <w:lang w:val="en-US"/>
        </w:rPr>
        <w:t>cfg</w:t>
      </w:r>
    </w:p>
    <w:p w14:paraId="5FEFAB68" w14:textId="77777777" w:rsidR="00057BE8" w:rsidRPr="00272034" w:rsidRDefault="00057BE8" w:rsidP="00B75709">
      <w:pPr>
        <w:rPr>
          <w:color w:val="000000" w:themeColor="text1"/>
        </w:rPr>
      </w:pPr>
    </w:p>
    <w:p w14:paraId="29A2F417" w14:textId="77777777" w:rsidR="007F5F77" w:rsidRPr="00983983" w:rsidRDefault="007F5F77" w:rsidP="00B75709">
      <w:r w:rsidRPr="00983983">
        <w:t xml:space="preserve">В файле нужно указать: </w:t>
      </w:r>
    </w:p>
    <w:p w14:paraId="6B7AD897" w14:textId="77777777" w:rsidR="007F5F77" w:rsidRPr="00983983" w:rsidRDefault="007F5F77" w:rsidP="00B75709">
      <w:r w:rsidRPr="00983983">
        <w:t>[</w:t>
      </w:r>
      <w:r w:rsidRPr="00983983">
        <w:rPr>
          <w:lang w:val="en-US"/>
        </w:rPr>
        <w:t>COMMON</w:t>
      </w:r>
      <w:r w:rsidRPr="00983983">
        <w:t>]</w:t>
      </w:r>
    </w:p>
    <w:p w14:paraId="62D40892" w14:textId="74E086D9" w:rsidR="007F5F77" w:rsidRPr="00983983" w:rsidRDefault="007F5F77" w:rsidP="00B75709">
      <w:pPr>
        <w:pStyle w:val="aff"/>
        <w:numPr>
          <w:ilvl w:val="0"/>
          <w:numId w:val="17"/>
        </w:numPr>
        <w:contextualSpacing/>
        <w:jc w:val="left"/>
      </w:pPr>
      <w:r w:rsidRPr="00983983">
        <w:t>ip-адрес сервера,</w:t>
      </w:r>
      <w:r>
        <w:t xml:space="preserve"> на котором</w:t>
      </w:r>
      <w:r w:rsidRPr="00983983">
        <w:t xml:space="preserve"> будет запущена программа</w:t>
      </w:r>
      <w:r w:rsidR="005A29E0">
        <w:t>:</w:t>
      </w:r>
    </w:p>
    <w:p w14:paraId="7B59C2A5" w14:textId="77777777" w:rsidR="007F5F77" w:rsidRPr="00983983" w:rsidRDefault="007F5F77" w:rsidP="00B75709">
      <w:pPr>
        <w:ind w:left="709" w:firstLine="0"/>
        <w:rPr>
          <w:b/>
        </w:rPr>
      </w:pPr>
      <w:r w:rsidRPr="00983983">
        <w:rPr>
          <w:b/>
        </w:rPr>
        <w:t>ip = 172.16.50.7</w:t>
      </w:r>
    </w:p>
    <w:p w14:paraId="3D8D2C94" w14:textId="64A2271E" w:rsidR="007F5F77" w:rsidRPr="00983983" w:rsidRDefault="007F5F77" w:rsidP="00B75709">
      <w:pPr>
        <w:pStyle w:val="aff"/>
        <w:numPr>
          <w:ilvl w:val="0"/>
          <w:numId w:val="17"/>
        </w:numPr>
        <w:contextualSpacing/>
        <w:jc w:val="left"/>
      </w:pPr>
      <w:r w:rsidRPr="00983983">
        <w:t xml:space="preserve">порт подключения клиентов по умолчанию, если не указан в таблице </w:t>
      </w:r>
      <w:r w:rsidRPr="00983983">
        <w:rPr>
          <w:lang w:val="en-US"/>
        </w:rPr>
        <w:t>ChannelTable</w:t>
      </w:r>
      <w:r w:rsidR="005A29E0">
        <w:t>:</w:t>
      </w:r>
    </w:p>
    <w:p w14:paraId="6BF3EE53" w14:textId="77777777" w:rsidR="007F5F77" w:rsidRPr="00983983" w:rsidRDefault="007F5F77" w:rsidP="00B75709">
      <w:pPr>
        <w:ind w:left="567" w:firstLine="0"/>
        <w:rPr>
          <w:b/>
        </w:rPr>
      </w:pPr>
      <w:r w:rsidRPr="00983983">
        <w:rPr>
          <w:b/>
        </w:rPr>
        <w:t xml:space="preserve">  port = 23500</w:t>
      </w:r>
    </w:p>
    <w:p w14:paraId="080AC7B6" w14:textId="77777777" w:rsidR="007F5F77" w:rsidRPr="00983983" w:rsidRDefault="007F5F77" w:rsidP="00B75709"/>
    <w:p w14:paraId="209C57C7" w14:textId="77777777" w:rsidR="007F5F77" w:rsidRDefault="007F5F77" w:rsidP="00B75709"/>
    <w:p w14:paraId="4670B3EF" w14:textId="77777777" w:rsidR="007F5F77" w:rsidRPr="00983983" w:rsidRDefault="007F5F77" w:rsidP="00B75709"/>
    <w:p w14:paraId="28E02BC9" w14:textId="77777777" w:rsidR="007F5F77" w:rsidRPr="00983983" w:rsidRDefault="007F5F77" w:rsidP="00B75709">
      <w:r w:rsidRPr="00983983">
        <w:lastRenderedPageBreak/>
        <w:t>[</w:t>
      </w:r>
      <w:r w:rsidRPr="00983983">
        <w:rPr>
          <w:lang w:val="en-US"/>
        </w:rPr>
        <w:t>PARTNER</w:t>
      </w:r>
      <w:r w:rsidRPr="00983983">
        <w:t>]</w:t>
      </w:r>
    </w:p>
    <w:p w14:paraId="3AFC843A" w14:textId="77777777" w:rsidR="007F5F77" w:rsidRPr="00983983" w:rsidRDefault="007F5F77" w:rsidP="00B75709">
      <w:pPr>
        <w:pStyle w:val="aff"/>
        <w:numPr>
          <w:ilvl w:val="0"/>
          <w:numId w:val="19"/>
        </w:numPr>
        <w:contextualSpacing/>
        <w:jc w:val="left"/>
      </w:pPr>
      <w:r w:rsidRPr="00983983">
        <w:t>Роль сервера</w:t>
      </w:r>
    </w:p>
    <w:p w14:paraId="0469867B" w14:textId="03611058" w:rsidR="007F5F77" w:rsidRPr="00983983" w:rsidRDefault="007F5F77" w:rsidP="00B75709">
      <w:pPr>
        <w:ind w:left="709" w:firstLine="0"/>
      </w:pPr>
      <w:r w:rsidRPr="00983983">
        <w:rPr>
          <w:b/>
          <w:lang w:val="en-US"/>
        </w:rPr>
        <w:t>role</w:t>
      </w:r>
      <w:r w:rsidRPr="00983983">
        <w:rPr>
          <w:b/>
        </w:rPr>
        <w:t xml:space="preserve"> = </w:t>
      </w:r>
      <w:r w:rsidRPr="00983983">
        <w:rPr>
          <w:b/>
          <w:lang w:val="en-US"/>
        </w:rPr>
        <w:t>alone</w:t>
      </w:r>
      <w:r w:rsidRPr="00983983">
        <w:rPr>
          <w:b/>
        </w:rPr>
        <w:t xml:space="preserve"> </w:t>
      </w:r>
      <w:r w:rsidRPr="00983983">
        <w:t xml:space="preserve">— </w:t>
      </w:r>
      <w:r w:rsidR="005A29E0">
        <w:t xml:space="preserve"> систем</w:t>
      </w:r>
      <w:r w:rsidR="006E082C">
        <w:t>а</w:t>
      </w:r>
      <w:r w:rsidR="005A29E0">
        <w:t xml:space="preserve"> </w:t>
      </w:r>
      <w:r w:rsidR="006E082C">
        <w:t>включает</w:t>
      </w:r>
      <w:r w:rsidRPr="00983983">
        <w:t xml:space="preserve"> один</w:t>
      </w:r>
      <w:r w:rsidR="005A29E0" w:rsidRPr="005A29E0">
        <w:t xml:space="preserve"> </w:t>
      </w:r>
      <w:r w:rsidR="005A29E0" w:rsidRPr="00983983">
        <w:t>сервер</w:t>
      </w:r>
      <w:r w:rsidRPr="00983983">
        <w:t xml:space="preserve">. В </w:t>
      </w:r>
      <w:r>
        <w:t>не</w:t>
      </w:r>
      <w:r w:rsidR="006E082C">
        <w:t>й</w:t>
      </w:r>
      <w:r>
        <w:t xml:space="preserve"> </w:t>
      </w:r>
      <w:r w:rsidRPr="00983983">
        <w:t xml:space="preserve"> не допускается указание роли </w:t>
      </w:r>
      <w:r w:rsidR="006E082C">
        <w:t xml:space="preserve">сервера </w:t>
      </w:r>
      <w:r w:rsidRPr="00983983">
        <w:rPr>
          <w:b/>
          <w:lang w:val="en-US"/>
        </w:rPr>
        <w:t>master</w:t>
      </w:r>
      <w:r w:rsidRPr="00983983">
        <w:t xml:space="preserve"> вместо </w:t>
      </w:r>
      <w:r w:rsidRPr="00983983">
        <w:rPr>
          <w:b/>
          <w:lang w:val="en-US"/>
        </w:rPr>
        <w:t>alone</w:t>
      </w:r>
      <w:r w:rsidRPr="00983983">
        <w:t xml:space="preserve"> т</w:t>
      </w:r>
      <w:r w:rsidR="006E082C">
        <w:t>ак</w:t>
      </w:r>
      <w:r w:rsidRPr="00983983">
        <w:t>к</w:t>
      </w:r>
      <w:r w:rsidR="006E082C">
        <w:t xml:space="preserve"> как</w:t>
      </w:r>
      <w:r w:rsidRPr="00983983">
        <w:t xml:space="preserve"> сервер в роли </w:t>
      </w:r>
      <w:r w:rsidRPr="00983983">
        <w:rPr>
          <w:b/>
          <w:lang w:val="en-US"/>
        </w:rPr>
        <w:t>master</w:t>
      </w:r>
      <w:r w:rsidRPr="00983983">
        <w:t xml:space="preserve"> будет ожидать подключения </w:t>
      </w:r>
      <w:r w:rsidRPr="00983983">
        <w:rPr>
          <w:b/>
          <w:lang w:val="en-US"/>
        </w:rPr>
        <w:t>slave</w:t>
      </w:r>
      <w:r>
        <w:rPr>
          <w:b/>
        </w:rPr>
        <w:t>-</w:t>
      </w:r>
      <w:r w:rsidR="006E082C">
        <w:rPr>
          <w:b/>
        </w:rPr>
        <w:t>сервера</w:t>
      </w:r>
      <w:r>
        <w:rPr>
          <w:b/>
        </w:rPr>
        <w:t>,</w:t>
      </w:r>
      <w:r w:rsidRPr="00983983">
        <w:t xml:space="preserve"> чтобы передать </w:t>
      </w:r>
      <w:r>
        <w:t xml:space="preserve">ему </w:t>
      </w:r>
      <w:r w:rsidRPr="00983983">
        <w:t>данные для синхронизации</w:t>
      </w:r>
      <w:r>
        <w:t xml:space="preserve"> </w:t>
      </w:r>
      <w:r w:rsidR="006E082C">
        <w:t xml:space="preserve">архивных </w:t>
      </w:r>
      <w:r>
        <w:t>баз данных</w:t>
      </w:r>
      <w:r w:rsidRPr="00983983">
        <w:t>.</w:t>
      </w:r>
    </w:p>
    <w:p w14:paraId="5F58D541" w14:textId="0CB29D47" w:rsidR="007F5F77" w:rsidRPr="00983983" w:rsidRDefault="007F5F77" w:rsidP="00B75709">
      <w:pPr>
        <w:ind w:left="709" w:firstLine="0"/>
      </w:pPr>
      <w:r w:rsidRPr="00983983">
        <w:rPr>
          <w:b/>
          <w:lang w:val="en-US"/>
        </w:rPr>
        <w:t>role</w:t>
      </w:r>
      <w:r w:rsidRPr="00983983">
        <w:rPr>
          <w:b/>
        </w:rPr>
        <w:t xml:space="preserve"> = </w:t>
      </w:r>
      <w:r w:rsidRPr="00983983">
        <w:rPr>
          <w:b/>
          <w:lang w:val="en-US"/>
        </w:rPr>
        <w:t>master</w:t>
      </w:r>
      <w:r w:rsidRPr="00983983">
        <w:t xml:space="preserve"> — сервер работает в  резервирован</w:t>
      </w:r>
      <w:r w:rsidR="006E082C">
        <w:t>ной сестеме</w:t>
      </w:r>
      <w:r w:rsidRPr="00983983">
        <w:t xml:space="preserve"> в роли Мастер</w:t>
      </w:r>
      <w:r>
        <w:t>.</w:t>
      </w:r>
    </w:p>
    <w:p w14:paraId="6DF9FDC5" w14:textId="62C4872F" w:rsidR="007F5F77" w:rsidRDefault="007F5F77" w:rsidP="00B75709">
      <w:pPr>
        <w:ind w:left="709" w:firstLine="0"/>
      </w:pPr>
      <w:r w:rsidRPr="00983983">
        <w:rPr>
          <w:b/>
          <w:lang w:val="en-US"/>
        </w:rPr>
        <w:t>role</w:t>
      </w:r>
      <w:r w:rsidRPr="00983983">
        <w:rPr>
          <w:b/>
        </w:rPr>
        <w:t xml:space="preserve"> = </w:t>
      </w:r>
      <w:r w:rsidRPr="00983983">
        <w:rPr>
          <w:b/>
          <w:lang w:val="en-US"/>
        </w:rPr>
        <w:t>slave</w:t>
      </w:r>
      <w:r w:rsidRPr="00983983">
        <w:t xml:space="preserve"> — сервер работает в  резервирован</w:t>
      </w:r>
      <w:r w:rsidR="006E082C">
        <w:t>ной системе</w:t>
      </w:r>
      <w:r w:rsidRPr="00983983">
        <w:t xml:space="preserve"> в роли Слейв</w:t>
      </w:r>
      <w:r>
        <w:t>.</w:t>
      </w:r>
    </w:p>
    <w:p w14:paraId="2A8962A2" w14:textId="77777777" w:rsidR="007F5F77" w:rsidRPr="00983983" w:rsidRDefault="007F5F77" w:rsidP="00B75709">
      <w:pPr>
        <w:ind w:left="709" w:firstLine="0"/>
      </w:pPr>
    </w:p>
    <w:p w14:paraId="7399A243" w14:textId="28830ABD" w:rsidR="007F5F77" w:rsidRPr="00983983" w:rsidRDefault="007F5F77" w:rsidP="00B75709">
      <w:pPr>
        <w:pStyle w:val="aff"/>
        <w:numPr>
          <w:ilvl w:val="0"/>
          <w:numId w:val="19"/>
        </w:numPr>
        <w:contextualSpacing/>
        <w:jc w:val="left"/>
      </w:pPr>
      <w:r w:rsidRPr="00983983">
        <w:t xml:space="preserve">Адрес </w:t>
      </w:r>
      <w:r w:rsidR="006E082C">
        <w:t xml:space="preserve">сервера  в роли </w:t>
      </w:r>
      <w:r w:rsidRPr="00983983">
        <w:t>мастер</w:t>
      </w:r>
    </w:p>
    <w:p w14:paraId="67F2D421" w14:textId="77777777" w:rsidR="007F5F77" w:rsidRDefault="007F5F77" w:rsidP="00B75709">
      <w:pPr>
        <w:pStyle w:val="aff"/>
        <w:ind w:firstLine="0"/>
      </w:pPr>
      <w:r w:rsidRPr="00983983">
        <w:rPr>
          <w:b/>
          <w:lang w:val="en-US"/>
        </w:rPr>
        <w:t>ip</w:t>
      </w:r>
      <w:r w:rsidRPr="00983983">
        <w:rPr>
          <w:b/>
        </w:rPr>
        <w:t xml:space="preserve">=172.16.50.48 </w:t>
      </w:r>
      <w:r w:rsidRPr="00983983">
        <w:t>— если текущий сервер – Слейв, то здесь указывается IP-адрес местер-сервера</w:t>
      </w:r>
    </w:p>
    <w:p w14:paraId="69C0F67D" w14:textId="77777777" w:rsidR="007F5F77" w:rsidRPr="00983983" w:rsidRDefault="007F5F77" w:rsidP="00B75709">
      <w:pPr>
        <w:pStyle w:val="aff"/>
        <w:ind w:firstLine="0"/>
      </w:pPr>
    </w:p>
    <w:p w14:paraId="2ABD06F5" w14:textId="77777777" w:rsidR="007F5F77" w:rsidRPr="00983983" w:rsidRDefault="007F5F77" w:rsidP="00B75709">
      <w:pPr>
        <w:pStyle w:val="aff"/>
        <w:numPr>
          <w:ilvl w:val="0"/>
          <w:numId w:val="19"/>
        </w:numPr>
        <w:contextualSpacing/>
        <w:jc w:val="left"/>
      </w:pPr>
      <w:r w:rsidRPr="00983983">
        <w:t>Порт канала резервирования</w:t>
      </w:r>
    </w:p>
    <w:p w14:paraId="30C0ADE9" w14:textId="463FC762" w:rsidR="007F5F77" w:rsidRDefault="007F5F77" w:rsidP="00B75709">
      <w:pPr>
        <w:pStyle w:val="aff"/>
        <w:ind w:firstLine="0"/>
        <w:rPr>
          <w:b/>
        </w:rPr>
      </w:pPr>
      <w:r w:rsidRPr="00983983">
        <w:rPr>
          <w:b/>
          <w:lang w:val="en-US"/>
        </w:rPr>
        <w:t>port</w:t>
      </w:r>
      <w:r w:rsidRPr="00983983">
        <w:rPr>
          <w:b/>
        </w:rPr>
        <w:t>=20100</w:t>
      </w:r>
      <w:r w:rsidRPr="00983983">
        <w:t xml:space="preserve"> — если </w:t>
      </w:r>
      <w:r>
        <w:t xml:space="preserve">роль </w:t>
      </w:r>
      <w:r w:rsidRPr="00983983">
        <w:t>текущ</w:t>
      </w:r>
      <w:r>
        <w:t>его</w:t>
      </w:r>
      <w:r w:rsidRPr="00983983">
        <w:t xml:space="preserve"> сервер</w:t>
      </w:r>
      <w:r>
        <w:t>а</w:t>
      </w:r>
      <w:r w:rsidRPr="00983983">
        <w:t xml:space="preserve"> </w:t>
      </w:r>
      <w:r w:rsidR="006E082C">
        <w:t>– «</w:t>
      </w:r>
      <w:r w:rsidRPr="00983983">
        <w:t>мастер</w:t>
      </w:r>
      <w:r w:rsidR="006E082C">
        <w:t>»</w:t>
      </w:r>
      <w:r w:rsidRPr="00983983">
        <w:t>, то указывается порт резервирования, который он открывает.</w:t>
      </w:r>
      <w:r w:rsidRPr="00983983">
        <w:br/>
      </w:r>
      <w:r w:rsidR="006E082C">
        <w:t>Е</w:t>
      </w:r>
      <w:r w:rsidRPr="00983983">
        <w:t xml:space="preserve">сли </w:t>
      </w:r>
      <w:r>
        <w:t xml:space="preserve">роль сервера </w:t>
      </w:r>
      <w:r w:rsidRPr="00983983">
        <w:t xml:space="preserve">сервер – </w:t>
      </w:r>
      <w:r w:rsidR="006E082C">
        <w:t>«</w:t>
      </w:r>
      <w:r w:rsidRPr="00983983">
        <w:t>слейв</w:t>
      </w:r>
      <w:r w:rsidR="006E082C">
        <w:t>»</w:t>
      </w:r>
      <w:r w:rsidRPr="00983983">
        <w:t>, то указывается</w:t>
      </w:r>
      <w:r w:rsidR="006E082C">
        <w:t xml:space="preserve"> номер</w:t>
      </w:r>
      <w:r w:rsidRPr="00983983">
        <w:t xml:space="preserve"> порт</w:t>
      </w:r>
      <w:r w:rsidR="006E082C">
        <w:t>а</w:t>
      </w:r>
      <w:r w:rsidRPr="00983983">
        <w:t xml:space="preserve">, к которому он подключается (тогда должен быть указан и </w:t>
      </w:r>
      <w:r w:rsidRPr="00983983">
        <w:rPr>
          <w:b/>
          <w:lang w:val="en-US"/>
        </w:rPr>
        <w:t>ip</w:t>
      </w:r>
      <w:r w:rsidRPr="00983983">
        <w:rPr>
          <w:b/>
        </w:rPr>
        <w:t xml:space="preserve"> в текущем разделе</w:t>
      </w:r>
      <w:r w:rsidR="006E082C">
        <w:rPr>
          <w:b/>
        </w:rPr>
        <w:t>)</w:t>
      </w:r>
    </w:p>
    <w:p w14:paraId="6ADC935E" w14:textId="77777777" w:rsidR="007F5F77" w:rsidRPr="00983983" w:rsidRDefault="007F5F77" w:rsidP="00B75709">
      <w:pPr>
        <w:pStyle w:val="aff"/>
        <w:ind w:firstLine="0"/>
      </w:pPr>
    </w:p>
    <w:p w14:paraId="2B0E612E" w14:textId="77777777" w:rsidR="007F5F77" w:rsidRPr="00983983" w:rsidRDefault="007F5F77" w:rsidP="00B75709">
      <w:pPr>
        <w:pStyle w:val="aff"/>
        <w:numPr>
          <w:ilvl w:val="0"/>
          <w:numId w:val="19"/>
        </w:numPr>
        <w:contextualSpacing/>
        <w:jc w:val="left"/>
      </w:pPr>
      <w:r w:rsidRPr="00983983">
        <w:t>Регион канала резервирования</w:t>
      </w:r>
    </w:p>
    <w:p w14:paraId="61B2E811" w14:textId="17D0C276" w:rsidR="007F5F77" w:rsidRDefault="007F5F77" w:rsidP="00B75709">
      <w:pPr>
        <w:pStyle w:val="aff"/>
        <w:ind w:firstLine="0"/>
      </w:pPr>
      <w:r w:rsidRPr="00983983">
        <w:rPr>
          <w:b/>
          <w:lang w:val="en-US"/>
        </w:rPr>
        <w:t>region</w:t>
      </w:r>
      <w:r w:rsidRPr="00983983">
        <w:rPr>
          <w:b/>
        </w:rPr>
        <w:t>=41</w:t>
      </w:r>
      <w:r w:rsidRPr="00983983">
        <w:t xml:space="preserve"> — указывается номер региона </w:t>
      </w:r>
      <w:r w:rsidR="00E248C3">
        <w:t>б</w:t>
      </w:r>
      <w:r w:rsidR="006E082C">
        <w:t xml:space="preserve">азы </w:t>
      </w:r>
      <w:r w:rsidRPr="00983983">
        <w:t>данных</w:t>
      </w:r>
      <w:r w:rsidR="006E082C">
        <w:t xml:space="preserve"> реального времени</w:t>
      </w:r>
      <w:r w:rsidRPr="00983983">
        <w:t>, куда могут писаться данные</w:t>
      </w:r>
      <w:r>
        <w:t>, получаемые от</w:t>
      </w:r>
      <w:r w:rsidRPr="00983983">
        <w:t xml:space="preserve"> резервного сервера. Наличие параметра обязательно для</w:t>
      </w:r>
      <w:r w:rsidR="006E082C">
        <w:t xml:space="preserve"> серверов,</w:t>
      </w:r>
      <w:r w:rsidRPr="00983983">
        <w:t xml:space="preserve"> </w:t>
      </w:r>
      <w:r w:rsidR="006E082C">
        <w:t xml:space="preserve">с </w:t>
      </w:r>
      <w:r w:rsidRPr="00983983">
        <w:t>рол</w:t>
      </w:r>
      <w:r w:rsidR="006E082C">
        <w:t>ями</w:t>
      </w:r>
      <w:r w:rsidRPr="00983983">
        <w:rPr>
          <w:b/>
        </w:rPr>
        <w:t xml:space="preserve"> </w:t>
      </w:r>
      <w:r w:rsidRPr="00983983">
        <w:rPr>
          <w:b/>
          <w:lang w:val="en-US"/>
        </w:rPr>
        <w:t>master</w:t>
      </w:r>
      <w:r w:rsidRPr="00983983">
        <w:t xml:space="preserve"> и </w:t>
      </w:r>
      <w:r w:rsidRPr="00983983">
        <w:rPr>
          <w:b/>
          <w:lang w:val="en-US"/>
        </w:rPr>
        <w:t>slave</w:t>
      </w:r>
      <w:r w:rsidRPr="00983983">
        <w:t>.</w:t>
      </w:r>
    </w:p>
    <w:p w14:paraId="277DC385" w14:textId="77777777" w:rsidR="007F5F77" w:rsidRPr="00983983" w:rsidRDefault="007F5F77" w:rsidP="00B75709">
      <w:pPr>
        <w:pStyle w:val="aff"/>
        <w:ind w:firstLine="0"/>
      </w:pPr>
    </w:p>
    <w:p w14:paraId="1EC29C03" w14:textId="77777777" w:rsidR="007F5F77" w:rsidRPr="00983983" w:rsidRDefault="007F5F77" w:rsidP="00B75709">
      <w:r w:rsidRPr="00983983">
        <w:t>[</w:t>
      </w:r>
      <w:r w:rsidRPr="00983983">
        <w:rPr>
          <w:lang w:val="en-US"/>
        </w:rPr>
        <w:t>DATABASE</w:t>
      </w:r>
      <w:r w:rsidRPr="00983983">
        <w:t>]</w:t>
      </w:r>
    </w:p>
    <w:p w14:paraId="2AE7D8A3" w14:textId="3EC0E3C3" w:rsidR="007F5F77" w:rsidRPr="00983983" w:rsidRDefault="007F5F77" w:rsidP="00B75709">
      <w:pPr>
        <w:pStyle w:val="aff"/>
        <w:numPr>
          <w:ilvl w:val="0"/>
          <w:numId w:val="18"/>
        </w:numPr>
        <w:contextualSpacing/>
        <w:jc w:val="left"/>
      </w:pPr>
      <w:r w:rsidRPr="00983983">
        <w:t xml:space="preserve">Способ синхронизации </w:t>
      </w:r>
      <w:r w:rsidR="006E082C">
        <w:t>а</w:t>
      </w:r>
      <w:r w:rsidRPr="00983983">
        <w:t>рхив</w:t>
      </w:r>
      <w:r>
        <w:t>ных</w:t>
      </w:r>
      <w:r w:rsidRPr="006C432F">
        <w:t xml:space="preserve"> </w:t>
      </w:r>
      <w:r w:rsidRPr="00983983">
        <w:t>БД</w:t>
      </w:r>
    </w:p>
    <w:p w14:paraId="1B6EABE0" w14:textId="298CCC18" w:rsidR="007F5F77" w:rsidRPr="00983983" w:rsidRDefault="007F5F77" w:rsidP="00B75709">
      <w:pPr>
        <w:ind w:left="709" w:firstLine="0"/>
        <w:rPr>
          <w:b/>
        </w:rPr>
      </w:pPr>
      <w:r w:rsidRPr="00983983">
        <w:rPr>
          <w:b/>
          <w:lang w:val="en-US"/>
        </w:rPr>
        <w:t>sync</w:t>
      </w:r>
      <w:r w:rsidRPr="00983983">
        <w:rPr>
          <w:b/>
        </w:rPr>
        <w:t xml:space="preserve"> = </w:t>
      </w:r>
      <w:r w:rsidRPr="00983983">
        <w:rPr>
          <w:b/>
          <w:lang w:val="en-US"/>
        </w:rPr>
        <w:t>shared</w:t>
      </w:r>
      <w:r w:rsidRPr="00983983">
        <w:rPr>
          <w:b/>
        </w:rPr>
        <w:t xml:space="preserve"> </w:t>
      </w:r>
      <w:r w:rsidRPr="00983983">
        <w:t>(одна БД, синхронизация</w:t>
      </w:r>
      <w:r w:rsidR="006E082C">
        <w:t xml:space="preserve"> осуществляется </w:t>
      </w:r>
      <w:r w:rsidRPr="00983983">
        <w:t xml:space="preserve"> средствами СУБД)</w:t>
      </w:r>
      <w:r w:rsidR="00E248C3">
        <w:t>;</w:t>
      </w:r>
    </w:p>
    <w:p w14:paraId="7FC46EDD" w14:textId="77777777" w:rsidR="007F5F77" w:rsidRDefault="007F5F77" w:rsidP="00B75709">
      <w:pPr>
        <w:ind w:left="709" w:firstLine="0"/>
        <w:jc w:val="left"/>
      </w:pPr>
      <w:r w:rsidRPr="00983983">
        <w:rPr>
          <w:b/>
          <w:lang w:val="en-US"/>
        </w:rPr>
        <w:t>sync</w:t>
      </w:r>
      <w:r w:rsidRPr="00983983">
        <w:rPr>
          <w:b/>
        </w:rPr>
        <w:t xml:space="preserve"> = </w:t>
      </w:r>
      <w:r w:rsidRPr="00983983">
        <w:rPr>
          <w:b/>
          <w:lang w:val="en-US"/>
        </w:rPr>
        <w:t>separate</w:t>
      </w:r>
      <w:r w:rsidRPr="00983983">
        <w:rPr>
          <w:b/>
        </w:rPr>
        <w:t xml:space="preserve"> </w:t>
      </w:r>
      <w:r w:rsidRPr="00983983">
        <w:t>(раздельные БД для резервируемых серверов, синхронизация средствами ОИК)</w:t>
      </w:r>
      <w:r>
        <w:t>;</w:t>
      </w:r>
    </w:p>
    <w:p w14:paraId="2DDE00DC" w14:textId="77777777" w:rsidR="007F5F77" w:rsidRPr="00983983" w:rsidRDefault="007F5F77" w:rsidP="00B75709">
      <w:pPr>
        <w:ind w:left="709" w:firstLine="0"/>
        <w:rPr>
          <w:b/>
        </w:rPr>
      </w:pPr>
    </w:p>
    <w:p w14:paraId="38D3B30B" w14:textId="77777777" w:rsidR="007F5F77" w:rsidRPr="00983983" w:rsidRDefault="007F5F77" w:rsidP="00B75709">
      <w:pPr>
        <w:pStyle w:val="aff"/>
        <w:numPr>
          <w:ilvl w:val="0"/>
          <w:numId w:val="18"/>
        </w:numPr>
        <w:contextualSpacing/>
        <w:jc w:val="left"/>
      </w:pPr>
      <w:r w:rsidRPr="00983983">
        <w:t>Атрибуты базы данных сервера (</w:t>
      </w:r>
      <w:r w:rsidRPr="00983983">
        <w:rPr>
          <w:lang w:val="en-US"/>
        </w:rPr>
        <w:t>ZerverDB</w:t>
      </w:r>
      <w:r w:rsidRPr="00983983">
        <w:t xml:space="preserve">) </w:t>
      </w:r>
    </w:p>
    <w:p w14:paraId="2C886C89" w14:textId="77777777" w:rsidR="007F5F77" w:rsidRDefault="007F5F77" w:rsidP="00B75709">
      <w:pPr>
        <w:pStyle w:val="aff"/>
        <w:ind w:firstLine="0"/>
        <w:rPr>
          <w:b/>
          <w:lang w:val="en-US"/>
        </w:rPr>
      </w:pPr>
      <w:r w:rsidRPr="00983983">
        <w:rPr>
          <w:b/>
          <w:lang w:val="en-US"/>
        </w:rPr>
        <w:t>serverBase=host=172.16.50.7 port=5432 dbname=ZerverDB user=*** password=*** client_encoding=UTF8</w:t>
      </w:r>
    </w:p>
    <w:p w14:paraId="08B89ED0" w14:textId="77777777" w:rsidR="007F5F77" w:rsidRPr="00983983" w:rsidRDefault="007F5F77" w:rsidP="00B75709">
      <w:pPr>
        <w:pStyle w:val="aff"/>
        <w:ind w:firstLine="0"/>
        <w:rPr>
          <w:b/>
          <w:lang w:val="en-US"/>
        </w:rPr>
      </w:pPr>
    </w:p>
    <w:p w14:paraId="2DB13947" w14:textId="77777777" w:rsidR="007F5F77" w:rsidRPr="00983983" w:rsidRDefault="007F5F77" w:rsidP="00B75709">
      <w:pPr>
        <w:pStyle w:val="aff"/>
        <w:numPr>
          <w:ilvl w:val="0"/>
          <w:numId w:val="18"/>
        </w:numPr>
        <w:contextualSpacing/>
        <w:jc w:val="left"/>
      </w:pPr>
      <w:r w:rsidRPr="00983983">
        <w:t>Атрибуты архивной базы данных (</w:t>
      </w:r>
      <w:r w:rsidRPr="00983983">
        <w:rPr>
          <w:lang w:val="en-US"/>
        </w:rPr>
        <w:t>SystelArchive</w:t>
      </w:r>
      <w:r w:rsidRPr="00983983">
        <w:t xml:space="preserve">). </w:t>
      </w:r>
    </w:p>
    <w:p w14:paraId="02EF169D" w14:textId="77777777" w:rsidR="007F5F77" w:rsidRPr="00983983" w:rsidRDefault="007F5F77" w:rsidP="00B75709">
      <w:pPr>
        <w:pStyle w:val="aff"/>
        <w:ind w:firstLine="0"/>
        <w:rPr>
          <w:b/>
          <w:lang w:val="en-US"/>
        </w:rPr>
      </w:pPr>
      <w:r w:rsidRPr="00983983">
        <w:rPr>
          <w:b/>
          <w:lang w:val="en-US"/>
        </w:rPr>
        <w:t>archiveBase=host=1172.16.50.7 port=5432 dbname=SystelArchive user=*** password=*** client_encoding=UTF8</w:t>
      </w:r>
    </w:p>
    <w:p w14:paraId="294332E5" w14:textId="77777777" w:rsidR="007F5F77" w:rsidRPr="007252E9" w:rsidRDefault="007F5F77" w:rsidP="00B75709">
      <w:pPr>
        <w:rPr>
          <w:lang w:val="en-US"/>
        </w:rPr>
      </w:pPr>
    </w:p>
    <w:p w14:paraId="120434F7" w14:textId="487EC12B" w:rsidR="007F5F77" w:rsidRDefault="007F5F77" w:rsidP="00B75709">
      <w:r w:rsidRPr="00983983">
        <w:t xml:space="preserve">Конфигурационный файл </w:t>
      </w:r>
      <w:r w:rsidR="00E248C3">
        <w:t xml:space="preserve">программы </w:t>
      </w:r>
      <w:r w:rsidR="00E248C3" w:rsidRPr="00B75709">
        <w:rPr>
          <w:b/>
        </w:rPr>
        <w:t>«С</w:t>
      </w:r>
      <w:r w:rsidRPr="00B75709">
        <w:rPr>
          <w:b/>
        </w:rPr>
        <w:t xml:space="preserve">ервер </w:t>
      </w:r>
      <w:r w:rsidRPr="00B75709">
        <w:rPr>
          <w:b/>
          <w:lang w:val="en-US"/>
        </w:rPr>
        <w:t>SCADA</w:t>
      </w:r>
      <w:r w:rsidR="00E248C3" w:rsidRPr="00B75709">
        <w:rPr>
          <w:b/>
        </w:rPr>
        <w:t>»</w:t>
      </w:r>
      <w:r w:rsidR="00F52927">
        <w:t xml:space="preserve"> в варианте реализации ОИК</w:t>
      </w:r>
      <w:r w:rsidR="00E248C3">
        <w:t>, не предусматривающем</w:t>
      </w:r>
      <w:r w:rsidRPr="00983983">
        <w:t xml:space="preserve"> резервирования серверов</w:t>
      </w:r>
      <w:r w:rsidR="00E248C3">
        <w:t>,</w:t>
      </w:r>
      <w:r w:rsidRPr="00983983">
        <w:t xml:space="preserve"> приведен на рисунке ниже (</w:t>
      </w:r>
      <w:r w:rsidRPr="00983983">
        <w:fldChar w:fldCharType="begin"/>
      </w:r>
      <w:r w:rsidRPr="00983983">
        <w:instrText xml:space="preserve"> REF _Ref191373293 \h </w:instrText>
      </w:r>
      <w:r>
        <w:instrText xml:space="preserve"> \* MERGEFORMAT </w:instrText>
      </w:r>
      <w:r w:rsidRPr="00983983">
        <w:fldChar w:fldCharType="separate"/>
      </w:r>
      <w:r w:rsidRPr="00983983">
        <w:t xml:space="preserve">Рисунок </w:t>
      </w:r>
      <w:r w:rsidRPr="0064114B">
        <w:rPr>
          <w:noProof/>
        </w:rPr>
        <w:t>6</w:t>
      </w:r>
      <w:r w:rsidRPr="0064114B">
        <w:t>.</w:t>
      </w:r>
      <w:r w:rsidRPr="0064114B">
        <w:rPr>
          <w:noProof/>
        </w:rPr>
        <w:t>3</w:t>
      </w:r>
      <w:r w:rsidRPr="00983983">
        <w:fldChar w:fldCharType="end"/>
      </w:r>
      <w:r w:rsidRPr="00983983">
        <w:t>).</w:t>
      </w:r>
    </w:p>
    <w:p w14:paraId="628ADCD0" w14:textId="77777777" w:rsidR="00052C0E" w:rsidRPr="00272034" w:rsidRDefault="00052C0E" w:rsidP="00B75709">
      <w:pPr>
        <w:rPr>
          <w:color w:val="000000" w:themeColor="text1"/>
        </w:rPr>
      </w:pPr>
    </w:p>
    <w:p w14:paraId="3093BC6E" w14:textId="77777777" w:rsidR="00B50463" w:rsidRPr="00272034" w:rsidRDefault="00E17171" w:rsidP="00B75709">
      <w:pPr>
        <w:keepNext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lastRenderedPageBreak/>
        <w:drawing>
          <wp:inline distT="0" distB="0" distL="0" distR="0" wp14:anchorId="5A4BCEBE" wp14:editId="2EEDF26C">
            <wp:extent cx="4914900" cy="2547200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191" cy="25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BE12" w14:textId="1E2048BD" w:rsidR="00054116" w:rsidRPr="00272034" w:rsidRDefault="00B50463" w:rsidP="00B75709">
      <w:pPr>
        <w:pStyle w:val="af9"/>
        <w:spacing w:before="0"/>
        <w:jc w:val="center"/>
        <w:rPr>
          <w:color w:val="000000" w:themeColor="text1"/>
        </w:rPr>
      </w:pPr>
      <w:bookmarkStart w:id="40" w:name="_Ref191373293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3</w:t>
      </w:r>
      <w:r w:rsidR="00C617D6" w:rsidRPr="00272034">
        <w:rPr>
          <w:noProof/>
          <w:color w:val="000000" w:themeColor="text1"/>
        </w:rPr>
        <w:fldChar w:fldCharType="end"/>
      </w:r>
      <w:bookmarkEnd w:id="40"/>
      <w:r w:rsidR="00054116" w:rsidRPr="00272034">
        <w:rPr>
          <w:color w:val="000000" w:themeColor="text1"/>
        </w:rPr>
        <w:t xml:space="preserve"> – Конфигурационный файл без резервирования</w:t>
      </w:r>
    </w:p>
    <w:p w14:paraId="5E6CCBE8" w14:textId="77777777" w:rsidR="00054116" w:rsidRPr="00272034" w:rsidRDefault="00054116" w:rsidP="00B75709">
      <w:pPr>
        <w:rPr>
          <w:color w:val="000000" w:themeColor="text1"/>
        </w:rPr>
      </w:pPr>
    </w:p>
    <w:p w14:paraId="12D29464" w14:textId="77777777" w:rsidR="002A49EE" w:rsidRDefault="002A49EE" w:rsidP="00B75709">
      <w:r>
        <w:t xml:space="preserve">Для обеспечения работы </w:t>
      </w:r>
      <w:r w:rsidRPr="00B51EB3">
        <w:t>серверов</w:t>
      </w:r>
      <w:r>
        <w:t xml:space="preserve"> в режиме горячего </w:t>
      </w:r>
      <w:r w:rsidRPr="00B51EB3">
        <w:t>резервировани</w:t>
      </w:r>
      <w:r>
        <w:t>я</w:t>
      </w:r>
      <w:r w:rsidRPr="00B51EB3">
        <w:t xml:space="preserve"> нужно </w:t>
      </w:r>
      <w:r>
        <w:t>подготовить</w:t>
      </w:r>
      <w:r w:rsidRPr="00B51EB3">
        <w:t xml:space="preserve"> таблицу PartnerChannelTable (</w:t>
      </w:r>
      <w:r w:rsidRPr="007252E9">
        <w:rPr>
          <w:highlight w:val="yellow"/>
        </w:rPr>
        <w:fldChar w:fldCharType="begin"/>
      </w:r>
      <w:r w:rsidRPr="007B71A6">
        <w:instrText xml:space="preserve"> REF _Ref191373337 \h  \* MERGEFORMAT </w:instrText>
      </w:r>
      <w:r w:rsidRPr="007252E9">
        <w:rPr>
          <w:highlight w:val="yellow"/>
        </w:rPr>
      </w:r>
      <w:r w:rsidRPr="007252E9">
        <w:rPr>
          <w:highlight w:val="yellow"/>
        </w:rPr>
        <w:fldChar w:fldCharType="separate"/>
      </w:r>
      <w:r w:rsidRPr="007B71A6">
        <w:t xml:space="preserve">Рисунок </w:t>
      </w:r>
      <w:r w:rsidRPr="007B71A6">
        <w:rPr>
          <w:noProof/>
        </w:rPr>
        <w:t>6</w:t>
      </w:r>
      <w:r w:rsidRPr="007B71A6">
        <w:t>.</w:t>
      </w:r>
      <w:r w:rsidRPr="007B71A6">
        <w:rPr>
          <w:noProof/>
        </w:rPr>
        <w:t>4</w:t>
      </w:r>
      <w:r w:rsidRPr="007252E9">
        <w:rPr>
          <w:highlight w:val="yellow"/>
        </w:rPr>
        <w:fldChar w:fldCharType="end"/>
      </w:r>
      <w:r w:rsidRPr="00B51EB3">
        <w:t>)</w:t>
      </w:r>
      <w:r>
        <w:t xml:space="preserve"> конфигурационной </w:t>
      </w:r>
      <w:r w:rsidRPr="00B51EB3">
        <w:t xml:space="preserve">БД </w:t>
      </w:r>
      <w:r w:rsidRPr="00E00373">
        <w:rPr>
          <w:b/>
          <w:lang w:val="en-US"/>
        </w:rPr>
        <w:t>ZerverDB</w:t>
      </w:r>
      <w:r>
        <w:t>.</w:t>
      </w:r>
      <w:r w:rsidRPr="00B51EB3">
        <w:t xml:space="preserve"> </w:t>
      </w:r>
      <w:r w:rsidRPr="00E00373">
        <w:t>Если</w:t>
      </w:r>
      <w:r w:rsidRPr="00B51EB3">
        <w:rPr>
          <w:b/>
        </w:rPr>
        <w:t xml:space="preserve"> не заполнены</w:t>
      </w:r>
      <w:r w:rsidRPr="00B51EB3">
        <w:t xml:space="preserve"> </w:t>
      </w:r>
      <w:r>
        <w:t>поля</w:t>
      </w:r>
      <w:r w:rsidRPr="00B51EB3">
        <w:t xml:space="preserve"> в разделе [</w:t>
      </w:r>
      <w:r w:rsidRPr="00B51EB3">
        <w:rPr>
          <w:lang w:val="en-US"/>
        </w:rPr>
        <w:t>PARTNER</w:t>
      </w:r>
      <w:r w:rsidRPr="00B51EB3">
        <w:t>]</w:t>
      </w:r>
      <w:r>
        <w:t xml:space="preserve"> </w:t>
      </w:r>
      <w:r w:rsidRPr="00B51EB3">
        <w:t>конфигурационно</w:t>
      </w:r>
      <w:r>
        <w:t>го</w:t>
      </w:r>
      <w:r w:rsidRPr="00B51EB3">
        <w:t xml:space="preserve"> файл</w:t>
      </w:r>
      <w:r>
        <w:t>а, то т</w:t>
      </w:r>
      <w:r w:rsidRPr="00B51EB3">
        <w:t xml:space="preserve">огда в PartnerChannelTable нужно указать </w:t>
      </w:r>
      <w:r w:rsidRPr="00B51EB3">
        <w:rPr>
          <w:b/>
        </w:rPr>
        <w:t>ip-адрес</w:t>
      </w:r>
      <w:r>
        <w:t xml:space="preserve"> сервера с ролью </w:t>
      </w:r>
      <w:r w:rsidRPr="00B51EB3">
        <w:rPr>
          <w:lang w:val="en-US"/>
        </w:rPr>
        <w:t>Master</w:t>
      </w:r>
      <w:r w:rsidRPr="00B51EB3">
        <w:t xml:space="preserve"> и порт подключения (поле partnersignature).</w:t>
      </w:r>
    </w:p>
    <w:p w14:paraId="7F2B2DCF" w14:textId="77777777" w:rsidR="00111A88" w:rsidRDefault="00111A88" w:rsidP="00111A88">
      <w:pPr>
        <w:keepNext/>
        <w:ind w:firstLine="0"/>
        <w:rPr>
          <w:color w:val="000000" w:themeColor="text1"/>
        </w:rPr>
      </w:pPr>
    </w:p>
    <w:p w14:paraId="0F3F7B9C" w14:textId="77777777" w:rsidR="00E248C3" w:rsidRDefault="00FF391C" w:rsidP="00111A88">
      <w:pPr>
        <w:keepNext/>
        <w:ind w:firstLine="0"/>
        <w:rPr>
          <w:color w:val="000000" w:themeColor="text1"/>
        </w:rPr>
      </w:pPr>
      <w:r w:rsidRPr="00272034">
        <w:rPr>
          <w:noProof/>
          <w:color w:val="000000" w:themeColor="text1"/>
          <w:bdr w:val="single" w:sz="4" w:space="0" w:color="auto"/>
        </w:rPr>
        <w:drawing>
          <wp:inline distT="0" distB="0" distL="0" distR="0" wp14:anchorId="10A1CE6B" wp14:editId="6D4CBD5C">
            <wp:extent cx="6135404" cy="76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344" cy="78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1" w:name="_Ref191373337"/>
    </w:p>
    <w:p w14:paraId="71898F69" w14:textId="77777777" w:rsidR="00E248C3" w:rsidRDefault="00E248C3" w:rsidP="00B75709">
      <w:pPr>
        <w:keepNext/>
        <w:ind w:firstLine="0"/>
        <w:jc w:val="center"/>
        <w:rPr>
          <w:color w:val="000000" w:themeColor="text1"/>
        </w:rPr>
      </w:pPr>
    </w:p>
    <w:p w14:paraId="46FB1F39" w14:textId="1175DC1A" w:rsidR="00FF391C" w:rsidRPr="00272034" w:rsidRDefault="00B50463" w:rsidP="00B75709">
      <w:pPr>
        <w:keepNext/>
        <w:ind w:firstLine="0"/>
        <w:jc w:val="center"/>
        <w:rPr>
          <w:color w:val="000000" w:themeColor="text1"/>
        </w:rPr>
      </w:pPr>
      <w:r w:rsidRPr="00272034">
        <w:rPr>
          <w:color w:val="000000" w:themeColor="text1"/>
        </w:rPr>
        <w:t xml:space="preserve">Рисунок </w:t>
      </w:r>
      <w:r w:rsidR="00C617D6" w:rsidRPr="00272034">
        <w:rPr>
          <w:color w:val="000000" w:themeColor="text1"/>
        </w:rPr>
        <w:fldChar w:fldCharType="begin"/>
      </w:r>
      <w:r w:rsidR="00C617D6" w:rsidRPr="00272034">
        <w:rPr>
          <w:color w:val="000000" w:themeColor="text1"/>
        </w:rPr>
        <w:instrText xml:space="preserve"> STYLEREF 1 \s </w:instrText>
      </w:r>
      <w:r w:rsidR="00C617D6" w:rsidRPr="00272034">
        <w:rPr>
          <w:color w:val="000000" w:themeColor="text1"/>
        </w:rPr>
        <w:fldChar w:fldCharType="separate"/>
      </w:r>
      <w:r w:rsidR="00073B88" w:rsidRPr="00272034">
        <w:rPr>
          <w:color w:val="000000" w:themeColor="text1"/>
        </w:rPr>
        <w:t>6</w:t>
      </w:r>
      <w:r w:rsidR="00C617D6" w:rsidRPr="00272034">
        <w:rPr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color w:val="000000" w:themeColor="text1"/>
        </w:rPr>
        <w:fldChar w:fldCharType="begin"/>
      </w:r>
      <w:r w:rsidR="00C617D6" w:rsidRPr="00272034">
        <w:rPr>
          <w:color w:val="000000" w:themeColor="text1"/>
        </w:rPr>
        <w:instrText xml:space="preserve"> SEQ Рисунок \* ARABIC \s 1 </w:instrText>
      </w:r>
      <w:r w:rsidR="00C617D6" w:rsidRPr="00272034">
        <w:rPr>
          <w:color w:val="000000" w:themeColor="text1"/>
        </w:rPr>
        <w:fldChar w:fldCharType="separate"/>
      </w:r>
      <w:r w:rsidR="00073B88" w:rsidRPr="00272034">
        <w:rPr>
          <w:color w:val="000000" w:themeColor="text1"/>
        </w:rPr>
        <w:t>4</w:t>
      </w:r>
      <w:r w:rsidR="00C617D6" w:rsidRPr="00272034">
        <w:rPr>
          <w:color w:val="000000" w:themeColor="text1"/>
        </w:rPr>
        <w:fldChar w:fldCharType="end"/>
      </w:r>
      <w:bookmarkEnd w:id="41"/>
      <w:r w:rsidR="00774A4F" w:rsidRPr="00272034">
        <w:rPr>
          <w:color w:val="000000" w:themeColor="text1"/>
        </w:rPr>
        <w:t xml:space="preserve"> – Таблица PartnerChannelTable</w:t>
      </w:r>
    </w:p>
    <w:p w14:paraId="7B0C4D56" w14:textId="77777777" w:rsidR="00EC7C1F" w:rsidRPr="00272034" w:rsidRDefault="00EC7C1F" w:rsidP="00B75709">
      <w:pPr>
        <w:rPr>
          <w:color w:val="000000" w:themeColor="text1"/>
        </w:rPr>
      </w:pPr>
    </w:p>
    <w:p w14:paraId="3DC2757F" w14:textId="4C657582" w:rsidR="002A49EE" w:rsidRPr="00B51EB3" w:rsidRDefault="002A49EE" w:rsidP="00B75709">
      <w:r w:rsidRPr="00B51EB3">
        <w:t xml:space="preserve">На сегодняшний день предусмотрено резервирование </w:t>
      </w:r>
      <w:r w:rsidRPr="007252E9">
        <w:t>серверов, работающих</w:t>
      </w:r>
      <w:r w:rsidRPr="00B51EB3">
        <w:t xml:space="preserve"> с общей базой данных. Основной сервер обозначается </w:t>
      </w:r>
      <w:r w:rsidRPr="007252E9">
        <w:t>Master</w:t>
      </w:r>
      <w:r w:rsidRPr="00B51EB3">
        <w:t xml:space="preserve">, а резервный - </w:t>
      </w:r>
      <w:r w:rsidRPr="007252E9">
        <w:t>Slave</w:t>
      </w:r>
      <w:r w:rsidRPr="00B51EB3">
        <w:t>. В конфигурационном файле</w:t>
      </w:r>
      <w:r>
        <w:t>, описывающем</w:t>
      </w:r>
      <w:r w:rsidRPr="00B51EB3">
        <w:t xml:space="preserve"> </w:t>
      </w:r>
      <w:r w:rsidR="00E248C3">
        <w:t xml:space="preserve">работу системы в режиме горячего </w:t>
      </w:r>
      <w:r w:rsidRPr="00B51EB3">
        <w:t>резервировани</w:t>
      </w:r>
      <w:r w:rsidR="00E248C3">
        <w:t>я</w:t>
      </w:r>
      <w:r w:rsidRPr="00B51EB3">
        <w:t xml:space="preserve"> серверов</w:t>
      </w:r>
      <w:r>
        <w:t xml:space="preserve">, </w:t>
      </w:r>
      <w:r w:rsidRPr="00B51EB3">
        <w:t>основном</w:t>
      </w:r>
      <w:r>
        <w:t>у</w:t>
      </w:r>
      <w:r w:rsidRPr="00B51EB3">
        <w:t xml:space="preserve"> сервер</w:t>
      </w:r>
      <w:r>
        <w:t>у</w:t>
      </w:r>
      <w:r w:rsidRPr="00B51EB3">
        <w:t xml:space="preserve"> нужно в разделе [</w:t>
      </w:r>
      <w:r w:rsidRPr="007252E9">
        <w:t>PARTNER</w:t>
      </w:r>
      <w:r w:rsidRPr="00B51EB3">
        <w:t xml:space="preserve">] указать роль </w:t>
      </w:r>
      <w:r w:rsidRPr="007252E9">
        <w:t>Master</w:t>
      </w:r>
      <w:r w:rsidRPr="00B51EB3">
        <w:t xml:space="preserve">. Пример конфигурационного файла </w:t>
      </w:r>
      <w:r>
        <w:t xml:space="preserve">для </w:t>
      </w:r>
      <w:r w:rsidRPr="00B51EB3">
        <w:t>сервер</w:t>
      </w:r>
      <w:r>
        <w:t xml:space="preserve">а, функционирующего в режиме </w:t>
      </w:r>
      <w:r w:rsidRPr="007252E9">
        <w:t>Master</w:t>
      </w:r>
      <w:r>
        <w:t>,</w:t>
      </w:r>
      <w:r w:rsidRPr="00B51EB3">
        <w:t xml:space="preserve"> приведен ниже </w:t>
      </w:r>
      <w:r w:rsidRPr="007B71A6">
        <w:t>(</w:t>
      </w:r>
      <w:r w:rsidRPr="007B71A6">
        <w:fldChar w:fldCharType="begin"/>
      </w:r>
      <w:r w:rsidRPr="007B71A6">
        <w:instrText xml:space="preserve"> REF _Ref191373388 \h  \* MERGEFORMAT </w:instrText>
      </w:r>
      <w:r w:rsidRPr="007B71A6">
        <w:fldChar w:fldCharType="separate"/>
      </w:r>
      <w:r w:rsidRPr="007B71A6">
        <w:t>Рисунок 6.5</w:t>
      </w:r>
      <w:r w:rsidRPr="007B71A6">
        <w:fldChar w:fldCharType="end"/>
      </w:r>
      <w:r w:rsidRPr="007B71A6">
        <w:t>).</w:t>
      </w:r>
    </w:p>
    <w:p w14:paraId="21FFC8AA" w14:textId="77777777" w:rsidR="00EC7C1F" w:rsidRPr="00272034" w:rsidRDefault="00EC7C1F" w:rsidP="00B75709">
      <w:pPr>
        <w:rPr>
          <w:color w:val="000000" w:themeColor="text1"/>
        </w:rPr>
      </w:pPr>
    </w:p>
    <w:p w14:paraId="1A6FDD79" w14:textId="77777777" w:rsidR="00F35D36" w:rsidRPr="00272034" w:rsidRDefault="00FC7354" w:rsidP="00B75709">
      <w:pPr>
        <w:keepNext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lastRenderedPageBreak/>
        <w:drawing>
          <wp:inline distT="0" distB="0" distL="0" distR="0" wp14:anchorId="1E0221BD" wp14:editId="499A1E50">
            <wp:extent cx="5038725" cy="27077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040" cy="272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EA8A" w14:textId="4D751196" w:rsidR="00FF391C" w:rsidRPr="00272034" w:rsidRDefault="00F35D36" w:rsidP="00B75709">
      <w:pPr>
        <w:pStyle w:val="af9"/>
        <w:spacing w:before="0"/>
        <w:jc w:val="center"/>
        <w:rPr>
          <w:color w:val="000000" w:themeColor="text1"/>
        </w:rPr>
      </w:pPr>
      <w:bookmarkStart w:id="42" w:name="_Ref191373388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5</w:t>
      </w:r>
      <w:r w:rsidR="00C617D6" w:rsidRPr="00272034">
        <w:rPr>
          <w:noProof/>
          <w:color w:val="000000" w:themeColor="text1"/>
        </w:rPr>
        <w:fldChar w:fldCharType="end"/>
      </w:r>
      <w:bookmarkEnd w:id="42"/>
      <w:r w:rsidR="00F541EC" w:rsidRPr="00272034">
        <w:rPr>
          <w:color w:val="000000" w:themeColor="text1"/>
        </w:rPr>
        <w:t xml:space="preserve"> – Конфигурационный файл на сервере </w:t>
      </w:r>
      <w:r w:rsidR="00F541EC" w:rsidRPr="00272034">
        <w:rPr>
          <w:color w:val="000000" w:themeColor="text1"/>
          <w:lang w:val="en-US"/>
        </w:rPr>
        <w:t>Master</w:t>
      </w:r>
    </w:p>
    <w:p w14:paraId="7300A7DE" w14:textId="77777777" w:rsidR="00FF391C" w:rsidRPr="00272034" w:rsidRDefault="00FF391C" w:rsidP="00B75709">
      <w:pPr>
        <w:jc w:val="center"/>
        <w:rPr>
          <w:color w:val="000000" w:themeColor="text1"/>
        </w:rPr>
      </w:pPr>
    </w:p>
    <w:p w14:paraId="0F4AFDED" w14:textId="77777777" w:rsidR="002A49EE" w:rsidRPr="00983983" w:rsidRDefault="002A49EE" w:rsidP="00B75709">
      <w:r>
        <w:t>Для</w:t>
      </w:r>
      <w:r w:rsidRPr="00983983">
        <w:t xml:space="preserve"> резервно</w:t>
      </w:r>
      <w:r>
        <w:t xml:space="preserve">го </w:t>
      </w:r>
      <w:r w:rsidRPr="00983983">
        <w:t>сервер</w:t>
      </w:r>
      <w:r>
        <w:t>а</w:t>
      </w:r>
      <w:r w:rsidRPr="00983983">
        <w:t xml:space="preserve"> нужно указать в разделе [</w:t>
      </w:r>
      <w:r w:rsidRPr="00983983">
        <w:rPr>
          <w:lang w:val="en-US"/>
        </w:rPr>
        <w:t>PARTNER</w:t>
      </w:r>
      <w:r w:rsidRPr="00983983">
        <w:t xml:space="preserve">] </w:t>
      </w:r>
      <w:r>
        <w:t>его</w:t>
      </w:r>
      <w:r w:rsidRPr="00983983">
        <w:t xml:space="preserve"> </w:t>
      </w:r>
      <w:r>
        <w:t>роль</w:t>
      </w:r>
      <w:r w:rsidRPr="00983983">
        <w:t xml:space="preserve"> - </w:t>
      </w:r>
      <w:r w:rsidRPr="00983983">
        <w:rPr>
          <w:lang w:val="en-US"/>
        </w:rPr>
        <w:t>Slave</w:t>
      </w:r>
      <w:r w:rsidRPr="00983983">
        <w:t xml:space="preserve"> (</w:t>
      </w:r>
      <w:r w:rsidRPr="007B71A6">
        <w:fldChar w:fldCharType="begin"/>
      </w:r>
      <w:r w:rsidRPr="007B71A6">
        <w:instrText xml:space="preserve"> REF _Ref191373443 \h  \* MERGEFORMAT </w:instrText>
      </w:r>
      <w:r w:rsidRPr="007B71A6">
        <w:fldChar w:fldCharType="separate"/>
      </w:r>
      <w:r w:rsidRPr="007B71A6">
        <w:t xml:space="preserve">Рисунок </w:t>
      </w:r>
      <w:r w:rsidRPr="007B71A6">
        <w:rPr>
          <w:noProof/>
        </w:rPr>
        <w:t>6</w:t>
      </w:r>
      <w:r w:rsidRPr="007B71A6">
        <w:t>.</w:t>
      </w:r>
      <w:r w:rsidRPr="007B71A6">
        <w:rPr>
          <w:noProof/>
        </w:rPr>
        <w:t>6</w:t>
      </w:r>
      <w:r w:rsidRPr="007B71A6">
        <w:fldChar w:fldCharType="end"/>
      </w:r>
      <w:r w:rsidRPr="007B71A6">
        <w:t>)</w:t>
      </w:r>
      <w:r w:rsidRPr="00983983">
        <w:t>.</w:t>
      </w:r>
    </w:p>
    <w:p w14:paraId="34A3C0D4" w14:textId="77777777" w:rsidR="00FF391C" w:rsidRPr="00272034" w:rsidRDefault="00FF391C" w:rsidP="00B75709">
      <w:pPr>
        <w:rPr>
          <w:color w:val="000000" w:themeColor="text1"/>
        </w:rPr>
      </w:pPr>
    </w:p>
    <w:p w14:paraId="26E32400" w14:textId="77777777" w:rsidR="006B2A6E" w:rsidRPr="00272034" w:rsidRDefault="00B11340" w:rsidP="00B75709">
      <w:pPr>
        <w:keepNext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drawing>
          <wp:inline distT="0" distB="0" distL="0" distR="0" wp14:anchorId="066A46C0" wp14:editId="07F7CFE7">
            <wp:extent cx="5043701" cy="270510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9496" cy="2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5651" w14:textId="20D8A97E" w:rsidR="00FF391C" w:rsidRPr="00272034" w:rsidRDefault="006B2A6E" w:rsidP="00B75709">
      <w:pPr>
        <w:pStyle w:val="af9"/>
        <w:spacing w:before="0"/>
        <w:jc w:val="center"/>
        <w:rPr>
          <w:color w:val="000000" w:themeColor="text1"/>
        </w:rPr>
      </w:pPr>
      <w:bookmarkStart w:id="43" w:name="_Ref191373443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bookmarkEnd w:id="43"/>
      <w:r w:rsidR="0099030D" w:rsidRPr="00272034">
        <w:rPr>
          <w:color w:val="000000" w:themeColor="text1"/>
        </w:rPr>
        <w:t xml:space="preserve"> – Конфигурационный файл на сервере </w:t>
      </w:r>
      <w:r w:rsidR="0099030D" w:rsidRPr="00272034">
        <w:rPr>
          <w:color w:val="000000" w:themeColor="text1"/>
          <w:lang w:val="en-US"/>
        </w:rPr>
        <w:t>Slave</w:t>
      </w:r>
    </w:p>
    <w:p w14:paraId="0CCDB808" w14:textId="77777777" w:rsidR="00FC61FB" w:rsidRPr="00272034" w:rsidRDefault="00FC61FB" w:rsidP="00B75709">
      <w:pPr>
        <w:rPr>
          <w:color w:val="000000" w:themeColor="text1"/>
        </w:rPr>
      </w:pPr>
    </w:p>
    <w:p w14:paraId="0D9BF448" w14:textId="79B4A45C" w:rsidR="002F52CE" w:rsidRPr="00272034" w:rsidRDefault="00034696" w:rsidP="00B75709">
      <w:pPr>
        <w:pStyle w:val="2"/>
        <w:spacing w:before="0" w:after="0"/>
        <w:rPr>
          <w:color w:val="000000" w:themeColor="text1"/>
        </w:rPr>
      </w:pPr>
      <w:bookmarkStart w:id="44" w:name="_Toc195276818"/>
      <w:r w:rsidRPr="00272034">
        <w:rPr>
          <w:color w:val="000000" w:themeColor="text1"/>
        </w:rPr>
        <w:t>А</w:t>
      </w:r>
      <w:r w:rsidR="002F52CE" w:rsidRPr="00272034">
        <w:rPr>
          <w:color w:val="000000" w:themeColor="text1"/>
        </w:rPr>
        <w:t>утентификаци</w:t>
      </w:r>
      <w:r w:rsidRPr="00272034">
        <w:rPr>
          <w:color w:val="000000" w:themeColor="text1"/>
        </w:rPr>
        <w:t>я</w:t>
      </w:r>
      <w:r w:rsidR="002F52CE" w:rsidRPr="00272034">
        <w:rPr>
          <w:color w:val="000000" w:themeColor="text1"/>
        </w:rPr>
        <w:t xml:space="preserve"> для</w:t>
      </w:r>
      <w:r w:rsidR="00697310" w:rsidRPr="00272034">
        <w:rPr>
          <w:color w:val="000000" w:themeColor="text1"/>
        </w:rPr>
        <w:t xml:space="preserve"> БД и </w:t>
      </w:r>
      <w:r w:rsidR="002F52CE" w:rsidRPr="00272034">
        <w:rPr>
          <w:color w:val="000000" w:themeColor="text1"/>
        </w:rPr>
        <w:t>каналов</w:t>
      </w:r>
      <w:bookmarkEnd w:id="44"/>
      <w:r w:rsidR="002F52CE" w:rsidRPr="00272034">
        <w:rPr>
          <w:color w:val="000000" w:themeColor="text1"/>
        </w:rPr>
        <w:t xml:space="preserve"> </w:t>
      </w:r>
    </w:p>
    <w:p w14:paraId="63EBCAD0" w14:textId="77777777" w:rsidR="00FC61FB" w:rsidRPr="00272034" w:rsidRDefault="00FC61FB" w:rsidP="00B75709">
      <w:pPr>
        <w:rPr>
          <w:color w:val="000000" w:themeColor="text1"/>
        </w:rPr>
      </w:pPr>
    </w:p>
    <w:p w14:paraId="6B8A0F37" w14:textId="77777777" w:rsidR="007B37A9" w:rsidRPr="00983983" w:rsidRDefault="007B37A9" w:rsidP="00B75709">
      <w:pPr>
        <w:ind w:firstLine="709"/>
      </w:pPr>
      <w:r>
        <w:t>Чтобы</w:t>
      </w:r>
      <w:r w:rsidRPr="00983983">
        <w:t xml:space="preserve"> выполнить требование </w:t>
      </w:r>
      <w:r>
        <w:t xml:space="preserve">по </w:t>
      </w:r>
      <w:r w:rsidRPr="00983983">
        <w:t>защит</w:t>
      </w:r>
      <w:r>
        <w:t>е</w:t>
      </w:r>
      <w:r w:rsidRPr="00983983">
        <w:t xml:space="preserve"> аутентификационной информации при её хранении и просмотр</w:t>
      </w:r>
      <w:r>
        <w:t>е</w:t>
      </w:r>
      <w:r w:rsidRPr="00983983">
        <w:t>, аутентификаци</w:t>
      </w:r>
      <w:r>
        <w:t xml:space="preserve">онные </w:t>
      </w:r>
      <w:r w:rsidRPr="00983983">
        <w:t>данные (логин и пароль) хран</w:t>
      </w:r>
      <w:r>
        <w:t>я</w:t>
      </w:r>
      <w:r w:rsidRPr="00983983">
        <w:t>тся в зашифрованной конфигурационной базе.</w:t>
      </w:r>
    </w:p>
    <w:p w14:paraId="2A76B2AF" w14:textId="4ED6A0CA" w:rsidR="007B37A9" w:rsidRDefault="007B37A9" w:rsidP="00B75709">
      <w:pPr>
        <w:ind w:firstLine="709"/>
      </w:pPr>
      <w:r w:rsidRPr="00983983">
        <w:t xml:space="preserve">Данные для заполнения </w:t>
      </w:r>
      <w:r w:rsidR="007551F8">
        <w:t>таблиц</w:t>
      </w:r>
      <w:r w:rsidR="00A13F3F" w:rsidRPr="00243BF6">
        <w:t xml:space="preserve"> </w:t>
      </w:r>
      <w:r w:rsidR="00A13F3F">
        <w:t>программы</w:t>
      </w:r>
      <w:r>
        <w:t xml:space="preserve"> </w:t>
      </w:r>
      <w:r w:rsidR="007551F8">
        <w:rPr>
          <w:b/>
        </w:rPr>
        <w:t>«Сервер</w:t>
      </w:r>
      <w:r w:rsidRPr="007551F8">
        <w:rPr>
          <w:b/>
        </w:rPr>
        <w:t xml:space="preserve"> </w:t>
      </w:r>
      <w:r w:rsidRPr="007551F8">
        <w:rPr>
          <w:b/>
          <w:lang w:val="en-US"/>
        </w:rPr>
        <w:t>SCADA</w:t>
      </w:r>
      <w:r w:rsidRPr="007551F8">
        <w:rPr>
          <w:b/>
        </w:rPr>
        <w:t>»</w:t>
      </w:r>
      <w:r w:rsidR="007551F8">
        <w:t xml:space="preserve">, </w:t>
      </w:r>
      <w:r w:rsidRPr="00983983">
        <w:t xml:space="preserve">берутся из конфигурационного файла </w:t>
      </w:r>
      <w:r w:rsidRPr="00983983">
        <w:rPr>
          <w:b/>
        </w:rPr>
        <w:t>zerver.cfg</w:t>
      </w:r>
      <w:r w:rsidRPr="00983983">
        <w:t xml:space="preserve">. </w:t>
      </w:r>
    </w:p>
    <w:p w14:paraId="31B6C8F0" w14:textId="6DF85963" w:rsidR="00E41150" w:rsidRPr="00272034" w:rsidRDefault="00E41150" w:rsidP="00B75709">
      <w:pPr>
        <w:rPr>
          <w:color w:val="000000" w:themeColor="text1"/>
        </w:rPr>
      </w:pPr>
      <w:r w:rsidRPr="00272034">
        <w:rPr>
          <w:color w:val="000000" w:themeColor="text1"/>
        </w:rPr>
        <w:t xml:space="preserve"> </w:t>
      </w:r>
    </w:p>
    <w:p w14:paraId="0C0E47DB" w14:textId="77777777" w:rsidR="00B55362" w:rsidRPr="00272034" w:rsidRDefault="00B55362" w:rsidP="00B75709">
      <w:pPr>
        <w:ind w:firstLine="709"/>
        <w:rPr>
          <w:color w:val="000000" w:themeColor="text1"/>
        </w:rPr>
      </w:pPr>
    </w:p>
    <w:p w14:paraId="1AE7604C" w14:textId="77777777" w:rsidR="00B55362" w:rsidRPr="00272034" w:rsidRDefault="00B55362" w:rsidP="00B75709">
      <w:pPr>
        <w:ind w:firstLine="709"/>
        <w:rPr>
          <w:color w:val="000000" w:themeColor="text1"/>
        </w:rPr>
      </w:pPr>
    </w:p>
    <w:p w14:paraId="5AC957E6" w14:textId="77777777" w:rsidR="00150EAE" w:rsidRPr="00272034" w:rsidRDefault="00150EAE" w:rsidP="00B75709">
      <w:pPr>
        <w:ind w:firstLine="709"/>
        <w:rPr>
          <w:color w:val="000000" w:themeColor="text1"/>
        </w:rPr>
      </w:pPr>
    </w:p>
    <w:p w14:paraId="53965654" w14:textId="4CA20853" w:rsidR="00353810" w:rsidRPr="00272034" w:rsidRDefault="00353810" w:rsidP="00B75709">
      <w:pPr>
        <w:pStyle w:val="3"/>
        <w:spacing w:before="0" w:after="0"/>
        <w:rPr>
          <w:color w:val="000000" w:themeColor="text1"/>
        </w:rPr>
      </w:pPr>
      <w:bookmarkStart w:id="45" w:name="_Toc195276819"/>
      <w:r w:rsidRPr="00272034">
        <w:rPr>
          <w:color w:val="000000" w:themeColor="text1"/>
        </w:rPr>
        <w:lastRenderedPageBreak/>
        <w:t xml:space="preserve">Данные аутентификации для </w:t>
      </w:r>
      <w:r w:rsidR="00A13F3F">
        <w:rPr>
          <w:color w:val="000000" w:themeColor="text1"/>
        </w:rPr>
        <w:t xml:space="preserve">подключения к </w:t>
      </w:r>
      <w:r w:rsidRPr="00272034">
        <w:rPr>
          <w:color w:val="000000" w:themeColor="text1"/>
        </w:rPr>
        <w:t>БД</w:t>
      </w:r>
      <w:bookmarkEnd w:id="45"/>
    </w:p>
    <w:p w14:paraId="141BA25C" w14:textId="77777777" w:rsidR="000671B1" w:rsidRPr="00272034" w:rsidRDefault="000671B1" w:rsidP="00B75709">
      <w:pPr>
        <w:ind w:firstLine="708"/>
        <w:rPr>
          <w:color w:val="000000" w:themeColor="text1"/>
        </w:rPr>
      </w:pPr>
    </w:p>
    <w:p w14:paraId="2CC8D9E6" w14:textId="52E51777" w:rsidR="00C53355" w:rsidRPr="00272034" w:rsidRDefault="007B37A9" w:rsidP="00B75709">
      <w:pPr>
        <w:ind w:firstLine="709"/>
        <w:rPr>
          <w:color w:val="000000" w:themeColor="text1"/>
        </w:rPr>
      </w:pPr>
      <w:r w:rsidRPr="00983983">
        <w:t xml:space="preserve">В файле </w:t>
      </w:r>
      <w:r w:rsidRPr="007252E9">
        <w:rPr>
          <w:b/>
        </w:rPr>
        <w:t>zerver</w:t>
      </w:r>
      <w:r w:rsidRPr="00E00373">
        <w:rPr>
          <w:b/>
        </w:rPr>
        <w:t>.cfg</w:t>
      </w:r>
      <w:r w:rsidRPr="00983983">
        <w:t xml:space="preserve"> необходимо указать строку подключения к БД </w:t>
      </w:r>
      <w:r w:rsidRPr="007252E9">
        <w:rPr>
          <w:b/>
        </w:rPr>
        <w:t>ZerverDB</w:t>
      </w:r>
      <w:r w:rsidRPr="00983983">
        <w:t xml:space="preserve"> и </w:t>
      </w:r>
      <w:r w:rsidRPr="007252E9">
        <w:rPr>
          <w:b/>
        </w:rPr>
        <w:t>SystelArchive</w:t>
      </w:r>
      <w:r w:rsidRPr="00983983">
        <w:t xml:space="preserve"> в разделе [</w:t>
      </w:r>
      <w:r w:rsidRPr="007252E9">
        <w:t>DATABASE</w:t>
      </w:r>
      <w:r w:rsidRPr="00983983">
        <w:t>] (</w:t>
      </w:r>
      <w:r w:rsidRPr="007B71A6">
        <w:fldChar w:fldCharType="begin"/>
      </w:r>
      <w:r w:rsidRPr="007B71A6">
        <w:instrText xml:space="preserve"> REF _Ref191373501 \h  \* MERGEFORMAT </w:instrText>
      </w:r>
      <w:r w:rsidRPr="007B71A6">
        <w:fldChar w:fldCharType="separate"/>
      </w:r>
      <w:r w:rsidRPr="007B71A6">
        <w:t>Рисунок 6.7</w:t>
      </w:r>
      <w:r w:rsidRPr="007B71A6">
        <w:fldChar w:fldCharType="end"/>
      </w:r>
      <w:r w:rsidRPr="00983983">
        <w:t>).</w:t>
      </w:r>
    </w:p>
    <w:p w14:paraId="04F805B0" w14:textId="77777777" w:rsidR="000736EB" w:rsidRPr="00272034" w:rsidRDefault="000736EB" w:rsidP="00B75709">
      <w:pPr>
        <w:ind w:firstLine="709"/>
        <w:rPr>
          <w:color w:val="000000" w:themeColor="text1"/>
        </w:rPr>
      </w:pPr>
    </w:p>
    <w:p w14:paraId="56DE4908" w14:textId="6DF88E6F" w:rsidR="00C53355" w:rsidRPr="00272034" w:rsidRDefault="00DE77A7" w:rsidP="00B75709">
      <w:pPr>
        <w:pStyle w:val="af9"/>
        <w:spacing w:before="0"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drawing>
          <wp:anchor distT="0" distB="0" distL="114300" distR="114300" simplePos="0" relativeHeight="251657728" behindDoc="0" locked="0" layoutInCell="1" allowOverlap="1" wp14:anchorId="62C39DE7" wp14:editId="452E0E93">
            <wp:simplePos x="0" y="0"/>
            <wp:positionH relativeFrom="column">
              <wp:posOffset>900430</wp:posOffset>
            </wp:positionH>
            <wp:positionV relativeFrom="paragraph">
              <wp:align>top</wp:align>
            </wp:positionV>
            <wp:extent cx="5267325" cy="1885950"/>
            <wp:effectExtent l="0" t="0" r="952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3F3F">
        <w:rPr>
          <w:color w:val="000000" w:themeColor="text1"/>
        </w:rPr>
        <w:br w:type="textWrapping" w:clear="all"/>
      </w:r>
      <w:bookmarkStart w:id="46" w:name="_Ref191373501"/>
      <w:r w:rsidR="006B2A6E"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7</w:t>
      </w:r>
      <w:r w:rsidR="00C617D6" w:rsidRPr="00272034">
        <w:rPr>
          <w:noProof/>
          <w:color w:val="000000" w:themeColor="text1"/>
        </w:rPr>
        <w:fldChar w:fldCharType="end"/>
      </w:r>
      <w:bookmarkEnd w:id="46"/>
      <w:r w:rsidR="00D93153" w:rsidRPr="00272034">
        <w:rPr>
          <w:color w:val="000000" w:themeColor="text1"/>
        </w:rPr>
        <w:t xml:space="preserve"> – </w:t>
      </w:r>
      <w:r w:rsidR="000022BC" w:rsidRPr="00272034">
        <w:rPr>
          <w:color w:val="000000" w:themeColor="text1"/>
        </w:rPr>
        <w:t>Подключение к БД</w:t>
      </w:r>
    </w:p>
    <w:p w14:paraId="184DE958" w14:textId="77777777" w:rsidR="00205315" w:rsidRPr="00272034" w:rsidRDefault="00205315" w:rsidP="00B75709">
      <w:pPr>
        <w:rPr>
          <w:color w:val="000000" w:themeColor="text1"/>
        </w:rPr>
      </w:pPr>
    </w:p>
    <w:p w14:paraId="28D0CBD5" w14:textId="1F324B6D" w:rsidR="007B37A9" w:rsidRPr="00983983" w:rsidRDefault="007B37A9" w:rsidP="00B75709">
      <w:r w:rsidRPr="00983983">
        <w:t xml:space="preserve">После запуска </w:t>
      </w:r>
      <w:r>
        <w:t>программы 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983983">
        <w:t xml:space="preserve"> файл </w:t>
      </w:r>
      <w:r w:rsidR="00A13F3F" w:rsidRPr="007252E9">
        <w:rPr>
          <w:b/>
        </w:rPr>
        <w:t>zerver</w:t>
      </w:r>
      <w:r w:rsidR="00A13F3F" w:rsidRPr="00E00373">
        <w:rPr>
          <w:b/>
        </w:rPr>
        <w:t>.cfg</w:t>
      </w:r>
      <w:r w:rsidR="00A13F3F" w:rsidRPr="00983983">
        <w:t xml:space="preserve"> </w:t>
      </w:r>
      <w:r w:rsidRPr="00983983">
        <w:t>перезапишется, логин и пароль будут скрыты (</w:t>
      </w:r>
      <w:r w:rsidRPr="00983983">
        <w:fldChar w:fldCharType="begin"/>
      </w:r>
      <w:r w:rsidRPr="00983983">
        <w:instrText xml:space="preserve"> REF _Ref191373544 \h </w:instrText>
      </w:r>
      <w:r>
        <w:instrText xml:space="preserve"> \* MERGEFORMAT </w:instrText>
      </w:r>
      <w:r w:rsidRPr="00983983">
        <w:fldChar w:fldCharType="separate"/>
      </w:r>
      <w:r w:rsidRPr="00983983">
        <w:t xml:space="preserve">Рисунок </w:t>
      </w:r>
      <w:r>
        <w:rPr>
          <w:noProof/>
        </w:rPr>
        <w:t>6</w:t>
      </w:r>
      <w:r w:rsidRPr="00983983">
        <w:t>.</w:t>
      </w:r>
      <w:r>
        <w:rPr>
          <w:noProof/>
        </w:rPr>
        <w:t>8</w:t>
      </w:r>
      <w:r w:rsidRPr="00983983">
        <w:fldChar w:fldCharType="end"/>
      </w:r>
      <w:r w:rsidRPr="00983983">
        <w:t>).</w:t>
      </w:r>
    </w:p>
    <w:p w14:paraId="1DF58E08" w14:textId="77777777" w:rsidR="00C66B61" w:rsidRPr="00272034" w:rsidRDefault="00C66B61" w:rsidP="00B75709">
      <w:pPr>
        <w:rPr>
          <w:color w:val="000000" w:themeColor="text1"/>
        </w:rPr>
      </w:pPr>
    </w:p>
    <w:p w14:paraId="29EA19FB" w14:textId="77777777" w:rsidR="006F4A02" w:rsidRPr="00272034" w:rsidRDefault="001270AE" w:rsidP="00B75709">
      <w:pPr>
        <w:keepNext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drawing>
          <wp:inline distT="0" distB="0" distL="0" distR="0" wp14:anchorId="6DF8DEF1" wp14:editId="7F8DAC4C">
            <wp:extent cx="5219700" cy="18764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36F2" w14:textId="17913638" w:rsidR="00C53355" w:rsidRPr="00272034" w:rsidRDefault="006F4A02" w:rsidP="00B75709">
      <w:pPr>
        <w:pStyle w:val="af9"/>
        <w:spacing w:before="0"/>
        <w:jc w:val="center"/>
        <w:rPr>
          <w:color w:val="000000" w:themeColor="text1"/>
        </w:rPr>
      </w:pPr>
      <w:bookmarkStart w:id="47" w:name="_Ref191373544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8</w:t>
      </w:r>
      <w:r w:rsidR="00C617D6" w:rsidRPr="00272034">
        <w:rPr>
          <w:noProof/>
          <w:color w:val="000000" w:themeColor="text1"/>
        </w:rPr>
        <w:fldChar w:fldCharType="end"/>
      </w:r>
      <w:bookmarkEnd w:id="47"/>
      <w:r w:rsidR="00A6135D" w:rsidRPr="00272034">
        <w:rPr>
          <w:color w:val="000000" w:themeColor="text1"/>
        </w:rPr>
        <w:t xml:space="preserve"> – </w:t>
      </w:r>
      <w:r w:rsidR="00ED6477" w:rsidRPr="00272034">
        <w:rPr>
          <w:color w:val="000000" w:themeColor="text1"/>
        </w:rPr>
        <w:t xml:space="preserve">Вид </w:t>
      </w:r>
      <w:r w:rsidR="00A13F3F">
        <w:rPr>
          <w:color w:val="000000" w:themeColor="text1"/>
        </w:rPr>
        <w:t xml:space="preserve">файла </w:t>
      </w:r>
      <w:r w:rsidR="00ED6477" w:rsidRPr="00272034">
        <w:rPr>
          <w:color w:val="000000" w:themeColor="text1"/>
          <w:lang w:val="en-US"/>
        </w:rPr>
        <w:t>zerver</w:t>
      </w:r>
      <w:r w:rsidR="00ED6477" w:rsidRPr="00272034">
        <w:rPr>
          <w:color w:val="000000" w:themeColor="text1"/>
        </w:rPr>
        <w:t>.</w:t>
      </w:r>
      <w:r w:rsidR="00ED6477" w:rsidRPr="00272034">
        <w:rPr>
          <w:color w:val="000000" w:themeColor="text1"/>
          <w:lang w:val="en-US"/>
        </w:rPr>
        <w:t>cfg</w:t>
      </w:r>
      <w:r w:rsidR="00ED6477" w:rsidRPr="00272034">
        <w:rPr>
          <w:color w:val="000000" w:themeColor="text1"/>
        </w:rPr>
        <w:t xml:space="preserve"> после перезаписи</w:t>
      </w:r>
    </w:p>
    <w:p w14:paraId="16D05F33" w14:textId="77777777" w:rsidR="001270AE" w:rsidRPr="00272034" w:rsidRDefault="001270AE" w:rsidP="00B75709">
      <w:pPr>
        <w:rPr>
          <w:color w:val="000000" w:themeColor="text1"/>
        </w:rPr>
      </w:pPr>
    </w:p>
    <w:p w14:paraId="3BE76BD6" w14:textId="27265584" w:rsidR="007B37A9" w:rsidRPr="00983983" w:rsidRDefault="007B37A9" w:rsidP="00B75709">
      <w:pPr>
        <w:ind w:firstLine="709"/>
      </w:pPr>
      <w:r w:rsidRPr="00983983">
        <w:t>Теперь логин и пароль</w:t>
      </w:r>
      <w:r w:rsidR="00A13F3F">
        <w:t xml:space="preserve"> для доступа</w:t>
      </w:r>
      <w:r w:rsidRPr="00983983">
        <w:t xml:space="preserve"> к базам данных хранится в</w:t>
      </w:r>
      <w:r w:rsidR="00A13F3F">
        <w:t xml:space="preserve"> файле</w:t>
      </w:r>
      <w:r w:rsidRPr="00983983">
        <w:t xml:space="preserve"> </w:t>
      </w:r>
      <w:r w:rsidRPr="007252E9">
        <w:t>zerver.db</w:t>
      </w:r>
      <w:r w:rsidRPr="00983983">
        <w:t xml:space="preserve">. Их </w:t>
      </w:r>
      <w:r w:rsidRPr="007252E9">
        <w:t>не нужно</w:t>
      </w:r>
      <w:r w:rsidRPr="00983983">
        <w:t xml:space="preserve"> указывать перед каждым запуском </w:t>
      </w:r>
      <w:r>
        <w:t xml:space="preserve">программы </w:t>
      </w:r>
      <w:r w:rsidRPr="00E00373">
        <w:rPr>
          <w:b/>
        </w:rPr>
        <w:t xml:space="preserve">«Сервер </w:t>
      </w:r>
      <w:r w:rsidRPr="007252E9">
        <w:rPr>
          <w:b/>
        </w:rPr>
        <w:t>SCADA</w:t>
      </w:r>
      <w:r w:rsidRPr="00E00373">
        <w:rPr>
          <w:b/>
        </w:rPr>
        <w:t>»</w:t>
      </w:r>
      <w:r w:rsidRPr="00983983">
        <w:t>.</w:t>
      </w:r>
    </w:p>
    <w:p w14:paraId="3820BC45" w14:textId="77777777" w:rsidR="007B37A9" w:rsidRDefault="007B37A9" w:rsidP="00B75709">
      <w:r w:rsidRPr="00983983">
        <w:t>Но, если логин или пароль к какой-либо базе данных изменится, то его снова надо указать в строке подключения (</w:t>
      </w:r>
      <w:r w:rsidRPr="007B71A6">
        <w:fldChar w:fldCharType="begin"/>
      </w:r>
      <w:r w:rsidRPr="007B71A6">
        <w:instrText xml:space="preserve"> REF _Ref191373570 \h  \* MERGEFORMAT </w:instrText>
      </w:r>
      <w:r w:rsidRPr="007B71A6">
        <w:fldChar w:fldCharType="separate"/>
      </w:r>
      <w:r w:rsidRPr="007B71A6">
        <w:t>Рисунок 6.9</w:t>
      </w:r>
      <w:r w:rsidRPr="007B71A6">
        <w:fldChar w:fldCharType="end"/>
      </w:r>
      <w:r w:rsidRPr="007B71A6">
        <w:t>)</w:t>
      </w:r>
      <w:r w:rsidRPr="00983983">
        <w:t>.</w:t>
      </w:r>
    </w:p>
    <w:p w14:paraId="7D13877B" w14:textId="5BE6AF7E" w:rsidR="00C53355" w:rsidRPr="00272034" w:rsidRDefault="00C53355" w:rsidP="00B75709">
      <w:pPr>
        <w:rPr>
          <w:color w:val="000000" w:themeColor="text1"/>
        </w:rPr>
      </w:pPr>
    </w:p>
    <w:p w14:paraId="0550A85F" w14:textId="77777777" w:rsidR="000736EB" w:rsidRPr="00272034" w:rsidRDefault="000736EB" w:rsidP="00B75709">
      <w:pPr>
        <w:rPr>
          <w:color w:val="000000" w:themeColor="text1"/>
        </w:rPr>
      </w:pPr>
    </w:p>
    <w:p w14:paraId="68196930" w14:textId="77777777" w:rsidR="00660CC3" w:rsidRPr="00272034" w:rsidRDefault="00102305" w:rsidP="00B75709">
      <w:pPr>
        <w:keepNext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lastRenderedPageBreak/>
        <w:drawing>
          <wp:inline distT="0" distB="0" distL="0" distR="0" wp14:anchorId="77A89D87" wp14:editId="1AB039D5">
            <wp:extent cx="5286375" cy="1885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7BBF" w14:textId="173439F8" w:rsidR="00102305" w:rsidRPr="00272034" w:rsidRDefault="00660CC3" w:rsidP="00B75709">
      <w:pPr>
        <w:pStyle w:val="af9"/>
        <w:spacing w:before="0"/>
        <w:jc w:val="center"/>
        <w:rPr>
          <w:color w:val="000000" w:themeColor="text1"/>
        </w:rPr>
      </w:pPr>
      <w:bookmarkStart w:id="48" w:name="_Ref191373570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9</w:t>
      </w:r>
      <w:r w:rsidR="00C617D6" w:rsidRPr="00272034">
        <w:rPr>
          <w:noProof/>
          <w:color w:val="000000" w:themeColor="text1"/>
        </w:rPr>
        <w:fldChar w:fldCharType="end"/>
      </w:r>
      <w:bookmarkEnd w:id="48"/>
      <w:r w:rsidR="003362FC" w:rsidRPr="00272034">
        <w:rPr>
          <w:color w:val="000000" w:themeColor="text1"/>
        </w:rPr>
        <w:t xml:space="preserve"> – </w:t>
      </w:r>
      <w:r w:rsidR="00A40F35" w:rsidRPr="00272034">
        <w:rPr>
          <w:color w:val="000000" w:themeColor="text1"/>
        </w:rPr>
        <w:t>Строка подключени</w:t>
      </w:r>
      <w:r w:rsidR="00A40F35" w:rsidRPr="00272034">
        <w:rPr>
          <w:noProof/>
          <w:color w:val="000000" w:themeColor="text1"/>
        </w:rPr>
        <w:t>я</w:t>
      </w:r>
    </w:p>
    <w:p w14:paraId="797F3EBF" w14:textId="77777777" w:rsidR="003219A5" w:rsidRDefault="003219A5" w:rsidP="00B75709"/>
    <w:p w14:paraId="0BF4C1C9" w14:textId="25732FA2" w:rsidR="007B37A9" w:rsidRPr="00983983" w:rsidRDefault="007B37A9" w:rsidP="00B75709">
      <w:r w:rsidRPr="00983983">
        <w:t xml:space="preserve">Также можно изменить имя БД, </w:t>
      </w:r>
      <w:r w:rsidRPr="00983983">
        <w:rPr>
          <w:lang w:val="en-US"/>
        </w:rPr>
        <w:t>IP</w:t>
      </w:r>
      <w:r w:rsidRPr="00983983">
        <w:t xml:space="preserve">-адрес и порт подключения к БД — эти данные запишутся в </w:t>
      </w:r>
      <w:r w:rsidR="00A13F3F">
        <w:t xml:space="preserve">файл </w:t>
      </w:r>
      <w:r w:rsidRPr="00983983">
        <w:rPr>
          <w:lang w:val="en-US"/>
        </w:rPr>
        <w:t>zerver</w:t>
      </w:r>
      <w:r w:rsidRPr="00983983">
        <w:t>.</w:t>
      </w:r>
      <w:r w:rsidRPr="00983983">
        <w:rPr>
          <w:lang w:val="en-US"/>
        </w:rPr>
        <w:t>db</w:t>
      </w:r>
      <w:r w:rsidRPr="00983983">
        <w:t xml:space="preserve"> при перезапуске</w:t>
      </w:r>
      <w:r w:rsidR="00C03D9C">
        <w:t xml:space="preserve"> </w:t>
      </w:r>
      <w:r w:rsidR="00A13F3F">
        <w:t>пр</w:t>
      </w:r>
      <w:r w:rsidR="00BB7716">
        <w:t>о</w:t>
      </w:r>
      <w:r w:rsidR="00A13F3F">
        <w:t>граммы</w:t>
      </w:r>
      <w:r w:rsidRPr="00983983">
        <w:t xml:space="preserve">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983983">
        <w:t>.</w:t>
      </w:r>
    </w:p>
    <w:p w14:paraId="68549139" w14:textId="77777777" w:rsidR="00E41150" w:rsidRPr="00272034" w:rsidRDefault="00E41150" w:rsidP="00B75709">
      <w:pPr>
        <w:rPr>
          <w:color w:val="000000" w:themeColor="text1"/>
        </w:rPr>
      </w:pPr>
    </w:p>
    <w:p w14:paraId="3BB566AA" w14:textId="6F2BAD96" w:rsidR="00C53355" w:rsidRPr="00272034" w:rsidRDefault="00C53355" w:rsidP="00B75709">
      <w:pPr>
        <w:pStyle w:val="3"/>
        <w:numPr>
          <w:ilvl w:val="2"/>
          <w:numId w:val="20"/>
        </w:numPr>
        <w:spacing w:before="0" w:after="0"/>
        <w:rPr>
          <w:color w:val="000000" w:themeColor="text1"/>
        </w:rPr>
      </w:pPr>
      <w:bookmarkStart w:id="49" w:name="_Toc195276820"/>
      <w:r w:rsidRPr="00272034">
        <w:rPr>
          <w:color w:val="000000" w:themeColor="text1"/>
        </w:rPr>
        <w:t xml:space="preserve">Данные аутентификации для </w:t>
      </w:r>
      <w:r w:rsidR="00487BE2" w:rsidRPr="00272034">
        <w:rPr>
          <w:color w:val="000000" w:themeColor="text1"/>
        </w:rPr>
        <w:t>каналов</w:t>
      </w:r>
      <w:bookmarkEnd w:id="49"/>
    </w:p>
    <w:p w14:paraId="5EF38883" w14:textId="77777777" w:rsidR="000E22DB" w:rsidRPr="00272034" w:rsidRDefault="000E22DB" w:rsidP="00B75709">
      <w:pPr>
        <w:rPr>
          <w:color w:val="000000" w:themeColor="text1"/>
        </w:rPr>
      </w:pPr>
    </w:p>
    <w:p w14:paraId="676ACF63" w14:textId="77777777" w:rsidR="002C7446" w:rsidRPr="00983983" w:rsidRDefault="002C7446" w:rsidP="00B75709">
      <w:r w:rsidRPr="00983983">
        <w:t xml:space="preserve">Для некоторых каналов данных также необходимо указывать данные аутентификации. Например, для </w:t>
      </w:r>
      <w:r w:rsidRPr="007252E9">
        <w:t>OPC</w:t>
      </w:r>
      <w:r w:rsidRPr="00983983">
        <w:t>.</w:t>
      </w:r>
    </w:p>
    <w:p w14:paraId="07A30101" w14:textId="3CD9D793" w:rsidR="002C7446" w:rsidRPr="00983983" w:rsidRDefault="002C7446" w:rsidP="00B75709">
      <w:r w:rsidRPr="00983983">
        <w:t xml:space="preserve">Их нужно указать перед запуском </w:t>
      </w:r>
      <w:r>
        <w:t xml:space="preserve">программы </w:t>
      </w:r>
      <w:r w:rsidRPr="00E00373">
        <w:rPr>
          <w:b/>
        </w:rPr>
        <w:t xml:space="preserve">«Сервер </w:t>
      </w:r>
      <w:r w:rsidRPr="007252E9">
        <w:rPr>
          <w:b/>
        </w:rPr>
        <w:t>SCADA</w:t>
      </w:r>
      <w:r w:rsidRPr="00E00373">
        <w:rPr>
          <w:b/>
        </w:rPr>
        <w:t>»</w:t>
      </w:r>
      <w:r w:rsidRPr="007252E9">
        <w:t xml:space="preserve"> </w:t>
      </w:r>
      <w:r w:rsidRPr="00983983">
        <w:t>в разделе [</w:t>
      </w:r>
      <w:r w:rsidRPr="006C432F">
        <w:t>CHANNELS</w:t>
      </w:r>
      <w:r w:rsidRPr="00983983">
        <w:t xml:space="preserve">] файла </w:t>
      </w:r>
      <w:r w:rsidRPr="00437A56">
        <w:rPr>
          <w:b/>
        </w:rPr>
        <w:t>zerver.cfg</w:t>
      </w:r>
      <w:r w:rsidRPr="00983983">
        <w:t>.</w:t>
      </w:r>
    </w:p>
    <w:p w14:paraId="136A3664" w14:textId="77777777" w:rsidR="002C7446" w:rsidRPr="00983983" w:rsidRDefault="002C7446" w:rsidP="00B75709">
      <w:r w:rsidRPr="00983983">
        <w:t>Строка должна иметь вид:</w:t>
      </w:r>
    </w:p>
    <w:p w14:paraId="6CB5688D" w14:textId="77777777" w:rsidR="002C7446" w:rsidRPr="00983983" w:rsidRDefault="002C7446" w:rsidP="00B75709">
      <w:r w:rsidRPr="00983983">
        <w:t>Имя_хоста:имя_сервиса=user=логин password=пароль (</w:t>
      </w:r>
      <w:r w:rsidRPr="00983983">
        <w:fldChar w:fldCharType="begin"/>
      </w:r>
      <w:r w:rsidRPr="00983983">
        <w:instrText xml:space="preserve"> REF _Ref191373734 \h </w:instrText>
      </w:r>
      <w:r>
        <w:instrText xml:space="preserve"> \* MERGEFORMAT </w:instrText>
      </w:r>
      <w:r w:rsidRPr="00983983">
        <w:fldChar w:fldCharType="separate"/>
      </w:r>
      <w:r w:rsidRPr="00983983">
        <w:t xml:space="preserve">Рисунок </w:t>
      </w:r>
      <w:r>
        <w:t>6</w:t>
      </w:r>
      <w:r w:rsidRPr="00983983">
        <w:t>.</w:t>
      </w:r>
      <w:r>
        <w:t>10</w:t>
      </w:r>
      <w:r w:rsidRPr="00983983">
        <w:fldChar w:fldCharType="end"/>
      </w:r>
      <w:r w:rsidRPr="00983983">
        <w:t>).</w:t>
      </w:r>
    </w:p>
    <w:p w14:paraId="0914DD7C" w14:textId="77777777" w:rsidR="006C1A4E" w:rsidRPr="00272034" w:rsidRDefault="006C1A4E" w:rsidP="00B75709">
      <w:pPr>
        <w:keepNext/>
        <w:ind w:firstLine="0"/>
        <w:rPr>
          <w:color w:val="000000" w:themeColor="text1"/>
        </w:rPr>
      </w:pPr>
    </w:p>
    <w:p w14:paraId="6208934A" w14:textId="77777777" w:rsidR="00660CC3" w:rsidRPr="00272034" w:rsidRDefault="00136D21" w:rsidP="00B75709">
      <w:pPr>
        <w:keepNext/>
        <w:ind w:firstLine="0"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drawing>
          <wp:inline distT="0" distB="0" distL="0" distR="0" wp14:anchorId="427F22DE" wp14:editId="50167860">
            <wp:extent cx="6336801" cy="77152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7263" cy="7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0961" w14:textId="11D2EA4A" w:rsidR="00136D21" w:rsidRPr="00272034" w:rsidRDefault="00660CC3" w:rsidP="00B75709">
      <w:pPr>
        <w:pStyle w:val="af9"/>
        <w:spacing w:before="0"/>
        <w:jc w:val="center"/>
        <w:rPr>
          <w:color w:val="000000" w:themeColor="text1"/>
        </w:rPr>
      </w:pPr>
      <w:bookmarkStart w:id="50" w:name="_Ref191373734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10</w:t>
      </w:r>
      <w:r w:rsidR="00C617D6" w:rsidRPr="00272034">
        <w:rPr>
          <w:noProof/>
          <w:color w:val="000000" w:themeColor="text1"/>
        </w:rPr>
        <w:fldChar w:fldCharType="end"/>
      </w:r>
      <w:bookmarkEnd w:id="50"/>
      <w:r w:rsidR="007F704E" w:rsidRPr="00272034">
        <w:rPr>
          <w:color w:val="000000" w:themeColor="text1"/>
        </w:rPr>
        <w:t xml:space="preserve"> – </w:t>
      </w:r>
      <w:r w:rsidR="00DB1A15" w:rsidRPr="00272034">
        <w:rPr>
          <w:color w:val="000000" w:themeColor="text1"/>
        </w:rPr>
        <w:t>Раздел [</w:t>
      </w:r>
      <w:r w:rsidR="00DB1A15" w:rsidRPr="00272034">
        <w:rPr>
          <w:color w:val="000000" w:themeColor="text1"/>
          <w:lang w:val="en-US"/>
        </w:rPr>
        <w:t>CHANNELS</w:t>
      </w:r>
      <w:r w:rsidR="00DB1A15" w:rsidRPr="00272034">
        <w:rPr>
          <w:color w:val="000000" w:themeColor="text1"/>
        </w:rPr>
        <w:t>]</w:t>
      </w:r>
    </w:p>
    <w:p w14:paraId="441F27BA" w14:textId="77777777" w:rsidR="00660CC3" w:rsidRPr="00272034" w:rsidRDefault="00660CC3" w:rsidP="00B75709">
      <w:pPr>
        <w:rPr>
          <w:color w:val="000000" w:themeColor="text1"/>
        </w:rPr>
      </w:pPr>
    </w:p>
    <w:p w14:paraId="2A88730E" w14:textId="77777777" w:rsidR="002C7446" w:rsidRPr="00983983" w:rsidRDefault="002C7446" w:rsidP="00B75709">
      <w:r w:rsidRPr="00983983">
        <w:t>Параметры строки имеют следующее значение:</w:t>
      </w:r>
    </w:p>
    <w:p w14:paraId="4FB29C7B" w14:textId="77777777" w:rsidR="002C7446" w:rsidRPr="00983983" w:rsidRDefault="002C7446" w:rsidP="00B75709">
      <w:r w:rsidRPr="006C432F">
        <w:t>Имя_хоста</w:t>
      </w:r>
      <w:r w:rsidRPr="00983983">
        <w:t xml:space="preserve"> — </w:t>
      </w:r>
      <w:r w:rsidRPr="006C432F">
        <w:t>IP</w:t>
      </w:r>
      <w:r w:rsidRPr="00983983">
        <w:t xml:space="preserve">-адрес либо имя компьютера в сети (для </w:t>
      </w:r>
      <w:r w:rsidRPr="006C432F">
        <w:t>OPC</w:t>
      </w:r>
      <w:r w:rsidRPr="00983983">
        <w:t>), должны</w:t>
      </w:r>
      <w:r>
        <w:t xml:space="preserve"> совпадать с данными о канале в</w:t>
      </w:r>
      <w:r w:rsidRPr="00983983">
        <w:t xml:space="preserve"> таблице </w:t>
      </w:r>
      <w:r w:rsidRPr="006C432F">
        <w:t>ChannelTable</w:t>
      </w:r>
      <w:r w:rsidRPr="00983983">
        <w:t xml:space="preserve"> (</w:t>
      </w:r>
      <w:r w:rsidRPr="00983983">
        <w:fldChar w:fldCharType="begin"/>
      </w:r>
      <w:r w:rsidRPr="00983983">
        <w:instrText xml:space="preserve"> REF _Ref191374148 \h </w:instrText>
      </w:r>
      <w:r>
        <w:instrText xml:space="preserve"> \* MERGEFORMAT </w:instrText>
      </w:r>
      <w:r w:rsidRPr="00983983">
        <w:fldChar w:fldCharType="separate"/>
      </w:r>
      <w:r w:rsidRPr="00983983">
        <w:t xml:space="preserve">Рисунок </w:t>
      </w:r>
      <w:r>
        <w:t>6</w:t>
      </w:r>
      <w:r w:rsidRPr="00983983">
        <w:t>.</w:t>
      </w:r>
      <w:r>
        <w:t>11</w:t>
      </w:r>
      <w:r w:rsidRPr="00983983">
        <w:fldChar w:fldCharType="end"/>
      </w:r>
      <w:r w:rsidRPr="00983983">
        <w:t>).</w:t>
      </w:r>
    </w:p>
    <w:p w14:paraId="1229EBFC" w14:textId="15148E48" w:rsidR="002C7446" w:rsidRPr="00983983" w:rsidRDefault="002C7446" w:rsidP="00B75709">
      <w:r w:rsidRPr="00983983">
        <w:t>Т</w:t>
      </w:r>
      <w:r w:rsidR="00A13F3F">
        <w:t>о</w:t>
      </w:r>
      <w:r w:rsidRPr="00983983">
        <w:t>е</w:t>
      </w:r>
      <w:r w:rsidR="00A13F3F">
        <w:t>сть,</w:t>
      </w:r>
      <w:r w:rsidRPr="00983983">
        <w:t xml:space="preserve"> если в </w:t>
      </w:r>
      <w:r w:rsidRPr="006C432F">
        <w:t>ChannelTable</w:t>
      </w:r>
      <w:r w:rsidRPr="00983983">
        <w:t xml:space="preserve"> указан </w:t>
      </w:r>
      <w:r w:rsidRPr="006C432F">
        <w:t>канал</w:t>
      </w:r>
      <w:r w:rsidRPr="00983983">
        <w:t xml:space="preserve"> </w:t>
      </w:r>
      <w:r w:rsidRPr="006C432F">
        <w:t>mes</w:t>
      </w:r>
      <w:r w:rsidRPr="00983983">
        <w:t>-</w:t>
      </w:r>
      <w:r w:rsidRPr="006C432F">
        <w:t>base</w:t>
      </w:r>
      <w:r w:rsidRPr="00983983">
        <w:t>1:{</w:t>
      </w:r>
      <w:r w:rsidRPr="006C432F">
        <w:t>CE</w:t>
      </w:r>
      <w:r w:rsidRPr="00983983">
        <w:t>0322</w:t>
      </w:r>
      <w:r w:rsidRPr="006C432F">
        <w:t>A</w:t>
      </w:r>
      <w:r w:rsidRPr="00983983">
        <w:t>9-65</w:t>
      </w:r>
      <w:r w:rsidRPr="006C432F">
        <w:t>A</w:t>
      </w:r>
      <w:r w:rsidRPr="00983983">
        <w:t>9-4268-84</w:t>
      </w:r>
      <w:r w:rsidRPr="006C432F">
        <w:t>D</w:t>
      </w:r>
      <w:r w:rsidRPr="00983983">
        <w:t>5-</w:t>
      </w:r>
      <w:r w:rsidRPr="006C432F">
        <w:t>DD</w:t>
      </w:r>
      <w:r w:rsidRPr="00983983">
        <w:t>7</w:t>
      </w:r>
      <w:r w:rsidRPr="006C432F">
        <w:t>A</w:t>
      </w:r>
      <w:r w:rsidRPr="00983983">
        <w:t>17</w:t>
      </w:r>
      <w:r w:rsidRPr="006C432F">
        <w:t>E</w:t>
      </w:r>
      <w:r w:rsidRPr="00983983">
        <w:t>94</w:t>
      </w:r>
      <w:r w:rsidRPr="006C432F">
        <w:t>C</w:t>
      </w:r>
      <w:r w:rsidRPr="00983983">
        <w:t>56}, то</w:t>
      </w:r>
      <w:r w:rsidR="00A13F3F">
        <w:t xml:space="preserve"> его </w:t>
      </w:r>
      <w:r w:rsidRPr="00983983">
        <w:t xml:space="preserve"> так же нужно описать в [</w:t>
      </w:r>
      <w:r w:rsidRPr="006C432F">
        <w:t>CHANNELS</w:t>
      </w:r>
      <w:r w:rsidRPr="00983983">
        <w:t>].</w:t>
      </w:r>
    </w:p>
    <w:p w14:paraId="6D4ED918" w14:textId="77777777" w:rsidR="002C7446" w:rsidRPr="00983983" w:rsidRDefault="002C7446" w:rsidP="00B75709">
      <w:r w:rsidRPr="006C432F">
        <w:t>Имя_сервиса</w:t>
      </w:r>
      <w:r w:rsidRPr="00983983">
        <w:t xml:space="preserve"> — порт либо имя сервиса для </w:t>
      </w:r>
      <w:r w:rsidRPr="006C432F">
        <w:t>OPC</w:t>
      </w:r>
      <w:r w:rsidRPr="00983983">
        <w:t xml:space="preserve"> как в </w:t>
      </w:r>
      <w:r w:rsidRPr="006C432F">
        <w:t>ChannelTable</w:t>
      </w:r>
      <w:r w:rsidRPr="00983983">
        <w:t>.</w:t>
      </w:r>
    </w:p>
    <w:p w14:paraId="04EB508E" w14:textId="77777777" w:rsidR="002C7446" w:rsidRPr="00983983" w:rsidRDefault="002C7446" w:rsidP="00B75709">
      <w:r w:rsidRPr="006C432F">
        <w:t>Логин</w:t>
      </w:r>
      <w:r w:rsidRPr="00983983">
        <w:t xml:space="preserve">. </w:t>
      </w:r>
    </w:p>
    <w:p w14:paraId="1273B57A" w14:textId="527DFB2D" w:rsidR="00CC7704" w:rsidRPr="00272034" w:rsidRDefault="002C7446" w:rsidP="00B75709">
      <w:pPr>
        <w:rPr>
          <w:color w:val="000000" w:themeColor="text1"/>
        </w:rPr>
      </w:pPr>
      <w:r w:rsidRPr="006C432F">
        <w:t>Пароль</w:t>
      </w:r>
      <w:r w:rsidRPr="00983983">
        <w:t>.</w:t>
      </w:r>
    </w:p>
    <w:p w14:paraId="0744A653" w14:textId="77777777" w:rsidR="003D205F" w:rsidRPr="00272034" w:rsidRDefault="003D205F" w:rsidP="00B75709">
      <w:pPr>
        <w:pStyle w:val="aff"/>
        <w:ind w:left="1070" w:firstLine="0"/>
        <w:contextualSpacing/>
        <w:rPr>
          <w:color w:val="000000" w:themeColor="text1"/>
        </w:rPr>
      </w:pPr>
    </w:p>
    <w:p w14:paraId="51CF559F" w14:textId="77777777" w:rsidR="00C67CBD" w:rsidRPr="00272034" w:rsidRDefault="00136D21" w:rsidP="00B75709">
      <w:pPr>
        <w:keepNext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drawing>
          <wp:inline distT="0" distB="0" distL="0" distR="0" wp14:anchorId="43D87E3A" wp14:editId="636F5C39">
            <wp:extent cx="5940425" cy="8921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B8CB" w14:textId="2BC307FF" w:rsidR="00136D21" w:rsidRPr="00272034" w:rsidRDefault="00C67CBD" w:rsidP="00B75709">
      <w:pPr>
        <w:pStyle w:val="af9"/>
        <w:spacing w:before="0"/>
        <w:jc w:val="center"/>
        <w:rPr>
          <w:color w:val="000000" w:themeColor="text1"/>
        </w:rPr>
      </w:pPr>
      <w:bookmarkStart w:id="51" w:name="_Ref191374148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11</w:t>
      </w:r>
      <w:r w:rsidR="00C617D6" w:rsidRPr="00272034">
        <w:rPr>
          <w:noProof/>
          <w:color w:val="000000" w:themeColor="text1"/>
        </w:rPr>
        <w:fldChar w:fldCharType="end"/>
      </w:r>
      <w:bookmarkEnd w:id="51"/>
      <w:r w:rsidR="00FE1BCD" w:rsidRPr="00272034">
        <w:rPr>
          <w:color w:val="000000" w:themeColor="text1"/>
        </w:rPr>
        <w:t xml:space="preserve"> – Таблица </w:t>
      </w:r>
      <w:r w:rsidR="00FE1BCD" w:rsidRPr="00272034">
        <w:rPr>
          <w:color w:val="000000" w:themeColor="text1"/>
          <w:lang w:val="en-US"/>
        </w:rPr>
        <w:t>ChannelTable</w:t>
      </w:r>
    </w:p>
    <w:p w14:paraId="40AB6F4E" w14:textId="196B054A" w:rsidR="00EA0BB0" w:rsidRPr="00983983" w:rsidRDefault="00EA0BB0" w:rsidP="00B75709">
      <w:r w:rsidRPr="00983983">
        <w:lastRenderedPageBreak/>
        <w:t xml:space="preserve">После запуска </w:t>
      </w:r>
      <w:r>
        <w:t>программа</w:t>
      </w:r>
      <w:r w:rsidRPr="00983983">
        <w:t xml:space="preserve"> </w:t>
      </w:r>
      <w:r w:rsidRPr="00E00373">
        <w:rPr>
          <w:b/>
        </w:rPr>
        <w:t xml:space="preserve">«Сервер </w:t>
      </w:r>
      <w:r w:rsidRPr="006C432F">
        <w:rPr>
          <w:b/>
        </w:rPr>
        <w:t>SCADA</w:t>
      </w:r>
      <w:r w:rsidRPr="00E00373">
        <w:rPr>
          <w:b/>
        </w:rPr>
        <w:t>»</w:t>
      </w:r>
      <w:r w:rsidRPr="006C432F">
        <w:t xml:space="preserve"> </w:t>
      </w:r>
      <w:r w:rsidRPr="00983983">
        <w:t xml:space="preserve">занесет данные аутентификации для канала в </w:t>
      </w:r>
      <w:r w:rsidRPr="006C432F">
        <w:t>zerver.db,</w:t>
      </w:r>
      <w:r w:rsidRPr="00983983">
        <w:t xml:space="preserve"> в конфигурационном файле данные о каналах будут иметь вид как показано ниже (</w:t>
      </w:r>
      <w:r w:rsidRPr="00983983">
        <w:fldChar w:fldCharType="begin"/>
      </w:r>
      <w:r w:rsidRPr="00983983">
        <w:instrText xml:space="preserve"> REF _Ref191374480 \h </w:instrText>
      </w:r>
      <w:r>
        <w:instrText xml:space="preserve"> \* MERGEFORMAT </w:instrText>
      </w:r>
      <w:r w:rsidRPr="00983983">
        <w:fldChar w:fldCharType="separate"/>
      </w:r>
      <w:r w:rsidRPr="00983983">
        <w:t xml:space="preserve">Рисунок </w:t>
      </w:r>
      <w:r>
        <w:t>6</w:t>
      </w:r>
      <w:r w:rsidRPr="00983983">
        <w:t>.</w:t>
      </w:r>
      <w:r>
        <w:t>12</w:t>
      </w:r>
      <w:r w:rsidRPr="00983983">
        <w:fldChar w:fldCharType="end"/>
      </w:r>
      <w:r w:rsidRPr="00983983">
        <w:t>).</w:t>
      </w:r>
    </w:p>
    <w:p w14:paraId="3B8D1964" w14:textId="77777777" w:rsidR="00096653" w:rsidRPr="00272034" w:rsidRDefault="00096653" w:rsidP="00B75709">
      <w:pPr>
        <w:rPr>
          <w:color w:val="000000" w:themeColor="text1"/>
        </w:rPr>
      </w:pPr>
    </w:p>
    <w:p w14:paraId="0FFBE366" w14:textId="77777777" w:rsidR="00AA6CEC" w:rsidRPr="00272034" w:rsidRDefault="00136D21" w:rsidP="0033246D">
      <w:pPr>
        <w:keepNext/>
        <w:ind w:firstLine="0"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drawing>
          <wp:inline distT="0" distB="0" distL="0" distR="0" wp14:anchorId="4231D8CA" wp14:editId="0D568E4F">
            <wp:extent cx="5940425" cy="10045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3697" w14:textId="74166012" w:rsidR="00136D21" w:rsidRPr="00272034" w:rsidRDefault="00AA6CEC" w:rsidP="00B75709">
      <w:pPr>
        <w:pStyle w:val="af9"/>
        <w:spacing w:before="0"/>
        <w:jc w:val="center"/>
        <w:rPr>
          <w:color w:val="000000" w:themeColor="text1"/>
        </w:rPr>
      </w:pPr>
      <w:bookmarkStart w:id="52" w:name="_Ref191374480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6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12</w:t>
      </w:r>
      <w:r w:rsidR="00C617D6" w:rsidRPr="00272034">
        <w:rPr>
          <w:noProof/>
          <w:color w:val="000000" w:themeColor="text1"/>
        </w:rPr>
        <w:fldChar w:fldCharType="end"/>
      </w:r>
      <w:bookmarkEnd w:id="52"/>
      <w:r w:rsidR="00E41856" w:rsidRPr="00272034">
        <w:rPr>
          <w:color w:val="000000" w:themeColor="text1"/>
        </w:rPr>
        <w:t xml:space="preserve"> – </w:t>
      </w:r>
      <w:r w:rsidR="00815AC6" w:rsidRPr="00272034">
        <w:rPr>
          <w:color w:val="000000" w:themeColor="text1"/>
        </w:rPr>
        <w:t>Данные о каналах</w:t>
      </w:r>
    </w:p>
    <w:p w14:paraId="57FF300D" w14:textId="77777777" w:rsidR="00C0596A" w:rsidRPr="00272034" w:rsidRDefault="00C0596A" w:rsidP="00B75709">
      <w:pPr>
        <w:rPr>
          <w:color w:val="000000" w:themeColor="text1"/>
        </w:rPr>
      </w:pPr>
    </w:p>
    <w:p w14:paraId="1E1C65EE" w14:textId="53F3BD55" w:rsidR="00136D21" w:rsidRPr="00272034" w:rsidRDefault="00EA0BB0" w:rsidP="00B75709">
      <w:pPr>
        <w:rPr>
          <w:color w:val="000000" w:themeColor="text1"/>
        </w:rPr>
      </w:pPr>
      <w:r w:rsidRPr="00983983">
        <w:t xml:space="preserve">Если потребуется изменить данные для аутентификации для канала, то необходимо отредактировать файл </w:t>
      </w:r>
      <w:r w:rsidRPr="00437A56">
        <w:rPr>
          <w:b/>
        </w:rPr>
        <w:t>zerver.cfg</w:t>
      </w:r>
      <w:r w:rsidRPr="00983983">
        <w:t xml:space="preserve"> и подставить вместо *** нужную информацию. </w:t>
      </w:r>
      <w:r>
        <w:t>Затем п</w:t>
      </w:r>
      <w:r w:rsidRPr="00983983">
        <w:t>ерезапустить</w:t>
      </w:r>
      <w:r>
        <w:t xml:space="preserve"> программу</w:t>
      </w:r>
      <w:r w:rsidRPr="00983983">
        <w:t xml:space="preserve"> </w:t>
      </w:r>
      <w:r w:rsidRPr="006C432F">
        <w:rPr>
          <w:b/>
        </w:rPr>
        <w:t>«</w:t>
      </w:r>
      <w:r w:rsidRPr="00F62060">
        <w:rPr>
          <w:b/>
        </w:rPr>
        <w:t xml:space="preserve">Сервер </w:t>
      </w:r>
      <w:r w:rsidRPr="006C432F">
        <w:rPr>
          <w:b/>
        </w:rPr>
        <w:t>SCADA</w:t>
      </w:r>
      <w:r w:rsidRPr="00F62060">
        <w:rPr>
          <w:b/>
        </w:rPr>
        <w:t>»</w:t>
      </w:r>
      <w:r w:rsidRPr="00983983">
        <w:t>.</w:t>
      </w:r>
    </w:p>
    <w:p w14:paraId="6A5E6339" w14:textId="77777777" w:rsidR="00E41150" w:rsidRPr="00272034" w:rsidRDefault="00E41150" w:rsidP="00B75709">
      <w:pPr>
        <w:rPr>
          <w:color w:val="000000" w:themeColor="text1"/>
        </w:rPr>
      </w:pPr>
    </w:p>
    <w:p w14:paraId="42116D87" w14:textId="77777777" w:rsidR="00E41150" w:rsidRPr="00272034" w:rsidRDefault="00E41150" w:rsidP="00B75709">
      <w:pPr>
        <w:rPr>
          <w:color w:val="000000" w:themeColor="text1"/>
        </w:rPr>
      </w:pPr>
    </w:p>
    <w:p w14:paraId="31A3BC7F" w14:textId="77777777" w:rsidR="00E41150" w:rsidRPr="00272034" w:rsidRDefault="00E41150" w:rsidP="00B75709">
      <w:pPr>
        <w:rPr>
          <w:color w:val="000000" w:themeColor="text1"/>
        </w:rPr>
      </w:pPr>
    </w:p>
    <w:p w14:paraId="71830F8D" w14:textId="77777777" w:rsidR="00E41150" w:rsidRPr="00272034" w:rsidRDefault="00E41150" w:rsidP="00B75709">
      <w:pPr>
        <w:rPr>
          <w:color w:val="000000" w:themeColor="text1"/>
        </w:rPr>
      </w:pPr>
    </w:p>
    <w:p w14:paraId="4BF89600" w14:textId="77777777" w:rsidR="00E41150" w:rsidRPr="00272034" w:rsidRDefault="00E41150" w:rsidP="00B75709">
      <w:pPr>
        <w:rPr>
          <w:color w:val="000000" w:themeColor="text1"/>
        </w:rPr>
      </w:pPr>
    </w:p>
    <w:p w14:paraId="1A9F488E" w14:textId="77777777" w:rsidR="00E41150" w:rsidRPr="00272034" w:rsidRDefault="00E41150" w:rsidP="00B75709">
      <w:pPr>
        <w:rPr>
          <w:color w:val="000000" w:themeColor="text1"/>
        </w:rPr>
      </w:pPr>
    </w:p>
    <w:p w14:paraId="314F0183" w14:textId="77777777" w:rsidR="00E41150" w:rsidRPr="00272034" w:rsidRDefault="00E41150" w:rsidP="00B75709">
      <w:pPr>
        <w:rPr>
          <w:color w:val="000000" w:themeColor="text1"/>
        </w:rPr>
      </w:pPr>
    </w:p>
    <w:p w14:paraId="3EF9C6D2" w14:textId="77777777" w:rsidR="00E41150" w:rsidRPr="00272034" w:rsidRDefault="00E41150" w:rsidP="00B75709">
      <w:pPr>
        <w:rPr>
          <w:color w:val="000000" w:themeColor="text1"/>
        </w:rPr>
      </w:pPr>
    </w:p>
    <w:p w14:paraId="0F4D4407" w14:textId="77777777" w:rsidR="00E41150" w:rsidRPr="00272034" w:rsidRDefault="00E41150" w:rsidP="00B75709">
      <w:pPr>
        <w:rPr>
          <w:color w:val="000000" w:themeColor="text1"/>
        </w:rPr>
      </w:pPr>
    </w:p>
    <w:p w14:paraId="22377CF0" w14:textId="77777777" w:rsidR="00E41150" w:rsidRPr="00272034" w:rsidRDefault="00E41150" w:rsidP="00B75709">
      <w:pPr>
        <w:rPr>
          <w:color w:val="000000" w:themeColor="text1"/>
        </w:rPr>
      </w:pPr>
    </w:p>
    <w:p w14:paraId="45C0C619" w14:textId="77777777" w:rsidR="00E41150" w:rsidRPr="00272034" w:rsidRDefault="00E41150" w:rsidP="00B75709">
      <w:pPr>
        <w:rPr>
          <w:color w:val="000000" w:themeColor="text1"/>
        </w:rPr>
      </w:pPr>
    </w:p>
    <w:p w14:paraId="0F7C8ECB" w14:textId="77777777" w:rsidR="00E41150" w:rsidRPr="00272034" w:rsidRDefault="00E41150" w:rsidP="00B75709">
      <w:pPr>
        <w:rPr>
          <w:color w:val="000000" w:themeColor="text1"/>
        </w:rPr>
      </w:pPr>
    </w:p>
    <w:p w14:paraId="387EAFD4" w14:textId="77777777" w:rsidR="00E41150" w:rsidRPr="00272034" w:rsidRDefault="00E41150" w:rsidP="00B75709">
      <w:pPr>
        <w:rPr>
          <w:color w:val="000000" w:themeColor="text1"/>
        </w:rPr>
      </w:pPr>
    </w:p>
    <w:p w14:paraId="6F2C26B0" w14:textId="77777777" w:rsidR="00E41150" w:rsidRPr="00272034" w:rsidRDefault="00E41150" w:rsidP="00B75709">
      <w:pPr>
        <w:rPr>
          <w:color w:val="000000" w:themeColor="text1"/>
        </w:rPr>
      </w:pPr>
    </w:p>
    <w:p w14:paraId="2302C080" w14:textId="77777777" w:rsidR="00E41150" w:rsidRPr="00272034" w:rsidRDefault="00E41150" w:rsidP="00B75709">
      <w:pPr>
        <w:rPr>
          <w:color w:val="000000" w:themeColor="text1"/>
        </w:rPr>
      </w:pPr>
    </w:p>
    <w:p w14:paraId="35102708" w14:textId="77777777" w:rsidR="00C817C9" w:rsidRPr="00272034" w:rsidRDefault="00C817C9" w:rsidP="00B75709">
      <w:pPr>
        <w:ind w:firstLine="0"/>
        <w:rPr>
          <w:i/>
          <w:color w:val="000000" w:themeColor="text1"/>
        </w:rPr>
      </w:pPr>
    </w:p>
    <w:p w14:paraId="06D2E457" w14:textId="77777777" w:rsidR="006F785B" w:rsidRPr="00272034" w:rsidRDefault="006F785B" w:rsidP="00B75709">
      <w:pPr>
        <w:ind w:firstLine="0"/>
        <w:rPr>
          <w:color w:val="000000" w:themeColor="text1"/>
        </w:rPr>
      </w:pPr>
    </w:p>
    <w:p w14:paraId="177682AE" w14:textId="57760409" w:rsidR="00847EE8" w:rsidRPr="00272034" w:rsidRDefault="00E177E8" w:rsidP="00B75709">
      <w:pPr>
        <w:pStyle w:val="1"/>
        <w:rPr>
          <w:color w:val="000000" w:themeColor="text1"/>
        </w:rPr>
      </w:pPr>
      <w:r w:rsidRPr="00272034">
        <w:rPr>
          <w:color w:val="000000" w:themeColor="text1"/>
        </w:rPr>
        <w:lastRenderedPageBreak/>
        <w:t xml:space="preserve"> </w:t>
      </w:r>
      <w:bookmarkStart w:id="53" w:name="_Toc195276821"/>
      <w:r w:rsidR="00C004DB" w:rsidRPr="00272034">
        <w:rPr>
          <w:color w:val="000000" w:themeColor="text1"/>
        </w:rPr>
        <w:t>ЗАПУСК ПРОГРАММЫ</w:t>
      </w:r>
      <w:bookmarkEnd w:id="53"/>
    </w:p>
    <w:p w14:paraId="4965972B" w14:textId="77777777" w:rsidR="003B32B3" w:rsidRPr="00272034" w:rsidRDefault="003B32B3" w:rsidP="00B75709">
      <w:pPr>
        <w:rPr>
          <w:color w:val="000000" w:themeColor="text1"/>
        </w:rPr>
      </w:pPr>
    </w:p>
    <w:p w14:paraId="19B87A09" w14:textId="74D532DF" w:rsidR="00634481" w:rsidRDefault="00EA0BB0" w:rsidP="00B75709">
      <w:pPr>
        <w:rPr>
          <w:color w:val="000000" w:themeColor="text1"/>
        </w:rPr>
      </w:pPr>
      <w:bookmarkStart w:id="54" w:name="_Toc179814830"/>
      <w:bookmarkEnd w:id="54"/>
      <w:r w:rsidRPr="00983983">
        <w:t xml:space="preserve">Перед запуском программы необходимо в свойствах файла </w:t>
      </w:r>
      <w:r w:rsidRPr="006C432F">
        <w:rPr>
          <w:b/>
        </w:rPr>
        <w:t>exec</w:t>
      </w:r>
      <w:r w:rsidRPr="000F0901">
        <w:rPr>
          <w:b/>
        </w:rPr>
        <w:t>.</w:t>
      </w:r>
      <w:r w:rsidRPr="006C432F">
        <w:rPr>
          <w:b/>
        </w:rPr>
        <w:t>sh</w:t>
      </w:r>
      <w:r w:rsidRPr="00983983">
        <w:t>,</w:t>
      </w:r>
      <w:r w:rsidRPr="006C432F">
        <w:t xml:space="preserve"> </w:t>
      </w:r>
      <w:r w:rsidRPr="00983983">
        <w:t>во вкладке</w:t>
      </w:r>
      <w:r w:rsidRPr="006C432F">
        <w:t xml:space="preserve"> </w:t>
      </w:r>
      <w:r w:rsidRPr="000F0901">
        <w:rPr>
          <w:b/>
        </w:rPr>
        <w:t>«Дискреционные атрибуты»</w:t>
      </w:r>
      <w:r w:rsidRPr="006C432F">
        <w:t xml:space="preserve">, </w:t>
      </w:r>
      <w:r w:rsidRPr="00983983">
        <w:t xml:space="preserve">установить флаги для параметров </w:t>
      </w:r>
      <w:r w:rsidRPr="006C432F">
        <w:t>«Пользователь»</w:t>
      </w:r>
      <w:r w:rsidRPr="00983983">
        <w:t xml:space="preserve">, </w:t>
      </w:r>
      <w:r w:rsidRPr="006C432F">
        <w:t>«Группа»</w:t>
      </w:r>
      <w:r w:rsidRPr="00983983">
        <w:t xml:space="preserve">, </w:t>
      </w:r>
      <w:r w:rsidRPr="006C432F">
        <w:t>«Остальные»</w:t>
      </w:r>
      <w:r w:rsidRPr="00983983">
        <w:t xml:space="preserve"> (</w:t>
      </w:r>
      <w:r w:rsidRPr="00983983">
        <w:fldChar w:fldCharType="begin"/>
      </w:r>
      <w:r w:rsidRPr="00983983">
        <w:instrText xml:space="preserve"> REF _Ref191374519 \h </w:instrText>
      </w:r>
      <w:r>
        <w:instrText xml:space="preserve"> \* MERGEFORMAT </w:instrText>
      </w:r>
      <w:r w:rsidRPr="00983983">
        <w:fldChar w:fldCharType="separate"/>
      </w:r>
      <w:r w:rsidRPr="00983983">
        <w:t xml:space="preserve">Рисунок </w:t>
      </w:r>
      <w:r>
        <w:t>7</w:t>
      </w:r>
      <w:r w:rsidRPr="00983983">
        <w:t>.</w:t>
      </w:r>
      <w:r>
        <w:t>1</w:t>
      </w:r>
      <w:r w:rsidRPr="00983983">
        <w:fldChar w:fldCharType="end"/>
      </w:r>
      <w:r w:rsidRPr="00983983">
        <w:t xml:space="preserve">). </w:t>
      </w:r>
      <w:r>
        <w:t>Затем н</w:t>
      </w:r>
      <w:r w:rsidRPr="00983983">
        <w:t xml:space="preserve">ажать </w:t>
      </w:r>
      <w:r>
        <w:t xml:space="preserve">на </w:t>
      </w:r>
      <w:r w:rsidRPr="00983983">
        <w:t xml:space="preserve">кнопку </w:t>
      </w:r>
      <w:r w:rsidRPr="006C432F">
        <w:t>«Да»</w:t>
      </w:r>
      <w:r w:rsidRPr="00983983">
        <w:t>.</w:t>
      </w:r>
      <w:r w:rsidR="00634481" w:rsidRPr="00272034">
        <w:rPr>
          <w:color w:val="000000" w:themeColor="text1"/>
        </w:rPr>
        <w:t xml:space="preserve"> </w:t>
      </w:r>
    </w:p>
    <w:p w14:paraId="3E7C3C5D" w14:textId="77777777" w:rsidR="0065224B" w:rsidRPr="00272034" w:rsidRDefault="0065224B" w:rsidP="00B75709">
      <w:pPr>
        <w:rPr>
          <w:color w:val="000000" w:themeColor="text1"/>
        </w:rPr>
      </w:pPr>
    </w:p>
    <w:p w14:paraId="53F37528" w14:textId="77777777" w:rsidR="00BA0F55" w:rsidRPr="00272034" w:rsidRDefault="00071609" w:rsidP="00B75709">
      <w:pPr>
        <w:keepNext/>
        <w:ind w:firstLine="709"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drawing>
          <wp:inline distT="0" distB="0" distL="0" distR="0" wp14:anchorId="364D6EC7" wp14:editId="0C8225D1">
            <wp:extent cx="5543550" cy="443664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6189" cy="44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179A" w14:textId="07B99DB6" w:rsidR="00634481" w:rsidRPr="00272034" w:rsidRDefault="00BA0F55" w:rsidP="00B75709">
      <w:pPr>
        <w:pStyle w:val="af9"/>
        <w:spacing w:before="0"/>
        <w:jc w:val="center"/>
        <w:rPr>
          <w:color w:val="000000" w:themeColor="text1"/>
        </w:rPr>
      </w:pPr>
      <w:bookmarkStart w:id="55" w:name="_Ref191374519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7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1</w:t>
      </w:r>
      <w:r w:rsidR="00C617D6" w:rsidRPr="00272034">
        <w:rPr>
          <w:noProof/>
          <w:color w:val="000000" w:themeColor="text1"/>
        </w:rPr>
        <w:fldChar w:fldCharType="end"/>
      </w:r>
      <w:bookmarkEnd w:id="55"/>
      <w:r w:rsidR="0099756D" w:rsidRPr="00272034">
        <w:rPr>
          <w:color w:val="000000" w:themeColor="text1"/>
        </w:rPr>
        <w:t xml:space="preserve"> – Вкладка</w:t>
      </w:r>
      <w:r w:rsidR="0099756D" w:rsidRPr="00272034">
        <w:rPr>
          <w:b/>
          <w:color w:val="000000" w:themeColor="text1"/>
        </w:rPr>
        <w:t xml:space="preserve"> «Дискреционные атрибуты»</w:t>
      </w:r>
    </w:p>
    <w:p w14:paraId="7A960F43" w14:textId="77777777" w:rsidR="00634481" w:rsidRPr="00272034" w:rsidRDefault="00634481" w:rsidP="00B75709">
      <w:pPr>
        <w:ind w:firstLine="709"/>
        <w:rPr>
          <w:color w:val="000000" w:themeColor="text1"/>
        </w:rPr>
      </w:pPr>
    </w:p>
    <w:p w14:paraId="08B22AF1" w14:textId="3D438158" w:rsidR="00E02DAB" w:rsidRPr="00272034" w:rsidRDefault="00EA0BB0" w:rsidP="0065224B">
      <w:pPr>
        <w:ind w:firstLine="709"/>
        <w:rPr>
          <w:color w:val="000000" w:themeColor="text1"/>
        </w:rPr>
      </w:pPr>
      <w:r w:rsidRPr="00983983">
        <w:t xml:space="preserve">Запуск </w:t>
      </w:r>
      <w:r>
        <w:t>программы</w:t>
      </w:r>
      <w:r w:rsidRPr="00983983">
        <w:rPr>
          <w:b/>
        </w:rPr>
        <w:t xml:space="preserve">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983983">
        <w:t xml:space="preserve"> осуществляется </w:t>
      </w:r>
      <w:r>
        <w:t>запуском</w:t>
      </w:r>
      <w:r w:rsidRPr="00983983">
        <w:t xml:space="preserve"> файла </w:t>
      </w:r>
      <w:r w:rsidRPr="00983983">
        <w:rPr>
          <w:b/>
        </w:rPr>
        <w:t>exe</w:t>
      </w:r>
      <w:r w:rsidRPr="00983983">
        <w:rPr>
          <w:b/>
          <w:lang w:val="en-US"/>
        </w:rPr>
        <w:t>c</w:t>
      </w:r>
      <w:r w:rsidRPr="00983983">
        <w:rPr>
          <w:b/>
        </w:rPr>
        <w:t>.</w:t>
      </w:r>
      <w:r w:rsidRPr="00983983">
        <w:rPr>
          <w:b/>
          <w:lang w:val="en-US"/>
        </w:rPr>
        <w:t>sh</w:t>
      </w:r>
      <w:r w:rsidRPr="00983983">
        <w:rPr>
          <w:b/>
        </w:rPr>
        <w:t xml:space="preserve"> </w:t>
      </w:r>
      <w:r w:rsidRPr="00983983">
        <w:t xml:space="preserve">или </w:t>
      </w:r>
      <w:r>
        <w:t xml:space="preserve">с использованием </w:t>
      </w:r>
      <w:r w:rsidRPr="00983983">
        <w:t xml:space="preserve">ярлыка </w:t>
      </w:r>
      <w:r w:rsidRPr="00983983">
        <w:rPr>
          <w:b/>
        </w:rPr>
        <w:t>ZERVER</w:t>
      </w:r>
      <w:r w:rsidRPr="00983983">
        <w:t xml:space="preserve"> на рабочем столе (</w:t>
      </w:r>
      <w:r w:rsidRPr="00983983">
        <w:fldChar w:fldCharType="begin"/>
      </w:r>
      <w:r w:rsidRPr="00983983">
        <w:instrText xml:space="preserve"> REF _Ref191374579 \h </w:instrText>
      </w:r>
      <w:r>
        <w:instrText xml:space="preserve"> \* MERGEFORMAT </w:instrText>
      </w:r>
      <w:r w:rsidRPr="00983983">
        <w:fldChar w:fldCharType="separate"/>
      </w:r>
      <w:r w:rsidRPr="00983983">
        <w:t xml:space="preserve">Рисунок </w:t>
      </w:r>
      <w:r>
        <w:rPr>
          <w:noProof/>
        </w:rPr>
        <w:t>7</w:t>
      </w:r>
      <w:r w:rsidRPr="00983983">
        <w:t>.</w:t>
      </w:r>
      <w:r>
        <w:rPr>
          <w:noProof/>
        </w:rPr>
        <w:t>2</w:t>
      </w:r>
      <w:r w:rsidRPr="00983983">
        <w:fldChar w:fldCharType="end"/>
      </w:r>
      <w:r w:rsidRPr="00983983">
        <w:t>).</w:t>
      </w:r>
    </w:p>
    <w:p w14:paraId="5D638AF8" w14:textId="77777777" w:rsidR="00AA24DE" w:rsidRPr="00272034" w:rsidRDefault="00AA24DE" w:rsidP="00B75709">
      <w:pPr>
        <w:ind w:firstLine="709"/>
        <w:rPr>
          <w:color w:val="000000" w:themeColor="text1"/>
        </w:rPr>
      </w:pPr>
    </w:p>
    <w:p w14:paraId="1571BF3C" w14:textId="7CB52E6C" w:rsidR="007E4758" w:rsidRPr="00272034" w:rsidRDefault="00437A56" w:rsidP="00B75709">
      <w:pPr>
        <w:keepNext/>
        <w:ind w:firstLine="709"/>
        <w:jc w:val="center"/>
        <w:rPr>
          <w:color w:val="000000" w:themeColor="text1"/>
        </w:rPr>
      </w:pPr>
      <w:r w:rsidRPr="00437A56">
        <w:rPr>
          <w:noProof/>
          <w:color w:val="000000" w:themeColor="text1"/>
        </w:rPr>
        <w:lastRenderedPageBreak/>
        <w:drawing>
          <wp:inline distT="0" distB="0" distL="0" distR="0" wp14:anchorId="4DC2D135" wp14:editId="6DFE3D09">
            <wp:extent cx="4571214" cy="4191000"/>
            <wp:effectExtent l="0" t="0" r="1270" b="0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5491" cy="41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1D51" w14:textId="1CE195CD" w:rsidR="004E011A" w:rsidRPr="00272034" w:rsidRDefault="007E4758" w:rsidP="00B75709">
      <w:pPr>
        <w:pStyle w:val="af9"/>
        <w:spacing w:before="0"/>
        <w:jc w:val="center"/>
        <w:rPr>
          <w:color w:val="000000" w:themeColor="text1"/>
        </w:rPr>
      </w:pPr>
      <w:bookmarkStart w:id="56" w:name="_Ref191374579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7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2</w:t>
      </w:r>
      <w:r w:rsidR="00C617D6" w:rsidRPr="00272034">
        <w:rPr>
          <w:noProof/>
          <w:color w:val="000000" w:themeColor="text1"/>
        </w:rPr>
        <w:fldChar w:fldCharType="end"/>
      </w:r>
      <w:bookmarkEnd w:id="56"/>
      <w:r w:rsidR="006258B5" w:rsidRPr="00272034">
        <w:rPr>
          <w:color w:val="000000" w:themeColor="text1"/>
        </w:rPr>
        <w:t xml:space="preserve"> – Файл exe</w:t>
      </w:r>
      <w:r w:rsidR="006258B5" w:rsidRPr="00272034">
        <w:rPr>
          <w:color w:val="000000" w:themeColor="text1"/>
          <w:lang w:val="en-US"/>
        </w:rPr>
        <w:t>c</w:t>
      </w:r>
      <w:r w:rsidR="006258B5" w:rsidRPr="00272034">
        <w:rPr>
          <w:color w:val="000000" w:themeColor="text1"/>
        </w:rPr>
        <w:t>.</w:t>
      </w:r>
      <w:r w:rsidR="006258B5" w:rsidRPr="00272034">
        <w:rPr>
          <w:color w:val="000000" w:themeColor="text1"/>
          <w:lang w:val="en-US"/>
        </w:rPr>
        <w:t>sh</w:t>
      </w:r>
      <w:r w:rsidR="006258B5" w:rsidRPr="00272034">
        <w:rPr>
          <w:color w:val="000000" w:themeColor="text1"/>
        </w:rPr>
        <w:t xml:space="preserve"> и ярлык ZERVER</w:t>
      </w:r>
    </w:p>
    <w:p w14:paraId="05F1F0B9" w14:textId="4A7246F8" w:rsidR="0097221A" w:rsidRPr="00272034" w:rsidRDefault="0097221A" w:rsidP="00B75709">
      <w:pPr>
        <w:rPr>
          <w:color w:val="000000" w:themeColor="text1"/>
        </w:rPr>
      </w:pPr>
    </w:p>
    <w:p w14:paraId="0189E99D" w14:textId="77777777" w:rsidR="00EA0BB0" w:rsidRPr="00983983" w:rsidRDefault="00EA0BB0" w:rsidP="00B75709">
      <w:r w:rsidRPr="00983983">
        <w:t xml:space="preserve">Вся информация об ошибках и работе программы пишется в файл </w:t>
      </w:r>
      <w:r w:rsidRPr="00983983">
        <w:rPr>
          <w:b/>
          <w:lang w:val="en-US"/>
        </w:rPr>
        <w:t>Zerver</w:t>
      </w:r>
      <w:r w:rsidRPr="00983983">
        <w:rPr>
          <w:b/>
        </w:rPr>
        <w:t>.</w:t>
      </w:r>
      <w:r w:rsidRPr="00983983">
        <w:rPr>
          <w:b/>
          <w:lang w:val="en-US"/>
        </w:rPr>
        <w:t>log</w:t>
      </w:r>
      <w:r w:rsidRPr="00983983">
        <w:rPr>
          <w:b/>
        </w:rPr>
        <w:t xml:space="preserve"> </w:t>
      </w:r>
      <w:r w:rsidRPr="00983983">
        <w:t>(</w:t>
      </w:r>
      <w:r w:rsidRPr="00983983">
        <w:fldChar w:fldCharType="begin"/>
      </w:r>
      <w:r w:rsidRPr="00983983">
        <w:instrText xml:space="preserve"> REF _Ref191374663 \h </w:instrText>
      </w:r>
      <w:r>
        <w:instrText xml:space="preserve"> \* MERGEFORMAT </w:instrText>
      </w:r>
      <w:r w:rsidRPr="00983983">
        <w:fldChar w:fldCharType="separate"/>
      </w:r>
      <w:r w:rsidRPr="00983983">
        <w:t xml:space="preserve">Рисунок </w:t>
      </w:r>
      <w:r>
        <w:rPr>
          <w:noProof/>
        </w:rPr>
        <w:t>7</w:t>
      </w:r>
      <w:r w:rsidRPr="00983983">
        <w:t>.</w:t>
      </w:r>
      <w:r>
        <w:rPr>
          <w:noProof/>
        </w:rPr>
        <w:t>3</w:t>
      </w:r>
      <w:r w:rsidRPr="00983983">
        <w:fldChar w:fldCharType="end"/>
      </w:r>
      <w:r w:rsidRPr="00983983">
        <w:t>), который заводится автоматически в папке</w:t>
      </w:r>
      <w:r>
        <w:t>, в которой хранится</w:t>
      </w:r>
      <w:r w:rsidRPr="00983983">
        <w:t xml:space="preserve"> исполняемы</w:t>
      </w:r>
      <w:r>
        <w:t>й</w:t>
      </w:r>
      <w:r w:rsidRPr="00983983">
        <w:t xml:space="preserve"> файл </w:t>
      </w:r>
      <w:r w:rsidRPr="00983983">
        <w:rPr>
          <w:b/>
        </w:rPr>
        <w:t>exe</w:t>
      </w:r>
      <w:r w:rsidRPr="00983983">
        <w:rPr>
          <w:b/>
          <w:lang w:val="en-US"/>
        </w:rPr>
        <w:t>c</w:t>
      </w:r>
      <w:r w:rsidRPr="00983983">
        <w:rPr>
          <w:b/>
        </w:rPr>
        <w:t>.</w:t>
      </w:r>
      <w:r w:rsidRPr="00983983">
        <w:rPr>
          <w:b/>
          <w:lang w:val="en-US"/>
        </w:rPr>
        <w:t>sh</w:t>
      </w:r>
      <w:r w:rsidRPr="00983983">
        <w:t xml:space="preserve">. </w:t>
      </w:r>
    </w:p>
    <w:p w14:paraId="5FA93C8F" w14:textId="77777777" w:rsidR="00292E4B" w:rsidRPr="00272034" w:rsidRDefault="00292E4B" w:rsidP="00B75709">
      <w:pPr>
        <w:rPr>
          <w:color w:val="000000" w:themeColor="text1"/>
        </w:rPr>
      </w:pPr>
    </w:p>
    <w:p w14:paraId="03968B69" w14:textId="77777777" w:rsidR="00124907" w:rsidRPr="00272034" w:rsidRDefault="00DE0009" w:rsidP="00B75709">
      <w:pPr>
        <w:keepNext/>
        <w:jc w:val="center"/>
        <w:rPr>
          <w:color w:val="000000" w:themeColor="text1"/>
        </w:rPr>
      </w:pPr>
      <w:r w:rsidRPr="00272034">
        <w:rPr>
          <w:noProof/>
          <w:color w:val="000000" w:themeColor="text1"/>
        </w:rPr>
        <w:drawing>
          <wp:inline distT="0" distB="0" distL="0" distR="0" wp14:anchorId="588136B8" wp14:editId="5C9E312C">
            <wp:extent cx="5038794" cy="34385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438" cy="34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4433" w14:textId="7D2CC86F" w:rsidR="002E629B" w:rsidRPr="00272034" w:rsidRDefault="00124907" w:rsidP="00B75709">
      <w:pPr>
        <w:pStyle w:val="af9"/>
        <w:spacing w:before="0"/>
        <w:jc w:val="center"/>
        <w:rPr>
          <w:color w:val="000000" w:themeColor="text1"/>
        </w:rPr>
      </w:pPr>
      <w:bookmarkStart w:id="57" w:name="_Ref191374663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7</w:t>
      </w:r>
      <w:r w:rsidR="00C617D6" w:rsidRPr="00272034">
        <w:rPr>
          <w:noProof/>
          <w:color w:val="000000" w:themeColor="text1"/>
        </w:rPr>
        <w:fldChar w:fldCharType="end"/>
      </w:r>
      <w:r w:rsidR="00C14624"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3</w:t>
      </w:r>
      <w:r w:rsidR="00C617D6" w:rsidRPr="00272034">
        <w:rPr>
          <w:noProof/>
          <w:color w:val="000000" w:themeColor="text1"/>
        </w:rPr>
        <w:fldChar w:fldCharType="end"/>
      </w:r>
      <w:bookmarkEnd w:id="57"/>
      <w:r w:rsidR="002E629B" w:rsidRPr="00272034">
        <w:rPr>
          <w:color w:val="000000" w:themeColor="text1"/>
        </w:rPr>
        <w:t xml:space="preserve"> – </w:t>
      </w:r>
      <w:r w:rsidR="001C4BF1" w:rsidRPr="00272034">
        <w:rPr>
          <w:color w:val="000000" w:themeColor="text1"/>
        </w:rPr>
        <w:t xml:space="preserve">Файл </w:t>
      </w:r>
      <w:r w:rsidR="001C4BF1" w:rsidRPr="00272034">
        <w:rPr>
          <w:color w:val="000000" w:themeColor="text1"/>
          <w:lang w:val="en-US"/>
        </w:rPr>
        <w:t>Zerver</w:t>
      </w:r>
      <w:r w:rsidR="001C4BF1" w:rsidRPr="00272034">
        <w:rPr>
          <w:color w:val="000000" w:themeColor="text1"/>
        </w:rPr>
        <w:t>.</w:t>
      </w:r>
      <w:r w:rsidR="001C4BF1" w:rsidRPr="00272034">
        <w:rPr>
          <w:color w:val="000000" w:themeColor="text1"/>
          <w:lang w:val="en-US"/>
        </w:rPr>
        <w:t>log</w:t>
      </w:r>
    </w:p>
    <w:p w14:paraId="7221B0AD" w14:textId="77777777" w:rsidR="003A73A3" w:rsidRPr="00272034" w:rsidRDefault="003A73A3" w:rsidP="00B75709">
      <w:pPr>
        <w:rPr>
          <w:color w:val="000000" w:themeColor="text1"/>
          <w:lang w:val="en-US"/>
        </w:rPr>
      </w:pPr>
    </w:p>
    <w:p w14:paraId="4C006B1F" w14:textId="3798F056" w:rsidR="00E02938" w:rsidRPr="00272034" w:rsidRDefault="00D4660A" w:rsidP="00B75709">
      <w:pPr>
        <w:pStyle w:val="1"/>
        <w:rPr>
          <w:color w:val="000000" w:themeColor="text1"/>
        </w:rPr>
      </w:pPr>
      <w:bookmarkStart w:id="58" w:name="_Toc195276822"/>
      <w:r w:rsidRPr="00272034">
        <w:rPr>
          <w:color w:val="000000" w:themeColor="text1"/>
        </w:rPr>
        <w:lastRenderedPageBreak/>
        <w:t>И</w:t>
      </w:r>
      <w:r w:rsidR="0025601D" w:rsidRPr="00272034">
        <w:rPr>
          <w:color w:val="000000" w:themeColor="text1"/>
        </w:rPr>
        <w:t>Н</w:t>
      </w:r>
      <w:r w:rsidRPr="00272034">
        <w:rPr>
          <w:color w:val="000000" w:themeColor="text1"/>
        </w:rPr>
        <w:t>ТЕРФЕЙС ПРОГРАММЫ</w:t>
      </w:r>
      <w:bookmarkEnd w:id="58"/>
    </w:p>
    <w:p w14:paraId="66F215D9" w14:textId="77777777" w:rsidR="00FC00A0" w:rsidRPr="00272034" w:rsidRDefault="00FC00A0" w:rsidP="00CB326C">
      <w:pPr>
        <w:ind w:firstLine="709"/>
        <w:rPr>
          <w:color w:val="000000" w:themeColor="text1"/>
        </w:rPr>
      </w:pPr>
    </w:p>
    <w:p w14:paraId="213281C0" w14:textId="77777777" w:rsidR="00F40E0A" w:rsidRPr="00983983" w:rsidRDefault="00F40E0A" w:rsidP="00CB326C">
      <w:pPr>
        <w:ind w:firstLine="709"/>
      </w:pPr>
      <w:r w:rsidRPr="00983983">
        <w:t xml:space="preserve">После запуска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983983">
        <w:rPr>
          <w:b/>
        </w:rPr>
        <w:t xml:space="preserve"> </w:t>
      </w:r>
      <w:r w:rsidRPr="00983983">
        <w:t>выводит данные в терминал (</w:t>
      </w:r>
      <w:r w:rsidRPr="00983983">
        <w:fldChar w:fldCharType="begin"/>
      </w:r>
      <w:r w:rsidRPr="00983983">
        <w:instrText xml:space="preserve"> REF _Ref191374694 \h </w:instrText>
      </w:r>
      <w:r>
        <w:instrText xml:space="preserve"> \* MERGEFORMAT </w:instrText>
      </w:r>
      <w:r w:rsidRPr="00983983">
        <w:fldChar w:fldCharType="separate"/>
      </w:r>
      <w:r w:rsidRPr="00983983">
        <w:t xml:space="preserve">Рисунок </w:t>
      </w:r>
      <w:r>
        <w:rPr>
          <w:noProof/>
        </w:rPr>
        <w:t>8</w:t>
      </w:r>
      <w:r w:rsidRPr="00983983">
        <w:t>.</w:t>
      </w:r>
      <w:r>
        <w:rPr>
          <w:noProof/>
        </w:rPr>
        <w:t>1</w:t>
      </w:r>
      <w:r w:rsidRPr="00983983">
        <w:fldChar w:fldCharType="end"/>
      </w:r>
      <w:r w:rsidRPr="00983983">
        <w:t xml:space="preserve">). </w:t>
      </w:r>
      <w:r>
        <w:t>Далее п</w:t>
      </w:r>
      <w:r w:rsidRPr="00983983">
        <w:t xml:space="preserve">рограмма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983983">
        <w:t xml:space="preserve"> работает в </w:t>
      </w:r>
      <w:r>
        <w:t xml:space="preserve">круглосуточном </w:t>
      </w:r>
      <w:r w:rsidRPr="00983983">
        <w:t>режиме.</w:t>
      </w:r>
    </w:p>
    <w:p w14:paraId="1E4F4BDF" w14:textId="77777777" w:rsidR="000D3C62" w:rsidRPr="00272034" w:rsidRDefault="000D3C62" w:rsidP="00B75709">
      <w:pPr>
        <w:ind w:firstLine="709"/>
        <w:rPr>
          <w:color w:val="000000" w:themeColor="text1"/>
        </w:rPr>
      </w:pPr>
    </w:p>
    <w:p w14:paraId="35CC85AA" w14:textId="0DD30631" w:rsidR="00C14624" w:rsidRPr="00272034" w:rsidRDefault="00612704" w:rsidP="00B75709">
      <w:pPr>
        <w:keepNext/>
        <w:ind w:firstLine="0"/>
        <w:jc w:val="center"/>
        <w:rPr>
          <w:color w:val="000000" w:themeColor="text1"/>
        </w:rPr>
      </w:pPr>
      <w:r w:rsidRPr="00612704">
        <w:rPr>
          <w:noProof/>
          <w:color w:val="000000" w:themeColor="text1"/>
        </w:rPr>
        <w:drawing>
          <wp:inline distT="0" distB="0" distL="0" distR="0" wp14:anchorId="73A13D2C" wp14:editId="0E9835A3">
            <wp:extent cx="6120130" cy="6278245"/>
            <wp:effectExtent l="0" t="0" r="0" b="8255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88C7" w14:textId="7F682312" w:rsidR="00244F93" w:rsidRPr="00272034" w:rsidRDefault="00C14624" w:rsidP="00B75709">
      <w:pPr>
        <w:pStyle w:val="af9"/>
        <w:spacing w:before="0"/>
        <w:ind w:right="0"/>
        <w:jc w:val="center"/>
        <w:rPr>
          <w:color w:val="000000" w:themeColor="text1"/>
        </w:rPr>
      </w:pPr>
      <w:bookmarkStart w:id="59" w:name="_Ref191374694"/>
      <w:r w:rsidRPr="00272034">
        <w:rPr>
          <w:color w:val="000000" w:themeColor="text1"/>
        </w:rPr>
        <w:t xml:space="preserve">Рисунок 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STYLEREF 1 \s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8</w:t>
      </w:r>
      <w:r w:rsidR="00C617D6" w:rsidRPr="00272034">
        <w:rPr>
          <w:noProof/>
          <w:color w:val="000000" w:themeColor="text1"/>
        </w:rPr>
        <w:fldChar w:fldCharType="end"/>
      </w:r>
      <w:r w:rsidRPr="00272034">
        <w:rPr>
          <w:color w:val="000000" w:themeColor="text1"/>
        </w:rPr>
        <w:t>.</w:t>
      </w:r>
      <w:r w:rsidR="00C617D6" w:rsidRPr="00272034">
        <w:rPr>
          <w:noProof/>
          <w:color w:val="000000" w:themeColor="text1"/>
        </w:rPr>
        <w:fldChar w:fldCharType="begin"/>
      </w:r>
      <w:r w:rsidR="00C617D6" w:rsidRPr="00272034">
        <w:rPr>
          <w:noProof/>
          <w:color w:val="000000" w:themeColor="text1"/>
        </w:rPr>
        <w:instrText xml:space="preserve"> SEQ Рисунок \* ARABIC \s 1 </w:instrText>
      </w:r>
      <w:r w:rsidR="00C617D6" w:rsidRPr="00272034">
        <w:rPr>
          <w:noProof/>
          <w:color w:val="000000" w:themeColor="text1"/>
        </w:rPr>
        <w:fldChar w:fldCharType="separate"/>
      </w:r>
      <w:r w:rsidR="00073B88" w:rsidRPr="00272034">
        <w:rPr>
          <w:noProof/>
          <w:color w:val="000000" w:themeColor="text1"/>
        </w:rPr>
        <w:t>1</w:t>
      </w:r>
      <w:r w:rsidR="00C617D6" w:rsidRPr="00272034">
        <w:rPr>
          <w:noProof/>
          <w:color w:val="000000" w:themeColor="text1"/>
        </w:rPr>
        <w:fldChar w:fldCharType="end"/>
      </w:r>
      <w:bookmarkEnd w:id="59"/>
      <w:r w:rsidR="00A67B32" w:rsidRPr="00272034">
        <w:rPr>
          <w:color w:val="000000" w:themeColor="text1"/>
        </w:rPr>
        <w:t xml:space="preserve"> – </w:t>
      </w:r>
      <w:r w:rsidR="00F74E63" w:rsidRPr="00272034">
        <w:rPr>
          <w:color w:val="000000" w:themeColor="text1"/>
        </w:rPr>
        <w:t>Пример работы</w:t>
      </w:r>
      <w:r w:rsidR="00A67B32" w:rsidRPr="00272034">
        <w:rPr>
          <w:color w:val="000000" w:themeColor="text1"/>
        </w:rPr>
        <w:t xml:space="preserve"> программы </w:t>
      </w:r>
      <w:r w:rsidR="00336DEF" w:rsidRPr="00272034">
        <w:rPr>
          <w:color w:val="000000" w:themeColor="text1"/>
        </w:rPr>
        <w:t xml:space="preserve">«Сервер </w:t>
      </w:r>
      <w:r w:rsidR="00336DEF" w:rsidRPr="00272034">
        <w:rPr>
          <w:color w:val="000000" w:themeColor="text1"/>
          <w:lang w:val="en-US"/>
        </w:rPr>
        <w:t>SCADA</w:t>
      </w:r>
      <w:r w:rsidR="00336DEF" w:rsidRPr="00272034">
        <w:rPr>
          <w:color w:val="000000" w:themeColor="text1"/>
        </w:rPr>
        <w:t>»</w:t>
      </w:r>
    </w:p>
    <w:p w14:paraId="04F8BE3F" w14:textId="77777777" w:rsidR="00A67B32" w:rsidRDefault="00A67B32" w:rsidP="00B75709">
      <w:pPr>
        <w:rPr>
          <w:color w:val="000000" w:themeColor="text1"/>
        </w:rPr>
      </w:pPr>
    </w:p>
    <w:p w14:paraId="1163C3C1" w14:textId="542B55B1" w:rsidR="000F5437" w:rsidRPr="000F5437" w:rsidRDefault="000F5437" w:rsidP="00B75709">
      <w:pPr>
        <w:rPr>
          <w:color w:val="000000" w:themeColor="text1"/>
        </w:rPr>
      </w:pPr>
    </w:p>
    <w:p w14:paraId="1D835825" w14:textId="77777777" w:rsidR="000F5437" w:rsidRDefault="000F5437" w:rsidP="00B75709">
      <w:pPr>
        <w:rPr>
          <w:color w:val="000000" w:themeColor="text1"/>
        </w:rPr>
      </w:pPr>
    </w:p>
    <w:p w14:paraId="52D94C0C" w14:textId="77777777" w:rsidR="000F5437" w:rsidRDefault="000F5437" w:rsidP="00B75709">
      <w:pPr>
        <w:rPr>
          <w:color w:val="000000" w:themeColor="text1"/>
        </w:rPr>
      </w:pPr>
    </w:p>
    <w:p w14:paraId="75474292" w14:textId="77777777" w:rsidR="000F5437" w:rsidRDefault="000F5437" w:rsidP="00B75709">
      <w:pPr>
        <w:rPr>
          <w:color w:val="000000" w:themeColor="text1"/>
        </w:rPr>
      </w:pPr>
    </w:p>
    <w:p w14:paraId="49D1CF8D" w14:textId="77777777" w:rsidR="000F5437" w:rsidRDefault="000F5437" w:rsidP="00B75709">
      <w:pPr>
        <w:rPr>
          <w:color w:val="000000" w:themeColor="text1"/>
        </w:rPr>
      </w:pPr>
    </w:p>
    <w:p w14:paraId="11143F73" w14:textId="77777777" w:rsidR="000F5437" w:rsidRDefault="000F5437" w:rsidP="00B75709">
      <w:pPr>
        <w:rPr>
          <w:color w:val="000000" w:themeColor="text1"/>
        </w:rPr>
      </w:pPr>
    </w:p>
    <w:p w14:paraId="7E6471D0" w14:textId="79A40731" w:rsidR="00E77C18" w:rsidRPr="003219A5" w:rsidRDefault="00D65DC8" w:rsidP="00B75709">
      <w:pPr>
        <w:pStyle w:val="1"/>
      </w:pPr>
      <w:bookmarkStart w:id="60" w:name="_Toc192675676"/>
      <w:bookmarkStart w:id="61" w:name="_Toc195276823"/>
      <w:r w:rsidRPr="003219A5">
        <w:rPr>
          <w:caps w:val="0"/>
        </w:rPr>
        <w:lastRenderedPageBreak/>
        <w:t xml:space="preserve">АУТЕНТИФИКАЦИЯ </w:t>
      </w:r>
      <w:r w:rsidR="008A47FF" w:rsidRPr="003219A5">
        <w:rPr>
          <w:caps w:val="0"/>
        </w:rPr>
        <w:t>ДЛЯ БД И КАНАЛОВ</w:t>
      </w:r>
      <w:bookmarkEnd w:id="60"/>
      <w:bookmarkEnd w:id="61"/>
    </w:p>
    <w:p w14:paraId="6E6F4739" w14:textId="77777777" w:rsidR="00E77C18" w:rsidRPr="008355F8" w:rsidRDefault="00E77C18" w:rsidP="00B75709"/>
    <w:p w14:paraId="3E0C4FEA" w14:textId="34190D64" w:rsidR="00E77C18" w:rsidRPr="008355F8" w:rsidRDefault="00E77C18" w:rsidP="00B75709">
      <w:pPr>
        <w:ind w:firstLine="709"/>
      </w:pPr>
      <w:r w:rsidRPr="008355F8">
        <w:t>Для того, чтобы выполнить требование защиты аутентификационной информации при её хранении</w:t>
      </w:r>
      <w:r w:rsidR="00246E20">
        <w:t>,</w:t>
      </w:r>
      <w:r w:rsidRPr="008355F8">
        <w:t xml:space="preserve"> и защиты от просмотра данные а</w:t>
      </w:r>
      <w:r w:rsidR="003219A5">
        <w:t>у</w:t>
      </w:r>
      <w:r w:rsidRPr="008355F8">
        <w:t>тентификации (логин и пароль) будут хранит</w:t>
      </w:r>
      <w:r w:rsidR="00246E20">
        <w:t>ь</w:t>
      </w:r>
      <w:r w:rsidRPr="008355F8">
        <w:t>ся в зашифрованно</w:t>
      </w:r>
      <w:r w:rsidR="00246E20">
        <w:t>м виде в</w:t>
      </w:r>
      <w:r w:rsidRPr="008355F8">
        <w:t xml:space="preserve"> конфигурационной базе </w:t>
      </w:r>
      <w:r w:rsidRPr="00CA6F92">
        <w:rPr>
          <w:b/>
          <w:lang w:val="en-US"/>
        </w:rPr>
        <w:t>Z</w:t>
      </w:r>
      <w:r w:rsidRPr="00F15250">
        <w:rPr>
          <w:b/>
          <w:lang w:val="en-US"/>
        </w:rPr>
        <w:t>erverDB</w:t>
      </w:r>
      <w:r w:rsidRPr="008355F8">
        <w:t>.</w:t>
      </w:r>
    </w:p>
    <w:p w14:paraId="7962A7BC" w14:textId="77777777" w:rsidR="00E77C18" w:rsidRPr="008355F8" w:rsidRDefault="00E77C18" w:rsidP="00B75709">
      <w:pPr>
        <w:ind w:firstLine="709"/>
      </w:pPr>
      <w:r w:rsidRPr="008355F8">
        <w:t xml:space="preserve">База </w:t>
      </w:r>
      <w:r w:rsidRPr="00CA6F92">
        <w:rPr>
          <w:b/>
          <w:lang w:val="en-US"/>
        </w:rPr>
        <w:t>Z</w:t>
      </w:r>
      <w:r w:rsidRPr="00F15250">
        <w:rPr>
          <w:b/>
          <w:lang w:val="en-US"/>
        </w:rPr>
        <w:t>erverDB</w:t>
      </w:r>
      <w:r w:rsidRPr="008355F8">
        <w:t xml:space="preserve"> создается и обновляется при запуске </w:t>
      </w:r>
      <w:r>
        <w:t xml:space="preserve">ПО </w:t>
      </w:r>
      <w:r w:rsidRPr="007D43FF">
        <w:rPr>
          <w:b/>
        </w:rPr>
        <w:t>Zerver</w:t>
      </w:r>
      <w:r w:rsidRPr="008355F8">
        <w:t>.</w:t>
      </w:r>
    </w:p>
    <w:p w14:paraId="58C9CE6F" w14:textId="77777777" w:rsidR="00E77C18" w:rsidRPr="00675F37" w:rsidRDefault="00E77C18" w:rsidP="00B75709">
      <w:pPr>
        <w:ind w:firstLine="709"/>
      </w:pPr>
      <w:r w:rsidRPr="008355F8">
        <w:t xml:space="preserve">Данные для заполнения берутся из конфигурационного файла </w:t>
      </w:r>
      <w:r w:rsidRPr="00675F37">
        <w:rPr>
          <w:lang w:val="en-US"/>
        </w:rPr>
        <w:t>zerver</w:t>
      </w:r>
      <w:r w:rsidRPr="00675F37">
        <w:t>.</w:t>
      </w:r>
      <w:r w:rsidRPr="00675F37">
        <w:rPr>
          <w:lang w:val="en-US"/>
        </w:rPr>
        <w:t>cfg</w:t>
      </w:r>
      <w:r w:rsidRPr="00675F37">
        <w:t xml:space="preserve">. </w:t>
      </w:r>
    </w:p>
    <w:p w14:paraId="51014AF8" w14:textId="77777777" w:rsidR="00E77C18" w:rsidRDefault="00E77C18" w:rsidP="00B75709">
      <w:pPr>
        <w:ind w:firstLine="709"/>
      </w:pPr>
      <w:r w:rsidRPr="008355F8">
        <w:t xml:space="preserve">Вручную </w:t>
      </w:r>
      <w:r w:rsidRPr="00CA6F92">
        <w:rPr>
          <w:b/>
          <w:lang w:val="en-US"/>
        </w:rPr>
        <w:t>Z</w:t>
      </w:r>
      <w:r w:rsidRPr="00F15250">
        <w:rPr>
          <w:b/>
          <w:lang w:val="en-US"/>
        </w:rPr>
        <w:t>erverDB</w:t>
      </w:r>
      <w:r w:rsidRPr="008355F8">
        <w:t xml:space="preserve"> редактировать не нужно, она будет храниться в зашифрованном виде, доступа напрямую к ней не будет.</w:t>
      </w:r>
    </w:p>
    <w:p w14:paraId="13A11583" w14:textId="77777777" w:rsidR="0006342E" w:rsidRPr="008355F8" w:rsidRDefault="0006342E" w:rsidP="00B75709">
      <w:pPr>
        <w:ind w:firstLine="709"/>
      </w:pPr>
    </w:p>
    <w:p w14:paraId="2E755C59" w14:textId="77777777" w:rsidR="00E77C18" w:rsidRPr="00C80FAE" w:rsidRDefault="00E77C18" w:rsidP="00B75709">
      <w:pPr>
        <w:pStyle w:val="2"/>
        <w:spacing w:before="0" w:after="0"/>
      </w:pPr>
      <w:bookmarkStart w:id="62" w:name="_Toc192675677"/>
      <w:bookmarkStart w:id="63" w:name="_Toc195276824"/>
      <w:r w:rsidRPr="00C80FAE">
        <w:t>Данные аутентификации для БД</w:t>
      </w:r>
      <w:bookmarkEnd w:id="62"/>
      <w:bookmarkEnd w:id="63"/>
    </w:p>
    <w:p w14:paraId="25C2FF0F" w14:textId="77777777" w:rsidR="0006342E" w:rsidRDefault="0006342E" w:rsidP="00B75709">
      <w:pPr>
        <w:ind w:firstLine="709"/>
      </w:pPr>
    </w:p>
    <w:p w14:paraId="18668591" w14:textId="1868063E" w:rsidR="00E77C18" w:rsidRDefault="00E77C18" w:rsidP="00B75709">
      <w:pPr>
        <w:ind w:firstLine="709"/>
      </w:pPr>
      <w:r w:rsidRPr="008355F8">
        <w:t>В</w:t>
      </w:r>
      <w:r w:rsidR="00246E20">
        <w:t xml:space="preserve"> файле</w:t>
      </w:r>
      <w:r w:rsidRPr="008355F8">
        <w:t xml:space="preserve"> </w:t>
      </w:r>
      <w:r w:rsidRPr="00737927">
        <w:rPr>
          <w:lang w:val="en-US"/>
        </w:rPr>
        <w:t>zerver</w:t>
      </w:r>
      <w:r w:rsidRPr="00737927">
        <w:t>.</w:t>
      </w:r>
      <w:r w:rsidRPr="00737927">
        <w:rPr>
          <w:lang w:val="en-US"/>
        </w:rPr>
        <w:t>cfg</w:t>
      </w:r>
      <w:r w:rsidRPr="008355F8">
        <w:t xml:space="preserve"> необходимо указать строку подключения </w:t>
      </w:r>
      <w:r w:rsidR="00246E20">
        <w:t xml:space="preserve">программы </w:t>
      </w:r>
      <w:r w:rsidRPr="008355F8">
        <w:t xml:space="preserve">к БД </w:t>
      </w:r>
      <w:r w:rsidRPr="006B050A">
        <w:rPr>
          <w:b/>
          <w:lang w:val="en-US"/>
        </w:rPr>
        <w:t>ZerverDB</w:t>
      </w:r>
      <w:r w:rsidRPr="008355F8">
        <w:t xml:space="preserve"> и </w:t>
      </w:r>
      <w:r w:rsidRPr="002153B0">
        <w:rPr>
          <w:b/>
          <w:lang w:val="en-US"/>
        </w:rPr>
        <w:t>SystelArchive</w:t>
      </w:r>
      <w:r w:rsidRPr="008355F8">
        <w:t xml:space="preserve"> в разделе [</w:t>
      </w:r>
      <w:r w:rsidRPr="008355F8">
        <w:rPr>
          <w:lang w:val="en-US"/>
        </w:rPr>
        <w:t>DATABASE</w:t>
      </w:r>
      <w:r w:rsidRPr="008355F8">
        <w:t>] (</w:t>
      </w:r>
      <w:r w:rsidRPr="008355F8">
        <w:fldChar w:fldCharType="begin"/>
      </w:r>
      <w:r w:rsidRPr="008355F8">
        <w:instrText xml:space="preserve"> REF _Ref185596362 \h </w:instrText>
      </w:r>
      <w:r>
        <w:instrText xml:space="preserve"> \* MERGEFORMAT </w:instrText>
      </w:r>
      <w:r w:rsidRPr="008355F8">
        <w:fldChar w:fldCharType="separate"/>
      </w:r>
      <w:r w:rsidRPr="008355F8">
        <w:t xml:space="preserve">Рисунок </w:t>
      </w:r>
      <w:r>
        <w:rPr>
          <w:noProof/>
        </w:rPr>
        <w:t>9</w:t>
      </w:r>
      <w:r>
        <w:t>.</w:t>
      </w:r>
      <w:r>
        <w:rPr>
          <w:noProof/>
        </w:rPr>
        <w:t>2</w:t>
      </w:r>
      <w:r w:rsidRPr="008355F8">
        <w:fldChar w:fldCharType="end"/>
      </w:r>
      <w:r w:rsidRPr="008355F8">
        <w:t>).</w:t>
      </w:r>
    </w:p>
    <w:p w14:paraId="301EC6DF" w14:textId="77777777" w:rsidR="00E77C18" w:rsidRDefault="00E77C18" w:rsidP="00B75709">
      <w:pPr>
        <w:ind w:firstLine="709"/>
      </w:pPr>
    </w:p>
    <w:p w14:paraId="27C01F85" w14:textId="77777777" w:rsidR="00E77C18" w:rsidRPr="008355F8" w:rsidRDefault="00E77C18" w:rsidP="00B75709">
      <w:pPr>
        <w:ind w:firstLine="0"/>
        <w:jc w:val="center"/>
        <w:rPr>
          <w:noProof/>
        </w:rPr>
      </w:pPr>
      <w:r w:rsidRPr="00C63CE4">
        <w:rPr>
          <w:noProof/>
        </w:rPr>
        <w:drawing>
          <wp:inline distT="0" distB="0" distL="0" distR="0" wp14:anchorId="5ABDE130" wp14:editId="4174DB75">
            <wp:extent cx="6324600" cy="404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199" cy="4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083D" w14:textId="77777777" w:rsidR="00E77C18" w:rsidRPr="008355F8" w:rsidRDefault="00E77C18" w:rsidP="00B75709">
      <w:pPr>
        <w:pStyle w:val="af9"/>
        <w:spacing w:before="0"/>
        <w:jc w:val="center"/>
      </w:pPr>
      <w:bookmarkStart w:id="64" w:name="_Ref185596362"/>
      <w:r w:rsidRPr="008355F8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bookmarkEnd w:id="64"/>
      <w:r w:rsidRPr="008355F8">
        <w:t xml:space="preserve"> – Строка подключения</w:t>
      </w:r>
    </w:p>
    <w:p w14:paraId="00F6B440" w14:textId="77777777" w:rsidR="00E77C18" w:rsidRPr="008355F8" w:rsidRDefault="00E77C18" w:rsidP="00B75709"/>
    <w:p w14:paraId="136DB58C" w14:textId="2B5E42A7" w:rsidR="00E77C18" w:rsidRPr="001866D5" w:rsidRDefault="00E77C18" w:rsidP="00B75709">
      <w:pPr>
        <w:ind w:firstLine="709"/>
      </w:pPr>
      <w:r w:rsidRPr="008355F8">
        <w:t>После запуска</w:t>
      </w:r>
      <w:r>
        <w:t xml:space="preserve"> 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8355F8">
        <w:t xml:space="preserve"> файл </w:t>
      </w:r>
      <w:r w:rsidR="00246E20">
        <w:t xml:space="preserve">будет </w:t>
      </w:r>
      <w:r w:rsidRPr="008355F8">
        <w:t>перезапи</w:t>
      </w:r>
      <w:r w:rsidR="00246E20">
        <w:t>сан</w:t>
      </w:r>
      <w:r w:rsidRPr="008355F8">
        <w:t xml:space="preserve"> и будет иметь вид, как на рисунке, приведенном ниже (</w:t>
      </w:r>
      <w:r w:rsidRPr="008355F8">
        <w:fldChar w:fldCharType="begin"/>
      </w:r>
      <w:r w:rsidRPr="008355F8">
        <w:instrText xml:space="preserve"> REF _Ref185596520 \h </w:instrText>
      </w:r>
      <w:r>
        <w:instrText xml:space="preserve"> \* MERGEFORMAT </w:instrText>
      </w:r>
      <w:r w:rsidRPr="008355F8">
        <w:fldChar w:fldCharType="separate"/>
      </w:r>
      <w:r w:rsidRPr="008355F8">
        <w:t xml:space="preserve">Рисунок </w:t>
      </w:r>
      <w:r>
        <w:rPr>
          <w:noProof/>
        </w:rPr>
        <w:t>9</w:t>
      </w:r>
      <w:r>
        <w:t>.</w:t>
      </w:r>
      <w:r>
        <w:rPr>
          <w:noProof/>
        </w:rPr>
        <w:t>3</w:t>
      </w:r>
      <w:r w:rsidRPr="008355F8">
        <w:fldChar w:fldCharType="end"/>
      </w:r>
      <w:r w:rsidRPr="008355F8">
        <w:t>).</w:t>
      </w:r>
      <w:r w:rsidRPr="001866D5">
        <w:t xml:space="preserve"> </w:t>
      </w:r>
    </w:p>
    <w:p w14:paraId="72DA7B79" w14:textId="77777777" w:rsidR="00E77C18" w:rsidRPr="008355F8" w:rsidRDefault="00E77C18" w:rsidP="00B75709">
      <w:pPr>
        <w:keepNext/>
        <w:ind w:firstLine="0"/>
        <w:jc w:val="center"/>
      </w:pPr>
      <w:r w:rsidRPr="008355F8">
        <w:rPr>
          <w:noProof/>
        </w:rPr>
        <w:drawing>
          <wp:inline distT="0" distB="0" distL="0" distR="0" wp14:anchorId="3B13FC5C" wp14:editId="08C51BA2">
            <wp:extent cx="5993808" cy="504825"/>
            <wp:effectExtent l="0" t="0" r="698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9027"/>
                    <a:stretch/>
                  </pic:blipFill>
                  <pic:spPr bwMode="auto">
                    <a:xfrm>
                      <a:off x="0" y="0"/>
                      <a:ext cx="6013633" cy="50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FBE77" w14:textId="77777777" w:rsidR="00E77C18" w:rsidRPr="008355F8" w:rsidRDefault="00E77C18" w:rsidP="00B75709">
      <w:pPr>
        <w:pStyle w:val="af9"/>
        <w:spacing w:before="0"/>
        <w:jc w:val="center"/>
      </w:pPr>
      <w:bookmarkStart w:id="65" w:name="_Ref185596520"/>
      <w:r w:rsidRPr="008355F8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65"/>
      <w:r w:rsidRPr="008355F8">
        <w:t xml:space="preserve"> – Файл </w:t>
      </w:r>
      <w:r w:rsidRPr="008355F8">
        <w:rPr>
          <w:lang w:val="en-US"/>
        </w:rPr>
        <w:t>zerver</w:t>
      </w:r>
      <w:r w:rsidRPr="008355F8">
        <w:t>.</w:t>
      </w:r>
      <w:r w:rsidRPr="008355F8">
        <w:rPr>
          <w:lang w:val="en-US"/>
        </w:rPr>
        <w:t>cfg</w:t>
      </w:r>
    </w:p>
    <w:p w14:paraId="50FAB3DF" w14:textId="77777777" w:rsidR="00E77C18" w:rsidRPr="008355F8" w:rsidRDefault="00E77C18" w:rsidP="00B75709">
      <w:pPr>
        <w:ind w:firstLine="709"/>
      </w:pPr>
    </w:p>
    <w:p w14:paraId="3CD34748" w14:textId="4778CDC7" w:rsidR="00E77C18" w:rsidRPr="008355F8" w:rsidRDefault="00E77C18" w:rsidP="00B75709">
      <w:pPr>
        <w:ind w:firstLine="709"/>
      </w:pPr>
      <w:r w:rsidRPr="008355F8">
        <w:t xml:space="preserve">Теперь логин и пароль к базам данных хранится в </w:t>
      </w:r>
      <w:r w:rsidRPr="00CA6F92">
        <w:rPr>
          <w:b/>
          <w:lang w:val="en-US"/>
        </w:rPr>
        <w:t>Z</w:t>
      </w:r>
      <w:r w:rsidRPr="00F15250">
        <w:rPr>
          <w:b/>
          <w:lang w:val="en-US"/>
        </w:rPr>
        <w:t>erverDB</w:t>
      </w:r>
      <w:r w:rsidRPr="008355F8">
        <w:t xml:space="preserve">. Их </w:t>
      </w:r>
      <w:r w:rsidRPr="008355F8">
        <w:rPr>
          <w:b/>
        </w:rPr>
        <w:t>не нужно</w:t>
      </w:r>
      <w:r w:rsidRPr="008355F8">
        <w:t xml:space="preserve"> указывать перед каждым запуском </w:t>
      </w:r>
      <w:r w:rsidR="00246E20">
        <w:t xml:space="preserve">программы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8355F8">
        <w:t>.</w:t>
      </w:r>
    </w:p>
    <w:p w14:paraId="106263C2" w14:textId="007B29DB" w:rsidR="00E77C18" w:rsidRPr="008355F8" w:rsidRDefault="00E77C18" w:rsidP="00B75709">
      <w:pPr>
        <w:ind w:firstLine="709"/>
        <w:rPr>
          <w:noProof/>
        </w:rPr>
      </w:pPr>
      <w:r w:rsidRPr="008355F8">
        <w:t xml:space="preserve">Но, если логин или пароль к какой-либо базе данных изменится, то его снова надо </w:t>
      </w:r>
      <w:r w:rsidR="00246E20">
        <w:t xml:space="preserve">будет </w:t>
      </w:r>
      <w:r w:rsidRPr="008355F8">
        <w:t>указать в строке подключени</w:t>
      </w:r>
      <w:r w:rsidRPr="008355F8">
        <w:rPr>
          <w:noProof/>
        </w:rPr>
        <w:t>я (</w:t>
      </w:r>
      <w:r w:rsidRPr="008355F8">
        <w:rPr>
          <w:noProof/>
        </w:rPr>
        <w:fldChar w:fldCharType="begin"/>
      </w:r>
      <w:r w:rsidRPr="008355F8">
        <w:rPr>
          <w:noProof/>
        </w:rPr>
        <w:instrText xml:space="preserve"> REF _Ref185596583 \h </w:instrText>
      </w:r>
      <w:r>
        <w:rPr>
          <w:noProof/>
        </w:rPr>
        <w:instrText xml:space="preserve"> \* MERGEFORMAT </w:instrText>
      </w:r>
      <w:r w:rsidRPr="008355F8">
        <w:rPr>
          <w:noProof/>
        </w:rPr>
      </w:r>
      <w:r w:rsidRPr="008355F8">
        <w:rPr>
          <w:noProof/>
        </w:rPr>
        <w:fldChar w:fldCharType="separate"/>
      </w:r>
      <w:r w:rsidRPr="008355F8">
        <w:t xml:space="preserve">Рисунок </w:t>
      </w:r>
      <w:r>
        <w:rPr>
          <w:noProof/>
        </w:rPr>
        <w:t>9</w:t>
      </w:r>
      <w:r>
        <w:t>.</w:t>
      </w:r>
      <w:r>
        <w:rPr>
          <w:noProof/>
        </w:rPr>
        <w:t>4</w:t>
      </w:r>
      <w:r w:rsidRPr="008355F8">
        <w:rPr>
          <w:noProof/>
        </w:rPr>
        <w:fldChar w:fldCharType="end"/>
      </w:r>
      <w:r w:rsidRPr="008355F8">
        <w:rPr>
          <w:noProof/>
        </w:rPr>
        <w:t>).</w:t>
      </w:r>
    </w:p>
    <w:p w14:paraId="2999D1B6" w14:textId="77777777" w:rsidR="00E77C18" w:rsidRPr="008355F8" w:rsidRDefault="00E77C18" w:rsidP="00B75709">
      <w:pPr>
        <w:ind w:firstLine="709"/>
        <w:rPr>
          <w:noProof/>
        </w:rPr>
      </w:pPr>
    </w:p>
    <w:p w14:paraId="0D0EEA7E" w14:textId="77777777" w:rsidR="00E77C18" w:rsidRPr="008355F8" w:rsidRDefault="00E77C18" w:rsidP="00B75709">
      <w:pPr>
        <w:keepNext/>
        <w:ind w:firstLine="0"/>
        <w:jc w:val="center"/>
      </w:pPr>
      <w:r w:rsidRPr="008355F8">
        <w:rPr>
          <w:noProof/>
        </w:rPr>
        <w:drawing>
          <wp:inline distT="0" distB="0" distL="0" distR="0" wp14:anchorId="0CC1D0E6" wp14:editId="0277C021">
            <wp:extent cx="5940425" cy="513715"/>
            <wp:effectExtent l="0" t="0" r="3175" b="635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A02B" w14:textId="77777777" w:rsidR="00E77C18" w:rsidRPr="008355F8" w:rsidRDefault="00E77C18" w:rsidP="00B75709">
      <w:pPr>
        <w:pStyle w:val="af9"/>
        <w:spacing w:before="0"/>
        <w:jc w:val="center"/>
      </w:pPr>
      <w:bookmarkStart w:id="66" w:name="_Ref185596583"/>
      <w:r w:rsidRPr="008355F8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66"/>
      <w:r w:rsidRPr="008355F8">
        <w:t xml:space="preserve"> – Строка подключения в </w:t>
      </w:r>
      <w:r w:rsidRPr="008355F8">
        <w:rPr>
          <w:lang w:val="en-US"/>
        </w:rPr>
        <w:t>zerver</w:t>
      </w:r>
      <w:r w:rsidRPr="008355F8">
        <w:t>.</w:t>
      </w:r>
      <w:r w:rsidRPr="008355F8">
        <w:rPr>
          <w:lang w:val="en-US"/>
        </w:rPr>
        <w:t>cfg</w:t>
      </w:r>
    </w:p>
    <w:p w14:paraId="007B5489" w14:textId="77777777" w:rsidR="00E77C18" w:rsidRPr="008355F8" w:rsidRDefault="00E77C18" w:rsidP="00B75709"/>
    <w:p w14:paraId="1666C71E" w14:textId="100172E1" w:rsidR="00E77C18" w:rsidRPr="008355F8" w:rsidRDefault="00E77C18" w:rsidP="00B75709">
      <w:pPr>
        <w:ind w:firstLine="709"/>
      </w:pPr>
      <w:r w:rsidRPr="008355F8">
        <w:t xml:space="preserve">Также можно изменить имя БД, </w:t>
      </w:r>
      <w:r w:rsidRPr="008355F8">
        <w:rPr>
          <w:lang w:val="en-US"/>
        </w:rPr>
        <w:t>IP</w:t>
      </w:r>
      <w:r w:rsidRPr="008355F8">
        <w:t xml:space="preserve">-адрес и порт подключения к БД — эти данные запишутся в </w:t>
      </w:r>
      <w:r w:rsidRPr="00CA6F92">
        <w:rPr>
          <w:b/>
          <w:lang w:val="en-US"/>
        </w:rPr>
        <w:t>Z</w:t>
      </w:r>
      <w:r w:rsidRPr="00F15250">
        <w:rPr>
          <w:b/>
          <w:lang w:val="en-US"/>
        </w:rPr>
        <w:t>erverDB</w:t>
      </w:r>
      <w:r w:rsidRPr="008355F8">
        <w:t xml:space="preserve"> при перезапуске</w:t>
      </w:r>
      <w:r w:rsidR="00246E20">
        <w:t xml:space="preserve"> программы</w:t>
      </w:r>
      <w:r w:rsidRPr="008355F8">
        <w:t xml:space="preserve">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8355F8">
        <w:t>.</w:t>
      </w:r>
    </w:p>
    <w:p w14:paraId="7FF177FA" w14:textId="77777777" w:rsidR="00E77C18" w:rsidRDefault="00E77C18" w:rsidP="00B75709">
      <w:pPr>
        <w:ind w:firstLine="709"/>
      </w:pPr>
    </w:p>
    <w:p w14:paraId="44BFAC54" w14:textId="77777777" w:rsidR="0006342E" w:rsidRDefault="0006342E" w:rsidP="00B75709">
      <w:pPr>
        <w:ind w:firstLine="709"/>
      </w:pPr>
    </w:p>
    <w:p w14:paraId="6384FDDB" w14:textId="77777777" w:rsidR="0006342E" w:rsidRDefault="0006342E" w:rsidP="00B75709">
      <w:pPr>
        <w:ind w:firstLine="709"/>
      </w:pPr>
    </w:p>
    <w:p w14:paraId="000B9B85" w14:textId="77777777" w:rsidR="0006342E" w:rsidRDefault="0006342E" w:rsidP="00B75709">
      <w:pPr>
        <w:ind w:firstLine="709"/>
      </w:pPr>
    </w:p>
    <w:p w14:paraId="5859F270" w14:textId="77777777" w:rsidR="0006342E" w:rsidRDefault="0006342E" w:rsidP="00B75709">
      <w:pPr>
        <w:ind w:firstLine="709"/>
      </w:pPr>
    </w:p>
    <w:p w14:paraId="0DB6AA94" w14:textId="77777777" w:rsidR="0006342E" w:rsidRPr="008355F8" w:rsidRDefault="0006342E" w:rsidP="00B75709">
      <w:pPr>
        <w:ind w:firstLine="709"/>
      </w:pPr>
    </w:p>
    <w:p w14:paraId="6D94B25B" w14:textId="77777777" w:rsidR="00E77C18" w:rsidRPr="00C80FAE" w:rsidRDefault="00E77C18" w:rsidP="00B75709">
      <w:pPr>
        <w:pStyle w:val="2"/>
        <w:spacing w:before="0" w:after="0"/>
      </w:pPr>
      <w:bookmarkStart w:id="67" w:name="_Toc192675678"/>
      <w:bookmarkStart w:id="68" w:name="_Toc195276825"/>
      <w:r w:rsidRPr="00C80FAE">
        <w:lastRenderedPageBreak/>
        <w:t>Данные аутентификации для каналов данных</w:t>
      </w:r>
      <w:bookmarkEnd w:id="67"/>
      <w:bookmarkEnd w:id="68"/>
    </w:p>
    <w:p w14:paraId="7C8B514E" w14:textId="77777777" w:rsidR="00E77C18" w:rsidRDefault="00E77C18" w:rsidP="00B75709"/>
    <w:p w14:paraId="11CBA30E" w14:textId="77777777" w:rsidR="00C76403" w:rsidRDefault="00E77C18" w:rsidP="00A30517">
      <w:r w:rsidRPr="008355F8">
        <w:t xml:space="preserve">Для некоторых каналов данных также необходимо указывать данные аутентификации. Например, для </w:t>
      </w:r>
      <w:r w:rsidRPr="008355F8">
        <w:rPr>
          <w:lang w:val="en-US"/>
        </w:rPr>
        <w:t>OPC</w:t>
      </w:r>
      <w:r w:rsidRPr="008355F8">
        <w:t>.</w:t>
      </w:r>
      <w:r w:rsidR="00A30517">
        <w:t xml:space="preserve"> </w:t>
      </w:r>
    </w:p>
    <w:p w14:paraId="2E18E386" w14:textId="4C3AF8C6" w:rsidR="00E77C18" w:rsidRPr="008355F8" w:rsidRDefault="00E77C18" w:rsidP="00A30517">
      <w:r w:rsidRPr="008355F8">
        <w:t xml:space="preserve">Их нужно указать перед запуском </w:t>
      </w:r>
      <w:r w:rsidR="00246E20">
        <w:t xml:space="preserve">программы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 xml:space="preserve">» </w:t>
      </w:r>
      <w:r w:rsidRPr="008355F8">
        <w:t>в разделе [</w:t>
      </w:r>
      <w:r w:rsidRPr="008355F8">
        <w:rPr>
          <w:lang w:val="en-US"/>
        </w:rPr>
        <w:t>CHANNELS</w:t>
      </w:r>
      <w:r w:rsidRPr="008355F8">
        <w:t xml:space="preserve">] файла </w:t>
      </w:r>
      <w:r w:rsidRPr="008355F8">
        <w:rPr>
          <w:lang w:val="en-US"/>
        </w:rPr>
        <w:t>zerver</w:t>
      </w:r>
      <w:r w:rsidRPr="008355F8">
        <w:t>.</w:t>
      </w:r>
      <w:r w:rsidRPr="008355F8">
        <w:rPr>
          <w:lang w:val="en-US"/>
        </w:rPr>
        <w:t>cfg</w:t>
      </w:r>
      <w:r w:rsidRPr="008355F8">
        <w:t xml:space="preserve"> (</w:t>
      </w:r>
      <w:r w:rsidRPr="008355F8">
        <w:fldChar w:fldCharType="begin"/>
      </w:r>
      <w:r w:rsidRPr="008355F8">
        <w:instrText xml:space="preserve"> REF _Ref185596842 \h </w:instrText>
      </w:r>
      <w:r>
        <w:instrText xml:space="preserve"> \* MERGEFORMAT </w:instrText>
      </w:r>
      <w:r w:rsidRPr="008355F8">
        <w:fldChar w:fldCharType="separate"/>
      </w:r>
      <w:r w:rsidRPr="008355F8">
        <w:t xml:space="preserve">Рисунок </w:t>
      </w:r>
      <w:r>
        <w:rPr>
          <w:noProof/>
        </w:rPr>
        <w:t>9</w:t>
      </w:r>
      <w:r>
        <w:t>.</w:t>
      </w:r>
      <w:r>
        <w:rPr>
          <w:noProof/>
        </w:rPr>
        <w:t>5</w:t>
      </w:r>
      <w:r w:rsidRPr="008355F8">
        <w:fldChar w:fldCharType="end"/>
      </w:r>
      <w:r w:rsidRPr="008355F8">
        <w:t>).</w:t>
      </w:r>
    </w:p>
    <w:p w14:paraId="43847F6B" w14:textId="77777777" w:rsidR="00E77C18" w:rsidRPr="008355F8" w:rsidRDefault="00E77C18" w:rsidP="00B75709">
      <w:pPr>
        <w:ind w:firstLine="708"/>
      </w:pPr>
      <w:r w:rsidRPr="008355F8">
        <w:t xml:space="preserve">Строка должна иметь вид: </w:t>
      </w:r>
    </w:p>
    <w:p w14:paraId="4D18F48D" w14:textId="77777777" w:rsidR="00E77C18" w:rsidRPr="006147F8" w:rsidRDefault="00E77C18" w:rsidP="00B75709">
      <w:pPr>
        <w:ind w:firstLine="708"/>
        <w:rPr>
          <w:b/>
        </w:rPr>
      </w:pPr>
      <w:r w:rsidRPr="006147F8">
        <w:rPr>
          <w:b/>
        </w:rPr>
        <w:t>имя_хоста:имя_сервиса=user=логин password=пароль</w:t>
      </w:r>
    </w:p>
    <w:p w14:paraId="516AA667" w14:textId="77777777" w:rsidR="00E77C18" w:rsidRPr="008355F8" w:rsidRDefault="00E77C18" w:rsidP="00B75709">
      <w:pPr>
        <w:ind w:firstLine="0"/>
      </w:pPr>
    </w:p>
    <w:p w14:paraId="037EADD0" w14:textId="77777777" w:rsidR="00E77C18" w:rsidRPr="008355F8" w:rsidRDefault="00E77C18" w:rsidP="00B75709">
      <w:pPr>
        <w:keepNext/>
        <w:ind w:firstLine="0"/>
        <w:jc w:val="center"/>
      </w:pPr>
      <w:r w:rsidRPr="008355F8">
        <w:rPr>
          <w:noProof/>
        </w:rPr>
        <w:drawing>
          <wp:inline distT="0" distB="0" distL="0" distR="0" wp14:anchorId="47126AC9" wp14:editId="28976EB9">
            <wp:extent cx="5940425" cy="723265"/>
            <wp:effectExtent l="0" t="0" r="3175" b="63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C9B9" w14:textId="77777777" w:rsidR="00E77C18" w:rsidRPr="008355F8" w:rsidRDefault="00E77C18" w:rsidP="00B75709">
      <w:pPr>
        <w:pStyle w:val="af9"/>
        <w:spacing w:before="0"/>
        <w:jc w:val="center"/>
      </w:pPr>
      <w:bookmarkStart w:id="69" w:name="_Ref185596842"/>
      <w:r w:rsidRPr="008355F8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bookmarkEnd w:id="69"/>
      <w:r w:rsidRPr="008355F8">
        <w:t xml:space="preserve"> – Раздел [</w:t>
      </w:r>
      <w:r w:rsidRPr="008355F8">
        <w:rPr>
          <w:lang w:val="en-US"/>
        </w:rPr>
        <w:t>CHANNELS</w:t>
      </w:r>
      <w:r w:rsidRPr="008355F8">
        <w:t xml:space="preserve">] файла </w:t>
      </w:r>
      <w:r w:rsidRPr="008355F8">
        <w:rPr>
          <w:lang w:val="en-US"/>
        </w:rPr>
        <w:t>zerver</w:t>
      </w:r>
      <w:r w:rsidRPr="008355F8">
        <w:t>.</w:t>
      </w:r>
      <w:r w:rsidRPr="008355F8">
        <w:rPr>
          <w:lang w:val="en-US"/>
        </w:rPr>
        <w:t>cfg</w:t>
      </w:r>
    </w:p>
    <w:p w14:paraId="35CA98A8" w14:textId="77777777" w:rsidR="00A30517" w:rsidRDefault="00A30517" w:rsidP="00B75709"/>
    <w:p w14:paraId="56ED8AC8" w14:textId="22FBED48" w:rsidR="00E77C18" w:rsidRPr="008355F8" w:rsidRDefault="00A30517" w:rsidP="00B75709">
      <w:r>
        <w:t>Параметры строки имеют следующие значения:</w:t>
      </w:r>
    </w:p>
    <w:p w14:paraId="25DA3FE3" w14:textId="77777777" w:rsidR="00C76403" w:rsidRDefault="00E77C18" w:rsidP="00DF1A77">
      <w:pPr>
        <w:pStyle w:val="aff"/>
        <w:numPr>
          <w:ilvl w:val="0"/>
          <w:numId w:val="14"/>
        </w:numPr>
        <w:contextualSpacing/>
        <w:jc w:val="left"/>
      </w:pPr>
      <w:r w:rsidRPr="00C76403">
        <w:rPr>
          <w:b/>
        </w:rPr>
        <w:t>имя_хоста</w:t>
      </w:r>
      <w:r w:rsidRPr="008355F8">
        <w:t xml:space="preserve"> — </w:t>
      </w:r>
      <w:r w:rsidRPr="00C76403">
        <w:rPr>
          <w:lang w:val="en-US"/>
        </w:rPr>
        <w:t>IP</w:t>
      </w:r>
      <w:r w:rsidRPr="008355F8">
        <w:t xml:space="preserve">-адрес либо имя компьютера в сети (для </w:t>
      </w:r>
      <w:r w:rsidRPr="00C76403">
        <w:rPr>
          <w:lang w:val="en-US"/>
        </w:rPr>
        <w:t>OPC</w:t>
      </w:r>
      <w:r w:rsidRPr="008355F8">
        <w:t xml:space="preserve">) должны совпадать с данными о канале в таблице </w:t>
      </w:r>
      <w:r w:rsidRPr="00C76403">
        <w:rPr>
          <w:lang w:val="en-US"/>
        </w:rPr>
        <w:t>ChannelTable</w:t>
      </w:r>
      <w:r w:rsidRPr="008355F8">
        <w:t xml:space="preserve"> (</w:t>
      </w:r>
      <w:r w:rsidRPr="008355F8">
        <w:fldChar w:fldCharType="begin"/>
      </w:r>
      <w:r w:rsidRPr="008355F8">
        <w:instrText xml:space="preserve"> REF _Ref185597082 \h </w:instrText>
      </w:r>
      <w:r>
        <w:instrText xml:space="preserve"> \* MERGEFORMAT </w:instrText>
      </w:r>
      <w:r w:rsidRPr="008355F8">
        <w:fldChar w:fldCharType="separate"/>
      </w:r>
      <w:r w:rsidRPr="008355F8">
        <w:t xml:space="preserve">Рисунок </w:t>
      </w:r>
      <w:r>
        <w:rPr>
          <w:noProof/>
        </w:rPr>
        <w:t>9</w:t>
      </w:r>
      <w:r>
        <w:t>.</w:t>
      </w:r>
      <w:r>
        <w:rPr>
          <w:noProof/>
        </w:rPr>
        <w:t>6</w:t>
      </w:r>
      <w:r w:rsidRPr="008355F8">
        <w:fldChar w:fldCharType="end"/>
      </w:r>
      <w:r w:rsidRPr="008355F8">
        <w:t>).</w:t>
      </w:r>
      <w:r w:rsidR="00C76403">
        <w:t xml:space="preserve"> </w:t>
      </w:r>
      <w:r w:rsidRPr="008355F8">
        <w:t>Т</w:t>
      </w:r>
      <w:r w:rsidR="00246E20">
        <w:t xml:space="preserve">о </w:t>
      </w:r>
      <w:r w:rsidRPr="008355F8">
        <w:t>е</w:t>
      </w:r>
      <w:r w:rsidR="00246E20">
        <w:t xml:space="preserve">сть, </w:t>
      </w:r>
      <w:r w:rsidRPr="008355F8">
        <w:t xml:space="preserve">если в </w:t>
      </w:r>
      <w:r w:rsidR="00246E20">
        <w:t xml:space="preserve">таблице </w:t>
      </w:r>
      <w:r w:rsidRPr="00C76403">
        <w:rPr>
          <w:lang w:val="en-US"/>
        </w:rPr>
        <w:t>ChannelTable</w:t>
      </w:r>
      <w:r w:rsidRPr="008355F8">
        <w:t xml:space="preserve"> указан канал</w:t>
      </w:r>
    </w:p>
    <w:p w14:paraId="6DE693A5" w14:textId="40D1B35E" w:rsidR="00E77C18" w:rsidRPr="008355F8" w:rsidRDefault="00E77C18" w:rsidP="00C76403">
      <w:pPr>
        <w:pStyle w:val="aff"/>
        <w:ind w:left="720" w:firstLine="0"/>
        <w:contextualSpacing/>
        <w:jc w:val="left"/>
      </w:pPr>
      <w:r w:rsidRPr="008355F8">
        <w:t xml:space="preserve"> </w:t>
      </w:r>
      <w:r w:rsidRPr="00C76403">
        <w:rPr>
          <w:lang w:val="en-US"/>
        </w:rPr>
        <w:t>mes</w:t>
      </w:r>
      <w:r w:rsidRPr="008355F8">
        <w:t>-</w:t>
      </w:r>
      <w:r w:rsidRPr="00C76403">
        <w:rPr>
          <w:lang w:val="en-US"/>
        </w:rPr>
        <w:t>base</w:t>
      </w:r>
      <w:r w:rsidRPr="008355F8">
        <w:t>1:{</w:t>
      </w:r>
      <w:r w:rsidRPr="00C76403">
        <w:rPr>
          <w:lang w:val="en-US"/>
        </w:rPr>
        <w:t>CE</w:t>
      </w:r>
      <w:r w:rsidRPr="008355F8">
        <w:t>0322</w:t>
      </w:r>
      <w:r w:rsidRPr="00C76403">
        <w:rPr>
          <w:lang w:val="en-US"/>
        </w:rPr>
        <w:t>A</w:t>
      </w:r>
      <w:r w:rsidRPr="008355F8">
        <w:t>9-65</w:t>
      </w:r>
      <w:r w:rsidRPr="00C76403">
        <w:rPr>
          <w:lang w:val="en-US"/>
        </w:rPr>
        <w:t>A</w:t>
      </w:r>
      <w:r w:rsidRPr="008355F8">
        <w:t>9-4268-84</w:t>
      </w:r>
      <w:r w:rsidRPr="00C76403">
        <w:rPr>
          <w:lang w:val="en-US"/>
        </w:rPr>
        <w:t>D</w:t>
      </w:r>
      <w:r w:rsidRPr="008355F8">
        <w:t>5-</w:t>
      </w:r>
      <w:r w:rsidRPr="00C76403">
        <w:rPr>
          <w:lang w:val="en-US"/>
        </w:rPr>
        <w:t>DD</w:t>
      </w:r>
      <w:r w:rsidRPr="008355F8">
        <w:t>7</w:t>
      </w:r>
      <w:r w:rsidRPr="00C76403">
        <w:rPr>
          <w:lang w:val="en-US"/>
        </w:rPr>
        <w:t>A</w:t>
      </w:r>
      <w:r w:rsidRPr="008355F8">
        <w:t>17</w:t>
      </w:r>
      <w:r w:rsidRPr="00C76403">
        <w:rPr>
          <w:lang w:val="en-US"/>
        </w:rPr>
        <w:t>E</w:t>
      </w:r>
      <w:r w:rsidRPr="008355F8">
        <w:t>94</w:t>
      </w:r>
      <w:r w:rsidRPr="00C76403">
        <w:rPr>
          <w:lang w:val="en-US"/>
        </w:rPr>
        <w:t>C</w:t>
      </w:r>
      <w:r w:rsidRPr="008355F8">
        <w:t xml:space="preserve">56}, то так же </w:t>
      </w:r>
      <w:r w:rsidR="00246E20">
        <w:t xml:space="preserve">его </w:t>
      </w:r>
      <w:r w:rsidRPr="008355F8">
        <w:t>нужно описать в [</w:t>
      </w:r>
      <w:r w:rsidRPr="00C76403">
        <w:rPr>
          <w:lang w:val="en-US"/>
        </w:rPr>
        <w:t>CHANNELS</w:t>
      </w:r>
      <w:r w:rsidRPr="008355F8">
        <w:t>].</w:t>
      </w:r>
    </w:p>
    <w:p w14:paraId="41BB1FF2" w14:textId="77777777" w:rsidR="00E77C18" w:rsidRPr="008355F8" w:rsidRDefault="00E77C18" w:rsidP="00B75709">
      <w:pPr>
        <w:ind w:left="720"/>
      </w:pPr>
    </w:p>
    <w:p w14:paraId="42C55C42" w14:textId="77777777" w:rsidR="00E77C18" w:rsidRPr="008355F8" w:rsidRDefault="00E77C18" w:rsidP="00B75709">
      <w:pPr>
        <w:keepNext/>
        <w:jc w:val="center"/>
      </w:pPr>
      <w:r w:rsidRPr="008355F8">
        <w:rPr>
          <w:noProof/>
        </w:rPr>
        <w:drawing>
          <wp:inline distT="0" distB="0" distL="0" distR="0" wp14:anchorId="547F878C" wp14:editId="254D9E9F">
            <wp:extent cx="5800725" cy="871194"/>
            <wp:effectExtent l="0" t="0" r="0" b="571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5843" cy="8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258C" w14:textId="77777777" w:rsidR="00E77C18" w:rsidRPr="008355F8" w:rsidRDefault="00E77C18" w:rsidP="00B75709">
      <w:pPr>
        <w:pStyle w:val="af9"/>
        <w:spacing w:before="0"/>
        <w:jc w:val="center"/>
      </w:pPr>
      <w:bookmarkStart w:id="70" w:name="_Ref185597082"/>
      <w:r w:rsidRPr="008355F8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bookmarkEnd w:id="70"/>
      <w:r w:rsidRPr="008355F8">
        <w:t xml:space="preserve"> – Таблица </w:t>
      </w:r>
      <w:r w:rsidRPr="008355F8">
        <w:rPr>
          <w:lang w:val="en-US"/>
        </w:rPr>
        <w:t>ChannelTable</w:t>
      </w:r>
    </w:p>
    <w:p w14:paraId="17BA2FF9" w14:textId="77777777" w:rsidR="00E77C18" w:rsidRPr="008355F8" w:rsidRDefault="00E77C18" w:rsidP="00B75709"/>
    <w:p w14:paraId="5CCF1B34" w14:textId="77777777" w:rsidR="00E77C18" w:rsidRPr="008355F8" w:rsidRDefault="00E77C18" w:rsidP="00B75709">
      <w:pPr>
        <w:pStyle w:val="aff"/>
        <w:numPr>
          <w:ilvl w:val="0"/>
          <w:numId w:val="14"/>
        </w:numPr>
        <w:contextualSpacing/>
        <w:jc w:val="left"/>
      </w:pPr>
      <w:r>
        <w:rPr>
          <w:b/>
        </w:rPr>
        <w:t>и</w:t>
      </w:r>
      <w:r w:rsidRPr="008355F8">
        <w:rPr>
          <w:b/>
        </w:rPr>
        <w:t>мя_сервиса</w:t>
      </w:r>
      <w:r w:rsidRPr="008355F8">
        <w:t xml:space="preserve"> — порт либо имя сервиса для </w:t>
      </w:r>
      <w:r w:rsidRPr="008355F8">
        <w:rPr>
          <w:lang w:val="en-US"/>
        </w:rPr>
        <w:t>OPC</w:t>
      </w:r>
      <w:r w:rsidRPr="008355F8">
        <w:t xml:space="preserve">. Так же, как в </w:t>
      </w:r>
      <w:r w:rsidRPr="008355F8">
        <w:rPr>
          <w:lang w:val="en-US"/>
        </w:rPr>
        <w:t>ChannelTable</w:t>
      </w:r>
      <w:r w:rsidRPr="008355F8">
        <w:t>.</w:t>
      </w:r>
    </w:p>
    <w:p w14:paraId="10537921" w14:textId="7EDB914C" w:rsidR="00E77C18" w:rsidRPr="00656C73" w:rsidRDefault="00992F28" w:rsidP="00B75709">
      <w:pPr>
        <w:pStyle w:val="aff"/>
        <w:numPr>
          <w:ilvl w:val="0"/>
          <w:numId w:val="14"/>
        </w:numPr>
        <w:contextualSpacing/>
        <w:jc w:val="left"/>
      </w:pPr>
      <w:r>
        <w:rPr>
          <w:b/>
        </w:rPr>
        <w:t>л</w:t>
      </w:r>
      <w:r w:rsidR="00E77C18">
        <w:rPr>
          <w:b/>
        </w:rPr>
        <w:t>огин</w:t>
      </w:r>
      <w:r w:rsidR="00656C73">
        <w:rPr>
          <w:b/>
        </w:rPr>
        <w:t xml:space="preserve"> – </w:t>
      </w:r>
      <w:r w:rsidR="00656C73" w:rsidRPr="00656C73">
        <w:t>имя пользователя</w:t>
      </w:r>
      <w:r w:rsidR="003732A8" w:rsidRPr="00656C73">
        <w:t>.</w:t>
      </w:r>
    </w:p>
    <w:p w14:paraId="6D5A954B" w14:textId="78691EAB" w:rsidR="00E77C18" w:rsidRPr="00656C73" w:rsidRDefault="00992F28" w:rsidP="00B75709">
      <w:pPr>
        <w:pStyle w:val="aff"/>
        <w:numPr>
          <w:ilvl w:val="0"/>
          <w:numId w:val="14"/>
        </w:numPr>
        <w:contextualSpacing/>
        <w:jc w:val="left"/>
      </w:pPr>
      <w:r>
        <w:rPr>
          <w:b/>
        </w:rPr>
        <w:t>п</w:t>
      </w:r>
      <w:r w:rsidR="00E77C18" w:rsidRPr="008355F8">
        <w:rPr>
          <w:b/>
        </w:rPr>
        <w:t>ароль</w:t>
      </w:r>
      <w:r w:rsidR="00656C73">
        <w:rPr>
          <w:b/>
        </w:rPr>
        <w:t xml:space="preserve"> – </w:t>
      </w:r>
      <w:r w:rsidR="00656C73" w:rsidRPr="00656C73">
        <w:t>пароль пользователя</w:t>
      </w:r>
      <w:r w:rsidR="003732A8" w:rsidRPr="00656C73">
        <w:t>.</w:t>
      </w:r>
    </w:p>
    <w:p w14:paraId="471E41D3" w14:textId="77777777" w:rsidR="00E77C18" w:rsidRPr="008355F8" w:rsidRDefault="00E77C18" w:rsidP="00B75709"/>
    <w:p w14:paraId="6ED024ED" w14:textId="747A1BCA" w:rsidR="00E77C18" w:rsidRPr="008355F8" w:rsidRDefault="00E77C18" w:rsidP="00B75709">
      <w:r w:rsidRPr="008355F8">
        <w:t xml:space="preserve">После запуска </w:t>
      </w:r>
      <w:r w:rsidR="00246E20">
        <w:t xml:space="preserve">программа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 xml:space="preserve">» </w:t>
      </w:r>
      <w:r w:rsidRPr="008355F8">
        <w:t xml:space="preserve">занесет данные аутентификации для канала в </w:t>
      </w:r>
      <w:r w:rsidRPr="007D43FF">
        <w:rPr>
          <w:b/>
        </w:rPr>
        <w:t>Zerver</w:t>
      </w:r>
      <w:r>
        <w:rPr>
          <w:b/>
          <w:lang w:val="en-US"/>
        </w:rPr>
        <w:t>DB</w:t>
      </w:r>
      <w:r w:rsidRPr="008355F8">
        <w:rPr>
          <w:b/>
        </w:rPr>
        <w:t xml:space="preserve">, </w:t>
      </w:r>
      <w:r w:rsidRPr="008355F8">
        <w:t>а в конфигурационном файле данные о каналах будут иметь вид, как на рисунке, приведенном ниже (</w:t>
      </w:r>
      <w:r w:rsidRPr="008355F8">
        <w:fldChar w:fldCharType="begin"/>
      </w:r>
      <w:r w:rsidRPr="008355F8">
        <w:instrText xml:space="preserve"> REF _Ref185597203 \h </w:instrText>
      </w:r>
      <w:r>
        <w:instrText xml:space="preserve"> \* MERGEFORMAT </w:instrText>
      </w:r>
      <w:r w:rsidRPr="008355F8">
        <w:fldChar w:fldCharType="separate"/>
      </w:r>
      <w:r w:rsidRPr="008355F8">
        <w:t xml:space="preserve">Рисунок </w:t>
      </w:r>
      <w:r>
        <w:rPr>
          <w:noProof/>
        </w:rPr>
        <w:t>9</w:t>
      </w:r>
      <w:r>
        <w:t>.</w:t>
      </w:r>
      <w:r>
        <w:rPr>
          <w:noProof/>
        </w:rPr>
        <w:t>7</w:t>
      </w:r>
      <w:r w:rsidRPr="008355F8">
        <w:fldChar w:fldCharType="end"/>
      </w:r>
      <w:r w:rsidRPr="008355F8">
        <w:t>).</w:t>
      </w:r>
    </w:p>
    <w:p w14:paraId="422579CE" w14:textId="77777777" w:rsidR="00E77C18" w:rsidRDefault="00E77C18" w:rsidP="00B75709">
      <w:pPr>
        <w:keepNext/>
        <w:ind w:firstLine="0"/>
      </w:pPr>
    </w:p>
    <w:p w14:paraId="32BEA848" w14:textId="77777777" w:rsidR="00E77C18" w:rsidRPr="008355F8" w:rsidRDefault="00E77C18" w:rsidP="00B75709">
      <w:pPr>
        <w:keepNext/>
        <w:ind w:firstLine="0"/>
        <w:jc w:val="center"/>
      </w:pPr>
      <w:r w:rsidRPr="008355F8">
        <w:rPr>
          <w:noProof/>
        </w:rPr>
        <w:drawing>
          <wp:inline distT="0" distB="0" distL="0" distR="0" wp14:anchorId="3498BD7C" wp14:editId="432DF700">
            <wp:extent cx="5353050" cy="90524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9083" cy="91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A0D4" w14:textId="77777777" w:rsidR="00E77C18" w:rsidRPr="008355F8" w:rsidRDefault="00E77C18" w:rsidP="00B75709">
      <w:pPr>
        <w:pStyle w:val="af9"/>
        <w:spacing w:before="0"/>
        <w:jc w:val="center"/>
      </w:pPr>
      <w:bookmarkStart w:id="71" w:name="_Ref185597203"/>
      <w:r w:rsidRPr="008355F8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bookmarkEnd w:id="71"/>
      <w:r w:rsidRPr="008355F8">
        <w:t xml:space="preserve"> – Файл </w:t>
      </w:r>
      <w:r w:rsidRPr="008355F8">
        <w:rPr>
          <w:lang w:val="en-US"/>
        </w:rPr>
        <w:t>zerver</w:t>
      </w:r>
      <w:r w:rsidRPr="008355F8">
        <w:t>.</w:t>
      </w:r>
      <w:r w:rsidRPr="008355F8">
        <w:rPr>
          <w:lang w:val="en-US"/>
        </w:rPr>
        <w:t>cfg</w:t>
      </w:r>
    </w:p>
    <w:p w14:paraId="6508DA94" w14:textId="77777777" w:rsidR="00E77C18" w:rsidRPr="008355F8" w:rsidRDefault="00E77C18" w:rsidP="00B75709"/>
    <w:p w14:paraId="1FB63962" w14:textId="5A2FD423" w:rsidR="00E77C18" w:rsidRDefault="00E77C18" w:rsidP="00B75709">
      <w:r w:rsidRPr="008355F8">
        <w:lastRenderedPageBreak/>
        <w:t xml:space="preserve">Если потребуется изменить данные аутентификации для канала, то необходимо отредактировать файл </w:t>
      </w:r>
      <w:r w:rsidRPr="008355F8">
        <w:rPr>
          <w:lang w:val="en-US"/>
        </w:rPr>
        <w:t>zerver</w:t>
      </w:r>
      <w:r w:rsidRPr="008355F8">
        <w:t>.</w:t>
      </w:r>
      <w:r w:rsidRPr="008355F8">
        <w:rPr>
          <w:lang w:val="en-US"/>
        </w:rPr>
        <w:t>cfg</w:t>
      </w:r>
      <w:r w:rsidRPr="008355F8">
        <w:t xml:space="preserve"> и подставить вместо *** нужную информацию. Перезапустить </w:t>
      </w:r>
      <w:r>
        <w:t>«</w:t>
      </w:r>
      <w:r w:rsidRPr="00C575C8">
        <w:rPr>
          <w:b/>
        </w:rPr>
        <w:t xml:space="preserve">Сервер </w:t>
      </w:r>
      <w:r w:rsidRPr="00C575C8">
        <w:rPr>
          <w:b/>
          <w:lang w:val="en-US"/>
        </w:rPr>
        <w:t>SCADA</w:t>
      </w:r>
      <w:r>
        <w:rPr>
          <w:b/>
        </w:rPr>
        <w:t>»</w:t>
      </w:r>
      <w:r w:rsidRPr="008355F8">
        <w:t>.</w:t>
      </w:r>
    </w:p>
    <w:p w14:paraId="0DB08F46" w14:textId="77777777" w:rsidR="00812FAC" w:rsidRPr="008355F8" w:rsidRDefault="00812FAC" w:rsidP="00B75709"/>
    <w:p w14:paraId="7247058D" w14:textId="77777777" w:rsidR="00E77C18" w:rsidRPr="00C80FAE" w:rsidRDefault="00E77C18" w:rsidP="00B75709">
      <w:pPr>
        <w:pStyle w:val="2"/>
        <w:spacing w:before="0" w:after="0"/>
      </w:pPr>
      <w:bookmarkStart w:id="72" w:name="_Toc192675679"/>
      <w:bookmarkStart w:id="73" w:name="_Toc195276826"/>
      <w:r w:rsidRPr="00C80FAE">
        <w:t>Алиасы значений сигналов</w:t>
      </w:r>
      <w:bookmarkEnd w:id="72"/>
      <w:bookmarkEnd w:id="73"/>
    </w:p>
    <w:p w14:paraId="29ACECE2" w14:textId="77777777" w:rsidR="00E77C18" w:rsidRPr="008355F8" w:rsidRDefault="00E77C18" w:rsidP="00B75709">
      <w:pPr>
        <w:ind w:firstLine="0"/>
      </w:pPr>
    </w:p>
    <w:p w14:paraId="6A085AEA" w14:textId="2372657E" w:rsidR="00E77C18" w:rsidRPr="008355F8" w:rsidRDefault="00E77C18" w:rsidP="00B75709">
      <w:pPr>
        <w:ind w:firstLine="709"/>
      </w:pPr>
      <w:r w:rsidRPr="008355F8">
        <w:t xml:space="preserve">В АРМ для </w:t>
      </w:r>
      <w:r w:rsidRPr="008355F8">
        <w:rPr>
          <w:lang w:val="en-US"/>
        </w:rPr>
        <w:t>Linux</w:t>
      </w:r>
      <w:r w:rsidRPr="008355F8">
        <w:t xml:space="preserve"> </w:t>
      </w:r>
      <w:r w:rsidR="00812FAC">
        <w:t>предусмотрена</w:t>
      </w:r>
      <w:r w:rsidRPr="008355F8">
        <w:t xml:space="preserve"> работа с алиасами (псевдонимами) значений сигналов.</w:t>
      </w:r>
    </w:p>
    <w:p w14:paraId="5D94A16A" w14:textId="1D7ADAE0" w:rsidR="00E77C18" w:rsidRPr="008355F8" w:rsidRDefault="00E77C18" w:rsidP="00B75709">
      <w:pPr>
        <w:ind w:firstLine="709"/>
      </w:pPr>
      <w:r w:rsidRPr="008355F8">
        <w:t xml:space="preserve">Например, при заведении двухпозиционных ТС, когда </w:t>
      </w:r>
      <w:r w:rsidR="00246E20">
        <w:t xml:space="preserve">их </w:t>
      </w:r>
      <w:r w:rsidRPr="008355F8">
        <w:t>значение может быть не только 0</w:t>
      </w:r>
      <w:r w:rsidR="00246E20">
        <w:t xml:space="preserve"> или</w:t>
      </w:r>
      <w:r w:rsidR="004466B5">
        <w:t xml:space="preserve"> </w:t>
      </w:r>
      <w:r w:rsidRPr="008355F8">
        <w:t xml:space="preserve">1. Для этого необходимо в таблице </w:t>
      </w:r>
      <w:r w:rsidRPr="008355F8">
        <w:rPr>
          <w:lang w:val="en-US"/>
        </w:rPr>
        <w:t>ZerverDB</w:t>
      </w:r>
      <w:r w:rsidRPr="008355F8">
        <w:t>.</w:t>
      </w:r>
      <w:r w:rsidRPr="008355F8">
        <w:rPr>
          <w:lang w:val="en-US"/>
        </w:rPr>
        <w:t>DiscreteAliasSetTable</w:t>
      </w:r>
      <w:r w:rsidRPr="008355F8">
        <w:t xml:space="preserve"> добавить новый алиас (</w:t>
      </w:r>
      <w:r w:rsidRPr="008355F8">
        <w:fldChar w:fldCharType="begin"/>
      </w:r>
      <w:r w:rsidRPr="008355F8">
        <w:instrText xml:space="preserve"> REF _Ref185597581 \h </w:instrText>
      </w:r>
      <w:r>
        <w:instrText xml:space="preserve"> \* MERGEFORMAT </w:instrText>
      </w:r>
      <w:r w:rsidRPr="008355F8">
        <w:fldChar w:fldCharType="separate"/>
      </w:r>
      <w:r w:rsidRPr="008355F8">
        <w:t xml:space="preserve">Рисунок </w:t>
      </w:r>
      <w:r>
        <w:rPr>
          <w:noProof/>
        </w:rPr>
        <w:t>9</w:t>
      </w:r>
      <w:r>
        <w:t>.</w:t>
      </w:r>
      <w:r>
        <w:rPr>
          <w:noProof/>
        </w:rPr>
        <w:t>8</w:t>
      </w:r>
      <w:r w:rsidRPr="008355F8">
        <w:fldChar w:fldCharType="end"/>
      </w:r>
      <w:r w:rsidRPr="008355F8">
        <w:t xml:space="preserve">). </w:t>
      </w:r>
    </w:p>
    <w:p w14:paraId="2A015A9E" w14:textId="77777777" w:rsidR="00E77C18" w:rsidRPr="008355F8" w:rsidRDefault="00E77C18" w:rsidP="00B75709">
      <w:pPr>
        <w:ind w:firstLine="709"/>
      </w:pPr>
    </w:p>
    <w:p w14:paraId="10FE2396" w14:textId="77777777" w:rsidR="00E77C18" w:rsidRPr="008355F8" w:rsidRDefault="00E77C18" w:rsidP="00B75709">
      <w:pPr>
        <w:keepNext/>
        <w:ind w:firstLine="709"/>
        <w:jc w:val="center"/>
      </w:pPr>
      <w:r w:rsidRPr="008355F8">
        <w:rPr>
          <w:noProof/>
        </w:rPr>
        <w:drawing>
          <wp:inline distT="0" distB="0" distL="0" distR="0" wp14:anchorId="2F86321E" wp14:editId="4A3D6AFC">
            <wp:extent cx="3733800" cy="1657350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F036" w14:textId="0D2B95A6" w:rsidR="00E77C18" w:rsidRPr="008355F8" w:rsidRDefault="00246E20" w:rsidP="00B75709">
      <w:pPr>
        <w:pStyle w:val="af9"/>
        <w:tabs>
          <w:tab w:val="left" w:pos="2265"/>
          <w:tab w:val="center" w:pos="5034"/>
        </w:tabs>
        <w:spacing w:before="0"/>
        <w:jc w:val="left"/>
      </w:pPr>
      <w:bookmarkStart w:id="74" w:name="_Ref185597581"/>
      <w:r>
        <w:tab/>
      </w:r>
      <w:r>
        <w:tab/>
      </w:r>
      <w:r w:rsidR="00E77C18" w:rsidRPr="008355F8">
        <w:t xml:space="preserve">Рисунок </w:t>
      </w:r>
      <w:r w:rsidR="00E77C18">
        <w:rPr>
          <w:noProof/>
        </w:rPr>
        <w:fldChar w:fldCharType="begin"/>
      </w:r>
      <w:r w:rsidR="00E77C18">
        <w:rPr>
          <w:noProof/>
        </w:rPr>
        <w:instrText xml:space="preserve"> STYLEREF 1 \s </w:instrText>
      </w:r>
      <w:r w:rsidR="00E77C18">
        <w:rPr>
          <w:noProof/>
        </w:rPr>
        <w:fldChar w:fldCharType="separate"/>
      </w:r>
      <w:r w:rsidR="00E77C18">
        <w:rPr>
          <w:noProof/>
        </w:rPr>
        <w:t>9</w:t>
      </w:r>
      <w:r w:rsidR="00E77C18">
        <w:rPr>
          <w:noProof/>
        </w:rPr>
        <w:fldChar w:fldCharType="end"/>
      </w:r>
      <w:r w:rsidR="00E77C18">
        <w:t>.</w:t>
      </w:r>
      <w:r w:rsidR="00E77C18">
        <w:rPr>
          <w:noProof/>
        </w:rPr>
        <w:fldChar w:fldCharType="begin"/>
      </w:r>
      <w:r w:rsidR="00E77C18">
        <w:rPr>
          <w:noProof/>
        </w:rPr>
        <w:instrText xml:space="preserve"> SEQ Рисунок \* ARABIC \s 1 </w:instrText>
      </w:r>
      <w:r w:rsidR="00E77C18">
        <w:rPr>
          <w:noProof/>
        </w:rPr>
        <w:fldChar w:fldCharType="separate"/>
      </w:r>
      <w:r w:rsidR="00E77C18">
        <w:rPr>
          <w:noProof/>
        </w:rPr>
        <w:t>8</w:t>
      </w:r>
      <w:r w:rsidR="00E77C18">
        <w:rPr>
          <w:noProof/>
        </w:rPr>
        <w:fldChar w:fldCharType="end"/>
      </w:r>
      <w:bookmarkEnd w:id="74"/>
      <w:r w:rsidR="00E77C18" w:rsidRPr="008355F8">
        <w:t xml:space="preserve"> – Таблица </w:t>
      </w:r>
      <w:r w:rsidR="00E77C18" w:rsidRPr="008355F8">
        <w:rPr>
          <w:lang w:val="en-US"/>
        </w:rPr>
        <w:t>DiscreteAliasSetTable</w:t>
      </w:r>
    </w:p>
    <w:p w14:paraId="45B6FC5E" w14:textId="77777777" w:rsidR="00E77C18" w:rsidRPr="008355F8" w:rsidRDefault="00E77C18" w:rsidP="00B75709">
      <w:pPr>
        <w:ind w:firstLine="709"/>
      </w:pPr>
    </w:p>
    <w:p w14:paraId="76AC6B09" w14:textId="77777777" w:rsidR="00812FAC" w:rsidRDefault="00E77C18" w:rsidP="00B75709">
      <w:pPr>
        <w:ind w:firstLine="709"/>
      </w:pPr>
      <w:r w:rsidRPr="008355F8">
        <w:t xml:space="preserve">Данная таблица впоследствии </w:t>
      </w:r>
      <w:r w:rsidRPr="008355F8">
        <w:rPr>
          <w:b/>
        </w:rPr>
        <w:t>заменит</w:t>
      </w:r>
      <w:r w:rsidRPr="008355F8">
        <w:t xml:space="preserve"> таблицу </w:t>
      </w:r>
      <w:r w:rsidRPr="008355F8">
        <w:rPr>
          <w:lang w:val="en-US"/>
        </w:rPr>
        <w:t>GredDB</w:t>
      </w:r>
      <w:r w:rsidRPr="008355F8">
        <w:t xml:space="preserve">.TCAlarmTable, т.к. использование TCAlarmTable ограничено двумя положениями. </w:t>
      </w:r>
    </w:p>
    <w:p w14:paraId="17FC7732" w14:textId="6000E504" w:rsidR="00E77C18" w:rsidRPr="008355F8" w:rsidRDefault="00812FAC" w:rsidP="00B75709">
      <w:pPr>
        <w:ind w:firstLine="709"/>
      </w:pPr>
      <w:r>
        <w:t>Далее</w:t>
      </w:r>
      <w:r w:rsidR="00E77C18" w:rsidRPr="008355F8">
        <w:t xml:space="preserve"> следует описывать все возможные значения ТС в таблице </w:t>
      </w:r>
      <w:r w:rsidR="00E77C18" w:rsidRPr="008355F8">
        <w:rPr>
          <w:lang w:val="en-US"/>
        </w:rPr>
        <w:t>ZerverDB</w:t>
      </w:r>
      <w:r w:rsidR="00E77C18" w:rsidRPr="008355F8">
        <w:t>.</w:t>
      </w:r>
      <w:r w:rsidR="00E77C18" w:rsidRPr="008355F8">
        <w:rPr>
          <w:lang w:val="en-US"/>
        </w:rPr>
        <w:t>DiscreteAliasSetTable</w:t>
      </w:r>
      <w:r w:rsidR="00E77C18" w:rsidRPr="008355F8">
        <w:t xml:space="preserve">. И </w:t>
      </w:r>
      <w:r w:rsidR="00E77C18" w:rsidRPr="008355F8">
        <w:rPr>
          <w:b/>
        </w:rPr>
        <w:t>вместо</w:t>
      </w:r>
      <w:r w:rsidR="00E77C18" w:rsidRPr="008355F8">
        <w:t xml:space="preserve"> поля DiscreteTable.Numtypemessage следует заполнять </w:t>
      </w:r>
      <w:r w:rsidR="00E77C18" w:rsidRPr="008355F8">
        <w:rPr>
          <w:b/>
        </w:rPr>
        <w:t>DiscreteTable.Aliasindex</w:t>
      </w:r>
      <w:r w:rsidR="00E77C18" w:rsidRPr="008355F8">
        <w:t>.</w:t>
      </w:r>
    </w:p>
    <w:p w14:paraId="4B757E53" w14:textId="77777777" w:rsidR="00E77C18" w:rsidRPr="008355F8" w:rsidRDefault="00E77C18" w:rsidP="00B75709">
      <w:pPr>
        <w:ind w:firstLine="709"/>
      </w:pPr>
      <w:r w:rsidRPr="008355F8">
        <w:t xml:space="preserve">Далее в таблице </w:t>
      </w:r>
      <w:r w:rsidRPr="008355F8">
        <w:rPr>
          <w:lang w:val="en-US"/>
        </w:rPr>
        <w:t>ZerverDB</w:t>
      </w:r>
      <w:r w:rsidRPr="008355F8">
        <w:t>.</w:t>
      </w:r>
      <w:r w:rsidRPr="008355F8">
        <w:rPr>
          <w:lang w:val="en-US"/>
        </w:rPr>
        <w:t>DiscreteAliasValueTable</w:t>
      </w:r>
      <w:r w:rsidRPr="008355F8">
        <w:t xml:space="preserve"> описать расшифровку значений данного алиаса (</w:t>
      </w:r>
      <w:r w:rsidRPr="008355F8">
        <w:fldChar w:fldCharType="begin"/>
      </w:r>
      <w:r w:rsidRPr="008355F8">
        <w:instrText xml:space="preserve"> REF _Ref185597741 \h </w:instrText>
      </w:r>
      <w:r>
        <w:instrText xml:space="preserve"> \* MERGEFORMAT </w:instrText>
      </w:r>
      <w:r w:rsidRPr="008355F8">
        <w:fldChar w:fldCharType="separate"/>
      </w:r>
      <w:r w:rsidRPr="008355F8">
        <w:t xml:space="preserve">Рисунок </w:t>
      </w:r>
      <w:r>
        <w:rPr>
          <w:noProof/>
        </w:rPr>
        <w:t>9</w:t>
      </w:r>
      <w:r>
        <w:t>.</w:t>
      </w:r>
      <w:r>
        <w:rPr>
          <w:noProof/>
        </w:rPr>
        <w:t>9</w:t>
      </w:r>
      <w:r w:rsidRPr="008355F8">
        <w:fldChar w:fldCharType="end"/>
      </w:r>
      <w:r w:rsidRPr="008355F8">
        <w:t xml:space="preserve">). </w:t>
      </w:r>
    </w:p>
    <w:p w14:paraId="757C02BA" w14:textId="770E25A9" w:rsidR="00E77C18" w:rsidRPr="00812FAC" w:rsidRDefault="00812FAC" w:rsidP="00B75709">
      <w:pPr>
        <w:ind w:firstLine="709"/>
      </w:pPr>
      <w:r>
        <w:t xml:space="preserve">Значения параметров таблицы </w:t>
      </w:r>
      <w:r w:rsidRPr="008355F8">
        <w:rPr>
          <w:lang w:val="en-US"/>
        </w:rPr>
        <w:t>ZerverDB</w:t>
      </w:r>
      <w:r w:rsidRPr="008355F8">
        <w:t>.</w:t>
      </w:r>
      <w:r w:rsidRPr="008355F8">
        <w:rPr>
          <w:lang w:val="en-US"/>
        </w:rPr>
        <w:t>DiscreteAliasValueTable</w:t>
      </w:r>
      <w:r>
        <w:t xml:space="preserve"> приведены в таблице ниже (</w:t>
      </w:r>
      <w:r w:rsidR="00A23A46">
        <w:fldChar w:fldCharType="begin"/>
      </w:r>
      <w:r w:rsidR="00A23A46">
        <w:instrText xml:space="preserve"> REF _Ref195276761 \h </w:instrText>
      </w:r>
      <w:r w:rsidR="00A23A46">
        <w:fldChar w:fldCharType="separate"/>
      </w:r>
      <w:r w:rsidR="00A23A46">
        <w:t xml:space="preserve">Таблица </w:t>
      </w:r>
      <w:r w:rsidR="00A23A46">
        <w:rPr>
          <w:noProof/>
        </w:rPr>
        <w:t>9</w:t>
      </w:r>
      <w:r w:rsidR="00A23A46">
        <w:t>.</w:t>
      </w:r>
      <w:r w:rsidR="00A23A46">
        <w:rPr>
          <w:noProof/>
        </w:rPr>
        <w:t>1</w:t>
      </w:r>
      <w:r w:rsidR="00A23A46">
        <w:fldChar w:fldCharType="end"/>
      </w:r>
      <w:r>
        <w:t>).</w:t>
      </w:r>
    </w:p>
    <w:p w14:paraId="31818BD6" w14:textId="77777777" w:rsidR="00E77C18" w:rsidRPr="008355F8" w:rsidRDefault="00E77C18" w:rsidP="00B75709">
      <w:pPr>
        <w:keepNext/>
        <w:jc w:val="center"/>
      </w:pPr>
      <w:r w:rsidRPr="008355F8">
        <w:rPr>
          <w:noProof/>
        </w:rPr>
        <w:lastRenderedPageBreak/>
        <w:drawing>
          <wp:inline distT="0" distB="0" distL="0" distR="0" wp14:anchorId="313E2754" wp14:editId="38779CEE">
            <wp:extent cx="5940425" cy="3572510"/>
            <wp:effectExtent l="0" t="0" r="3175" b="889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6ABB" w14:textId="77777777" w:rsidR="00E77C18" w:rsidRPr="008355F8" w:rsidRDefault="00E77C18" w:rsidP="00B75709">
      <w:pPr>
        <w:pStyle w:val="af9"/>
        <w:spacing w:before="0"/>
        <w:jc w:val="center"/>
      </w:pPr>
      <w:bookmarkStart w:id="75" w:name="_Ref185597741"/>
      <w:r w:rsidRPr="008355F8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\s 1 </w:instrText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75"/>
      <w:r w:rsidRPr="008355F8">
        <w:t xml:space="preserve"> – Расшифровка значений</w:t>
      </w:r>
    </w:p>
    <w:p w14:paraId="5CB1678A" w14:textId="77777777" w:rsidR="00E77C18" w:rsidRPr="008355F8" w:rsidRDefault="00E77C18" w:rsidP="00B75709"/>
    <w:p w14:paraId="1C728003" w14:textId="0FFEA4C3" w:rsidR="00E72286" w:rsidRPr="00E72286" w:rsidRDefault="004F0504" w:rsidP="00E72286">
      <w:pPr>
        <w:pStyle w:val="af9"/>
        <w:keepNext/>
        <w:ind w:firstLine="0"/>
      </w:pPr>
      <w:bookmarkStart w:id="76" w:name="_Ref195276761"/>
      <w:r>
        <w:t xml:space="preserve">Таблица </w:t>
      </w:r>
      <w:fldSimple w:instr=" STYLEREF 1 \s ">
        <w:r>
          <w:rPr>
            <w:noProof/>
          </w:rPr>
          <w:t>9</w:t>
        </w:r>
      </w:fldSimple>
      <w:r>
        <w:t>.</w:t>
      </w:r>
      <w:fldSimple w:instr=" SEQ Таблица \* ARABIC \s 1 ">
        <w:r>
          <w:rPr>
            <w:noProof/>
          </w:rPr>
          <w:t>1</w:t>
        </w:r>
      </w:fldSimple>
      <w:bookmarkEnd w:id="76"/>
      <w:r w:rsidR="00E72286">
        <w:t xml:space="preserve"> – П</w:t>
      </w:r>
      <w:r w:rsidR="00E72286">
        <w:t>араметр</w:t>
      </w:r>
      <w:r w:rsidR="00E72286">
        <w:t>ы</w:t>
      </w:r>
      <w:r w:rsidR="00E72286">
        <w:t xml:space="preserve"> таблицы </w:t>
      </w:r>
      <w:r w:rsidR="00E72286" w:rsidRPr="008355F8">
        <w:rPr>
          <w:lang w:val="en-US"/>
        </w:rPr>
        <w:t>ZerverDB</w:t>
      </w:r>
      <w:r w:rsidR="00E72286" w:rsidRPr="008355F8">
        <w:t>.</w:t>
      </w:r>
      <w:r w:rsidR="00E72286" w:rsidRPr="008355F8">
        <w:rPr>
          <w:lang w:val="en-US"/>
        </w:rPr>
        <w:t>DiscreteAliasValueTable</w:t>
      </w:r>
    </w:p>
    <w:tbl>
      <w:tblPr>
        <w:tblStyle w:val="aff8"/>
        <w:tblW w:w="9918" w:type="dxa"/>
        <w:tblLook w:val="04A0" w:firstRow="1" w:lastRow="0" w:firstColumn="1" w:lastColumn="0" w:noHBand="0" w:noVBand="1"/>
      </w:tblPr>
      <w:tblGrid>
        <w:gridCol w:w="2820"/>
        <w:gridCol w:w="7098"/>
      </w:tblGrid>
      <w:tr w:rsidR="00E77C18" w:rsidRPr="008355F8" w14:paraId="162CF415" w14:textId="77777777" w:rsidTr="00E42789">
        <w:trPr>
          <w:trHeight w:val="255"/>
          <w:tblHeader/>
        </w:trPr>
        <w:tc>
          <w:tcPr>
            <w:tcW w:w="2820" w:type="dxa"/>
          </w:tcPr>
          <w:p w14:paraId="1CDE10A5" w14:textId="77777777" w:rsidR="00E77C18" w:rsidRPr="008355F8" w:rsidRDefault="00E77C18" w:rsidP="00B75709">
            <w:pPr>
              <w:jc w:val="center"/>
              <w:rPr>
                <w:b/>
              </w:rPr>
            </w:pPr>
            <w:r w:rsidRPr="008355F8">
              <w:rPr>
                <w:b/>
              </w:rPr>
              <w:t>Поле</w:t>
            </w:r>
          </w:p>
        </w:tc>
        <w:tc>
          <w:tcPr>
            <w:tcW w:w="7098" w:type="dxa"/>
          </w:tcPr>
          <w:p w14:paraId="0E3158EB" w14:textId="77777777" w:rsidR="00E77C18" w:rsidRPr="008355F8" w:rsidRDefault="00E77C18" w:rsidP="00B75709">
            <w:pPr>
              <w:jc w:val="center"/>
              <w:rPr>
                <w:b/>
              </w:rPr>
            </w:pPr>
            <w:r w:rsidRPr="008355F8">
              <w:rPr>
                <w:b/>
              </w:rPr>
              <w:t>Пояснение</w:t>
            </w:r>
          </w:p>
        </w:tc>
      </w:tr>
      <w:tr w:rsidR="00E77C18" w:rsidRPr="008355F8" w14:paraId="71B24079" w14:textId="77777777" w:rsidTr="00E42789">
        <w:trPr>
          <w:trHeight w:val="241"/>
        </w:trPr>
        <w:tc>
          <w:tcPr>
            <w:tcW w:w="2820" w:type="dxa"/>
            <w:vAlign w:val="center"/>
          </w:tcPr>
          <w:p w14:paraId="559C92C2" w14:textId="77777777" w:rsidR="00E77C18" w:rsidRPr="008355F8" w:rsidRDefault="00E77C18" w:rsidP="00B75709">
            <w:pPr>
              <w:ind w:firstLine="0"/>
              <w:jc w:val="center"/>
              <w:rPr>
                <w:lang w:val="en-US"/>
              </w:rPr>
            </w:pPr>
            <w:r w:rsidRPr="008355F8">
              <w:rPr>
                <w:lang w:val="en-US"/>
              </w:rPr>
              <w:t>aliasindex</w:t>
            </w:r>
          </w:p>
        </w:tc>
        <w:tc>
          <w:tcPr>
            <w:tcW w:w="7098" w:type="dxa"/>
          </w:tcPr>
          <w:p w14:paraId="72B7011A" w14:textId="77777777" w:rsidR="00E77C18" w:rsidRPr="008355F8" w:rsidRDefault="00E77C18" w:rsidP="00B75709">
            <w:r w:rsidRPr="008355F8">
              <w:t xml:space="preserve">Индекс алиаса из </w:t>
            </w:r>
            <w:r w:rsidRPr="008355F8">
              <w:rPr>
                <w:lang w:val="en-US"/>
              </w:rPr>
              <w:t>DiscreteAliasSetTable</w:t>
            </w:r>
          </w:p>
        </w:tc>
      </w:tr>
      <w:tr w:rsidR="00E77C18" w:rsidRPr="008355F8" w14:paraId="0676D69E" w14:textId="77777777" w:rsidTr="00E42789">
        <w:trPr>
          <w:trHeight w:val="255"/>
        </w:trPr>
        <w:tc>
          <w:tcPr>
            <w:tcW w:w="2820" w:type="dxa"/>
            <w:vAlign w:val="center"/>
          </w:tcPr>
          <w:p w14:paraId="5E604FE0" w14:textId="77777777" w:rsidR="00E77C18" w:rsidRPr="008355F8" w:rsidRDefault="00E77C18" w:rsidP="00B75709">
            <w:pPr>
              <w:ind w:firstLine="0"/>
              <w:jc w:val="center"/>
              <w:rPr>
                <w:lang w:val="en-US"/>
              </w:rPr>
            </w:pPr>
            <w:r w:rsidRPr="008355F8">
              <w:rPr>
                <w:lang w:val="en-US"/>
              </w:rPr>
              <w:t>name</w:t>
            </w:r>
          </w:p>
        </w:tc>
        <w:tc>
          <w:tcPr>
            <w:tcW w:w="7098" w:type="dxa"/>
          </w:tcPr>
          <w:p w14:paraId="2FE53033" w14:textId="77777777" w:rsidR="00E77C18" w:rsidRPr="008355F8" w:rsidRDefault="00E77C18" w:rsidP="00B75709">
            <w:r w:rsidRPr="008355F8">
              <w:t>Краткое пояснение значения. Оно будет выводится в интерфейс GredRun</w:t>
            </w:r>
          </w:p>
        </w:tc>
      </w:tr>
      <w:tr w:rsidR="00E77C18" w:rsidRPr="008355F8" w14:paraId="5FD79C7E" w14:textId="77777777" w:rsidTr="00E42789">
        <w:trPr>
          <w:trHeight w:val="496"/>
        </w:trPr>
        <w:tc>
          <w:tcPr>
            <w:tcW w:w="2820" w:type="dxa"/>
            <w:vAlign w:val="center"/>
          </w:tcPr>
          <w:p w14:paraId="181426D2" w14:textId="77777777" w:rsidR="00E77C18" w:rsidRPr="008355F8" w:rsidRDefault="00E77C18" w:rsidP="00B75709">
            <w:pPr>
              <w:ind w:firstLine="0"/>
              <w:jc w:val="center"/>
            </w:pPr>
            <w:r w:rsidRPr="008355F8">
              <w:rPr>
                <w:lang w:val="en-US"/>
              </w:rPr>
              <w:t>realvalue</w:t>
            </w:r>
          </w:p>
        </w:tc>
        <w:tc>
          <w:tcPr>
            <w:tcW w:w="7098" w:type="dxa"/>
          </w:tcPr>
          <w:p w14:paraId="5821FB56" w14:textId="77777777" w:rsidR="00E77C18" w:rsidRPr="008355F8" w:rsidRDefault="00E77C18" w:rsidP="00B75709">
            <w:r w:rsidRPr="008355F8">
              <w:t>Смысл значения для ОИК:</w:t>
            </w:r>
          </w:p>
          <w:p w14:paraId="2AB40329" w14:textId="77777777" w:rsidR="00E77C18" w:rsidRPr="008355F8" w:rsidRDefault="00E77C18" w:rsidP="00B75709">
            <w:r w:rsidRPr="008355F8">
              <w:t xml:space="preserve">0 - </w:t>
            </w:r>
            <w:r w:rsidRPr="008355F8">
              <w:rPr>
                <w:lang w:val="en-US"/>
              </w:rPr>
              <w:t>OFF</w:t>
            </w:r>
            <w:r w:rsidRPr="008355F8">
              <w:t>, отключено</w:t>
            </w:r>
          </w:p>
          <w:p w14:paraId="56EA0B78" w14:textId="77777777" w:rsidR="00E77C18" w:rsidRPr="008355F8" w:rsidRDefault="00E77C18" w:rsidP="00B75709">
            <w:r w:rsidRPr="008355F8">
              <w:t xml:space="preserve">1 - </w:t>
            </w:r>
            <w:r w:rsidRPr="008355F8">
              <w:rPr>
                <w:lang w:val="en-US"/>
              </w:rPr>
              <w:t>ON</w:t>
            </w:r>
            <w:r w:rsidRPr="008355F8">
              <w:t>, включено</w:t>
            </w:r>
          </w:p>
          <w:p w14:paraId="6BC6D0AF" w14:textId="77777777" w:rsidR="00E77C18" w:rsidRPr="008355F8" w:rsidRDefault="00E77C18" w:rsidP="00B75709">
            <w:r w:rsidRPr="008355F8">
              <w:t xml:space="preserve">2 - </w:t>
            </w:r>
            <w:r w:rsidRPr="008355F8">
              <w:rPr>
                <w:lang w:val="en-US"/>
              </w:rPr>
              <w:t>INDETERMINATE</w:t>
            </w:r>
            <w:r w:rsidRPr="008355F8">
              <w:t xml:space="preserve">, недостоверно </w:t>
            </w:r>
          </w:p>
          <w:p w14:paraId="4540BE76" w14:textId="77777777" w:rsidR="00E77C18" w:rsidRPr="008355F8" w:rsidRDefault="00E77C18" w:rsidP="00B75709">
            <w:pPr>
              <w:jc w:val="left"/>
            </w:pPr>
            <w:r w:rsidRPr="008355F8">
              <w:t>3 – INTERMEDIATE, промежуточное/ неопределенное /неисправность</w:t>
            </w:r>
          </w:p>
        </w:tc>
      </w:tr>
      <w:tr w:rsidR="00E77C18" w:rsidRPr="008355F8" w14:paraId="16E91286" w14:textId="77777777" w:rsidTr="00E42789">
        <w:trPr>
          <w:trHeight w:val="255"/>
        </w:trPr>
        <w:tc>
          <w:tcPr>
            <w:tcW w:w="2820" w:type="dxa"/>
            <w:vAlign w:val="center"/>
          </w:tcPr>
          <w:p w14:paraId="6D9B6FA1" w14:textId="77777777" w:rsidR="00E77C18" w:rsidRPr="008355F8" w:rsidRDefault="00E77C18" w:rsidP="00B75709">
            <w:pPr>
              <w:ind w:firstLine="0"/>
              <w:jc w:val="center"/>
            </w:pPr>
            <w:r w:rsidRPr="008355F8">
              <w:rPr>
                <w:lang w:val="en-US"/>
              </w:rPr>
              <w:t>value</w:t>
            </w:r>
          </w:p>
        </w:tc>
        <w:tc>
          <w:tcPr>
            <w:tcW w:w="7098" w:type="dxa"/>
          </w:tcPr>
          <w:p w14:paraId="7F1655DE" w14:textId="77777777" w:rsidR="00E77C18" w:rsidRPr="008355F8" w:rsidRDefault="00E77C18" w:rsidP="00B75709">
            <w:r w:rsidRPr="008355F8">
              <w:t>Значение, приходящее от источника</w:t>
            </w:r>
          </w:p>
        </w:tc>
      </w:tr>
      <w:tr w:rsidR="00E77C18" w:rsidRPr="008355F8" w14:paraId="3693DC37" w14:textId="77777777" w:rsidTr="00E42789">
        <w:trPr>
          <w:trHeight w:val="496"/>
        </w:trPr>
        <w:tc>
          <w:tcPr>
            <w:tcW w:w="2820" w:type="dxa"/>
            <w:vAlign w:val="center"/>
          </w:tcPr>
          <w:p w14:paraId="06784F50" w14:textId="77777777" w:rsidR="00E77C18" w:rsidRPr="008355F8" w:rsidRDefault="00E77C18" w:rsidP="00B75709">
            <w:pPr>
              <w:ind w:firstLine="0"/>
              <w:jc w:val="center"/>
            </w:pPr>
            <w:r w:rsidRPr="008355F8">
              <w:rPr>
                <w:lang w:val="en-US"/>
              </w:rPr>
              <w:t>valuemask</w:t>
            </w:r>
          </w:p>
        </w:tc>
        <w:tc>
          <w:tcPr>
            <w:tcW w:w="7098" w:type="dxa"/>
          </w:tcPr>
          <w:p w14:paraId="50875F1E" w14:textId="77777777" w:rsidR="00E77C18" w:rsidRPr="008355F8" w:rsidRDefault="00E77C18" w:rsidP="00B75709">
            <w:r w:rsidRPr="008355F8">
              <w:t>дополнительная маска для пояснения значения. Возможные значения:</w:t>
            </w:r>
          </w:p>
          <w:p w14:paraId="7458DE6F" w14:textId="77777777" w:rsidR="00E77C18" w:rsidRPr="008355F8" w:rsidRDefault="00E77C18" w:rsidP="00B75709">
            <w:r w:rsidRPr="008355F8">
              <w:t>1 - INVALID, недостоверно</w:t>
            </w:r>
          </w:p>
          <w:p w14:paraId="105A2EAE" w14:textId="77777777" w:rsidR="00E77C18" w:rsidRPr="008355F8" w:rsidRDefault="00E77C18" w:rsidP="00B75709">
            <w:r w:rsidRPr="008355F8">
              <w:t>2 - FAULT, неисправность, ошибка</w:t>
            </w:r>
          </w:p>
          <w:p w14:paraId="6EBD817B" w14:textId="77777777" w:rsidR="00E77C18" w:rsidRPr="008355F8" w:rsidRDefault="00E77C18" w:rsidP="00B75709">
            <w:r w:rsidRPr="008355F8">
              <w:t>4 - DISABLE, ремонт</w:t>
            </w:r>
          </w:p>
          <w:p w14:paraId="771D3554" w14:textId="77777777" w:rsidR="00E77C18" w:rsidRPr="008355F8" w:rsidRDefault="00E77C18" w:rsidP="00B75709">
            <w:pPr>
              <w:jc w:val="left"/>
            </w:pPr>
            <w:r w:rsidRPr="008355F8">
              <w:t>8 - CONTROL, контроль, под испытательным напряжением</w:t>
            </w:r>
          </w:p>
        </w:tc>
      </w:tr>
      <w:tr w:rsidR="00E77C18" w:rsidRPr="008355F8" w14:paraId="4C4E501A" w14:textId="77777777" w:rsidTr="00E42789">
        <w:trPr>
          <w:trHeight w:val="496"/>
        </w:trPr>
        <w:tc>
          <w:tcPr>
            <w:tcW w:w="2820" w:type="dxa"/>
            <w:vAlign w:val="center"/>
          </w:tcPr>
          <w:p w14:paraId="6173F7D4" w14:textId="77777777" w:rsidR="00E77C18" w:rsidRPr="008355F8" w:rsidRDefault="00E77C18" w:rsidP="00B75709">
            <w:pPr>
              <w:ind w:firstLine="0"/>
              <w:jc w:val="center"/>
              <w:rPr>
                <w:lang w:val="en-US"/>
              </w:rPr>
            </w:pPr>
            <w:r w:rsidRPr="008355F8">
              <w:rPr>
                <w:lang w:val="en-US"/>
              </w:rPr>
              <w:t>convertvalue</w:t>
            </w:r>
          </w:p>
        </w:tc>
        <w:tc>
          <w:tcPr>
            <w:tcW w:w="7098" w:type="dxa"/>
          </w:tcPr>
          <w:p w14:paraId="38F775A7" w14:textId="59E40D0E" w:rsidR="00E77C18" w:rsidRPr="008355F8" w:rsidRDefault="00E77C18" w:rsidP="00B75709">
            <w:r>
              <w:t>Значение, к которому сервером</w:t>
            </w:r>
            <w:r w:rsidRPr="008355F8">
              <w:t xml:space="preserve"> будет преобразовано значение от источника (</w:t>
            </w:r>
            <w:r w:rsidRPr="008355F8">
              <w:rPr>
                <w:lang w:val="en-US"/>
              </w:rPr>
              <w:t>value</w:t>
            </w:r>
            <w:r w:rsidRPr="008355F8">
              <w:t xml:space="preserve">). Если поле заполнено, то на АРМ по </w:t>
            </w:r>
            <w:r w:rsidR="00442A51">
              <w:rPr>
                <w:lang w:val="en-US"/>
              </w:rPr>
              <w:t>S</w:t>
            </w:r>
            <w:r w:rsidRPr="008355F8">
              <w:rPr>
                <w:lang w:val="en-US"/>
              </w:rPr>
              <w:t>ystelNet</w:t>
            </w:r>
            <w:r w:rsidRPr="008355F8">
              <w:t xml:space="preserve"> будет передано именно это значение. Также оно будет записано в архив.</w:t>
            </w:r>
          </w:p>
          <w:p w14:paraId="08696841" w14:textId="3EA8530F" w:rsidR="00E77C18" w:rsidRPr="008355F8" w:rsidRDefault="00E77C18" w:rsidP="00B75709">
            <w:r w:rsidRPr="008355F8">
              <w:t>Это позволит унифицировать все значения двухпозиционн</w:t>
            </w:r>
            <w:r w:rsidR="00442A51">
              <w:t>ых ТС</w:t>
            </w:r>
            <w:r w:rsidRPr="008355F8">
              <w:t xml:space="preserve">, приходящих по разным </w:t>
            </w:r>
            <w:r w:rsidRPr="008355F8">
              <w:lastRenderedPageBreak/>
              <w:t>протоколам</w:t>
            </w:r>
            <w:r w:rsidR="00442A51">
              <w:t>,</w:t>
            </w:r>
            <w:r w:rsidRPr="008355F8">
              <w:t xml:space="preserve"> к единому формату.</w:t>
            </w:r>
          </w:p>
          <w:p w14:paraId="4ED13E42" w14:textId="68D9F47D" w:rsidR="00E77C18" w:rsidRPr="008355F8" w:rsidRDefault="00E77C18" w:rsidP="00B75709">
            <w:r w:rsidRPr="008355F8">
              <w:t>Если в поле ничего не указано, то в клиентские каналы и архив пойдет значение от источника.</w:t>
            </w:r>
            <w:r w:rsidRPr="008355F8">
              <w:br/>
            </w:r>
            <w:r w:rsidRPr="008355F8">
              <w:br/>
              <w:t xml:space="preserve">Если экспорт идет из сервера в </w:t>
            </w:r>
            <w:r w:rsidR="00442A51">
              <w:t>протоколе МЭК 60870-5-</w:t>
            </w:r>
            <w:r w:rsidRPr="008355F8">
              <w:t>104, то значение сигнала преобразуется к формату</w:t>
            </w:r>
            <w:r w:rsidR="00442A51">
              <w:t>. Согласно спецификации</w:t>
            </w:r>
            <w:r w:rsidRPr="008355F8">
              <w:t xml:space="preserve"> протокол</w:t>
            </w:r>
            <w:r w:rsidR="00442A51">
              <w:t>а</w:t>
            </w:r>
          </w:p>
        </w:tc>
      </w:tr>
      <w:tr w:rsidR="00E77C18" w:rsidRPr="008355F8" w14:paraId="46D63803" w14:textId="77777777" w:rsidTr="00E42789">
        <w:trPr>
          <w:trHeight w:val="496"/>
        </w:trPr>
        <w:tc>
          <w:tcPr>
            <w:tcW w:w="2820" w:type="dxa"/>
          </w:tcPr>
          <w:p w14:paraId="7363E563" w14:textId="77777777" w:rsidR="00E77C18" w:rsidRPr="008355F8" w:rsidRDefault="00E77C18" w:rsidP="00B75709">
            <w:pPr>
              <w:ind w:firstLine="0"/>
              <w:jc w:val="center"/>
            </w:pPr>
            <w:r w:rsidRPr="008355F8">
              <w:rPr>
                <w:lang w:val="en-US"/>
              </w:rPr>
              <w:lastRenderedPageBreak/>
              <w:t>action</w:t>
            </w:r>
          </w:p>
        </w:tc>
        <w:tc>
          <w:tcPr>
            <w:tcW w:w="7098" w:type="dxa"/>
          </w:tcPr>
          <w:p w14:paraId="5A63EF0A" w14:textId="0F77960F" w:rsidR="00E77C18" w:rsidRPr="008355F8" w:rsidRDefault="00E77C18" w:rsidP="00B75709">
            <w:pPr>
              <w:ind w:firstLine="0"/>
            </w:pPr>
            <w:r w:rsidRPr="008355F8">
              <w:t xml:space="preserve">Надпись для </w:t>
            </w:r>
            <w:r w:rsidR="00F54214">
              <w:t xml:space="preserve">уточнения </w:t>
            </w:r>
            <w:r w:rsidRPr="008355F8">
              <w:t xml:space="preserve">действия </w:t>
            </w:r>
            <w:r w:rsidR="00F54214">
              <w:t xml:space="preserve">команды </w:t>
            </w:r>
            <w:r w:rsidRPr="008355F8">
              <w:t xml:space="preserve">телеуправления. Например, если в поле </w:t>
            </w:r>
            <w:r w:rsidRPr="008355F8">
              <w:rPr>
                <w:lang w:val="en-US"/>
              </w:rPr>
              <w:t>name</w:t>
            </w:r>
            <w:r w:rsidRPr="008355F8">
              <w:t xml:space="preserve"> = «включено», то в поле </w:t>
            </w:r>
            <w:r w:rsidRPr="008355F8">
              <w:rPr>
                <w:lang w:val="en-US"/>
              </w:rPr>
              <w:t>action</w:t>
            </w:r>
            <w:r w:rsidRPr="008355F8">
              <w:t xml:space="preserve"> можно указать «включить». Тогда в </w:t>
            </w:r>
            <w:r>
              <w:t>«АРМ Диспетчера»</w:t>
            </w:r>
            <w:r w:rsidRPr="008355F8">
              <w:t xml:space="preserve"> в диалоге ТУ будет отображено «включить». Если поле оставить пустым, то в диалоге ТУ выведется надпись, указанная в поле </w:t>
            </w:r>
            <w:r w:rsidRPr="008355F8">
              <w:rPr>
                <w:lang w:val="en-US"/>
              </w:rPr>
              <w:t>name</w:t>
            </w:r>
          </w:p>
        </w:tc>
      </w:tr>
    </w:tbl>
    <w:p w14:paraId="232F9BB7" w14:textId="77777777" w:rsidR="00E77C18" w:rsidRPr="008355F8" w:rsidRDefault="00E77C18" w:rsidP="00B75709"/>
    <w:p w14:paraId="426E7E12" w14:textId="74758009" w:rsidR="000F5437" w:rsidRPr="000F5437" w:rsidRDefault="00E77C18" w:rsidP="00B75709">
      <w:pPr>
        <w:rPr>
          <w:color w:val="000000" w:themeColor="text1"/>
        </w:rPr>
      </w:pPr>
      <w:r w:rsidRPr="008355F8">
        <w:t>Далее необходимо в поле DiscreteTable.Aliasindex/DoublePointTable.Aliasindex указать индекс алиаса.</w:t>
      </w:r>
    </w:p>
    <w:p w14:paraId="3B5988B9" w14:textId="77777777" w:rsidR="000F5437" w:rsidRPr="000F5437" w:rsidRDefault="000F5437" w:rsidP="00B75709">
      <w:pPr>
        <w:rPr>
          <w:color w:val="000000" w:themeColor="text1"/>
        </w:rPr>
      </w:pPr>
    </w:p>
    <w:p w14:paraId="27D93DFA" w14:textId="77777777" w:rsidR="000F5437" w:rsidRPr="000F5437" w:rsidRDefault="000F5437" w:rsidP="00B75709">
      <w:pPr>
        <w:rPr>
          <w:color w:val="000000" w:themeColor="text1"/>
        </w:rPr>
      </w:pPr>
    </w:p>
    <w:sectPr w:rsidR="000F5437" w:rsidRPr="000F5437" w:rsidSect="00770EB2">
      <w:headerReference w:type="even" r:id="rId29"/>
      <w:headerReference w:type="default" r:id="rId30"/>
      <w:footerReference w:type="default" r:id="rId31"/>
      <w:footerReference w:type="first" r:id="rId32"/>
      <w:pgSz w:w="11907" w:h="16840" w:code="9"/>
      <w:pgMar w:top="567" w:right="851" w:bottom="1134" w:left="1418" w:header="567" w:footer="510" w:gutter="0"/>
      <w:pgNumType w:start="1"/>
      <w:cols w:space="720"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71EC90" w16cex:dateUtc="2025-03-04T18:18:00Z"/>
  <w16cex:commentExtensible w16cex:durableId="2B71EDD1" w16cex:dateUtc="2025-03-04T18:23:00Z"/>
  <w16cex:commentExtensible w16cex:durableId="2B71F3EE" w16cex:dateUtc="2025-03-04T18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40A7DC" w16cid:durableId="2B71EC90"/>
  <w16cid:commentId w16cid:paraId="1DF4BB47" w16cid:durableId="2B71EDD1"/>
  <w16cid:commentId w16cid:paraId="1D93F16E" w16cid:durableId="2B71F3E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DC446E" w14:textId="77777777" w:rsidR="00D77F11" w:rsidRDefault="00D77F11" w:rsidP="00F05DAE">
      <w:r>
        <w:separator/>
      </w:r>
    </w:p>
  </w:endnote>
  <w:endnote w:type="continuationSeparator" w:id="0">
    <w:p w14:paraId="510D2C5F" w14:textId="77777777" w:rsidR="00D77F11" w:rsidRDefault="00D77F11" w:rsidP="00F05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1AE02B" w14:textId="02D84635" w:rsidR="00356C7D" w:rsidRDefault="00A81930" w:rsidP="00A81930">
    <w:pPr>
      <w:pStyle w:val="aff1"/>
      <w:tabs>
        <w:tab w:val="clear" w:pos="4677"/>
        <w:tab w:val="clear" w:pos="9355"/>
        <w:tab w:val="left" w:pos="7170"/>
        <w:tab w:val="left" w:pos="8595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936EF6" w14:textId="1F83F96D" w:rsidR="00356C7D" w:rsidRDefault="00356C7D" w:rsidP="005E3FD3">
    <w:pPr>
      <w:pStyle w:val="aff1"/>
      <w:tabs>
        <w:tab w:val="clear" w:pos="4677"/>
        <w:tab w:val="clear" w:pos="9355"/>
        <w:tab w:val="left" w:pos="463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9B54DF" w14:textId="77777777" w:rsidR="00D77F11" w:rsidRDefault="00D77F11" w:rsidP="00F05DAE">
      <w:r>
        <w:separator/>
      </w:r>
    </w:p>
  </w:footnote>
  <w:footnote w:type="continuationSeparator" w:id="0">
    <w:p w14:paraId="23AC6E54" w14:textId="77777777" w:rsidR="00D77F11" w:rsidRDefault="00D77F11" w:rsidP="00F05DAE">
      <w:r>
        <w:continuationSeparator/>
      </w:r>
    </w:p>
  </w:footnote>
  <w:footnote w:id="1">
    <w:p w14:paraId="7A02377F" w14:textId="77777777" w:rsidR="00356C7D" w:rsidRPr="00766B63" w:rsidRDefault="00356C7D" w:rsidP="00BA3868">
      <w:pPr>
        <w:pStyle w:val="aa"/>
        <w:spacing w:line="276" w:lineRule="auto"/>
        <w:rPr>
          <w:rStyle w:val="a9"/>
          <w:i/>
        </w:rPr>
      </w:pPr>
      <w:r w:rsidRPr="00766B63">
        <w:rPr>
          <w:rStyle w:val="a9"/>
        </w:rPr>
        <w:t>1) ГОСТ 19.101-77  ЕСПД. Виды программ и программных документов</w:t>
      </w:r>
    </w:p>
  </w:footnote>
  <w:footnote w:id="2">
    <w:p w14:paraId="42180F8D" w14:textId="77777777" w:rsidR="00356C7D" w:rsidRPr="00766B63" w:rsidRDefault="00356C7D" w:rsidP="00BA3868">
      <w:pPr>
        <w:pStyle w:val="aa"/>
        <w:spacing w:line="276" w:lineRule="auto"/>
        <w:rPr>
          <w:rStyle w:val="a9"/>
          <w:i/>
        </w:rPr>
      </w:pPr>
      <w:r w:rsidRPr="00766B63">
        <w:rPr>
          <w:rStyle w:val="a9"/>
        </w:rPr>
        <w:t>2) ГОСТ 19.103-77  ЕСПД. Обозначение программ и программных документов</w:t>
      </w:r>
    </w:p>
  </w:footnote>
  <w:footnote w:id="3">
    <w:p w14:paraId="30197D59" w14:textId="77777777" w:rsidR="00356C7D" w:rsidRPr="00766B63" w:rsidRDefault="00356C7D" w:rsidP="00BA3868">
      <w:pPr>
        <w:pStyle w:val="aa"/>
        <w:spacing w:line="276" w:lineRule="auto"/>
        <w:rPr>
          <w:rStyle w:val="a9"/>
          <w:i/>
        </w:rPr>
      </w:pPr>
      <w:r w:rsidRPr="00766B63">
        <w:rPr>
          <w:rStyle w:val="a9"/>
        </w:rPr>
        <w:t>3) ГОСТ 19.104-78*  ЕСПД. Основные надписи</w:t>
      </w:r>
    </w:p>
  </w:footnote>
  <w:footnote w:id="4">
    <w:p w14:paraId="5CEA931A" w14:textId="77777777" w:rsidR="00356C7D" w:rsidRPr="00766B63" w:rsidRDefault="00356C7D" w:rsidP="00BA3868">
      <w:pPr>
        <w:pStyle w:val="aa"/>
        <w:spacing w:line="276" w:lineRule="auto"/>
        <w:rPr>
          <w:rStyle w:val="a9"/>
          <w:i/>
        </w:rPr>
      </w:pPr>
      <w:r w:rsidRPr="00766B63">
        <w:rPr>
          <w:rStyle w:val="a9"/>
        </w:rPr>
        <w:t>4) ГОСТ 19.105-78*  ЕСПД. Общие требования к программным документам</w:t>
      </w:r>
    </w:p>
  </w:footnote>
  <w:footnote w:id="5">
    <w:p w14:paraId="2E1A2922" w14:textId="77777777" w:rsidR="00356C7D" w:rsidRPr="00766B63" w:rsidRDefault="00356C7D" w:rsidP="00BA3868">
      <w:pPr>
        <w:pStyle w:val="aa"/>
        <w:spacing w:line="276" w:lineRule="auto"/>
        <w:rPr>
          <w:rStyle w:val="a9"/>
          <w:i/>
        </w:rPr>
      </w:pPr>
      <w:r w:rsidRPr="00766B63">
        <w:rPr>
          <w:rStyle w:val="a9"/>
        </w:rPr>
        <w:t>5) ГОСТ 19.106-78*  ЕСПД. Общие требования к программным документам, выполненным печатным способом</w:t>
      </w:r>
    </w:p>
  </w:footnote>
  <w:footnote w:id="6">
    <w:p w14:paraId="3CA8CB47" w14:textId="77777777" w:rsidR="00356C7D" w:rsidRPr="00766B63" w:rsidRDefault="00356C7D" w:rsidP="00BA3868">
      <w:pPr>
        <w:pStyle w:val="aa"/>
        <w:spacing w:line="276" w:lineRule="auto"/>
        <w:rPr>
          <w:rStyle w:val="a9"/>
          <w:i/>
        </w:rPr>
      </w:pPr>
      <w:r w:rsidRPr="00766B63">
        <w:rPr>
          <w:rStyle w:val="a9"/>
        </w:rPr>
        <w:t>6) ГОСТ 19.402-78*  ЕСПД. Описание программы</w:t>
      </w:r>
    </w:p>
  </w:footnote>
  <w:footnote w:id="7">
    <w:p w14:paraId="328B3909" w14:textId="77777777" w:rsidR="00356C7D" w:rsidRPr="00766B63" w:rsidRDefault="00356C7D" w:rsidP="00BA3868">
      <w:pPr>
        <w:pStyle w:val="aa"/>
        <w:spacing w:line="276" w:lineRule="auto"/>
        <w:rPr>
          <w:rStyle w:val="a9"/>
          <w:i/>
        </w:rPr>
      </w:pPr>
      <w:r w:rsidRPr="00766B63">
        <w:rPr>
          <w:rStyle w:val="a9"/>
        </w:rPr>
        <w:t>7) ГОСТ 19.604-78*  ЕСПД. Правила внесения изменений в программные документы, выполненные печатным способом</w:t>
      </w:r>
    </w:p>
    <w:p w14:paraId="2217EABC" w14:textId="77777777" w:rsidR="00356C7D" w:rsidRPr="00766B63" w:rsidRDefault="00356C7D" w:rsidP="00BA3868">
      <w:pPr>
        <w:pStyle w:val="aa"/>
        <w:rPr>
          <w:i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55B98B" w14:textId="77777777" w:rsidR="00356C7D" w:rsidRDefault="00356C7D" w:rsidP="0056495D">
    <w:pPr>
      <w:pStyle w:val="ac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1ABBDF11" w14:textId="77777777" w:rsidR="00356C7D" w:rsidRDefault="00356C7D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8E6E9D" w14:textId="47C86542" w:rsidR="00356C7D" w:rsidRDefault="00356C7D" w:rsidP="009E5D05">
    <w:pPr>
      <w:pStyle w:val="ac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0" allowOverlap="1" wp14:anchorId="6DE17482" wp14:editId="4DDCA06A">
              <wp:simplePos x="0" y="0"/>
              <wp:positionH relativeFrom="page">
                <wp:posOffset>266700</wp:posOffset>
              </wp:positionH>
              <wp:positionV relativeFrom="page">
                <wp:posOffset>266700</wp:posOffset>
              </wp:positionV>
              <wp:extent cx="7048500" cy="10208260"/>
              <wp:effectExtent l="19050" t="19050" r="19050" b="21590"/>
              <wp:wrapNone/>
              <wp:docPr id="4" name="Group 7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48500" cy="10208260"/>
                        <a:chOff x="567" y="284"/>
                        <a:chExt cx="11055" cy="16271"/>
                      </a:xfrm>
                    </wpg:grpSpPr>
                    <wpg:grpSp>
                      <wpg:cNvPr id="28" name="Group 414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38" name="Group 415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43" name="Text Box 4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F08463" w14:textId="77777777" w:rsidR="00356C7D" w:rsidRPr="00572CFA" w:rsidRDefault="00356C7D" w:rsidP="009E5D05">
                                <w:pPr>
                                  <w:jc w:val="left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72CF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0" name="Text Box 4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0139EA2" w14:textId="77777777" w:rsidR="00356C7D" w:rsidRPr="00572CFA" w:rsidRDefault="00356C7D" w:rsidP="009E5D05">
                                <w:pPr>
                                  <w:jc w:val="left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72CF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2" name="Text Box 4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B9906F" w14:textId="77777777" w:rsidR="00356C7D" w:rsidRPr="00572CFA" w:rsidRDefault="00356C7D" w:rsidP="009E5D05">
                                <w:pPr>
                                  <w:jc w:val="left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72CF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4" name="Text Box 4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E6B53C" w14:textId="77777777" w:rsidR="00356C7D" w:rsidRPr="00572CFA" w:rsidRDefault="00356C7D" w:rsidP="009E5D05">
                                <w:pPr>
                                  <w:jc w:val="left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72CF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55" name="Text Box 4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C3A081" w14:textId="77777777" w:rsidR="00356C7D" w:rsidRPr="00572CFA" w:rsidRDefault="00356C7D" w:rsidP="009E5D05">
                                <w:pPr>
                                  <w:jc w:val="left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72CF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156" name="Group 421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57" name="Text Box 4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F1494E" w14:textId="77777777" w:rsidR="00356C7D" w:rsidRPr="00572CFA" w:rsidRDefault="00356C7D" w:rsidP="009E5D05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0" name="Text Box 4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962A60" w14:textId="77777777" w:rsidR="00356C7D" w:rsidRPr="00572CFA" w:rsidRDefault="00356C7D" w:rsidP="009E5D05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1" name="Text Box 4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E47413" w14:textId="77777777" w:rsidR="00356C7D" w:rsidRPr="00572CFA" w:rsidRDefault="00356C7D" w:rsidP="009E5D05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12" name="Text Box 4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45D685" w14:textId="77777777" w:rsidR="00356C7D" w:rsidRPr="00572CFA" w:rsidRDefault="00356C7D" w:rsidP="009E5D05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34" name="Text Box 4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436915" w14:textId="77777777" w:rsidR="00356C7D" w:rsidRPr="00572CFA" w:rsidRDefault="00356C7D" w:rsidP="009E5D05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235" name="Rectangle 42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36" name="Group 428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8" cy="837"/>
                          <a:chOff x="1140" y="12894"/>
                          <a:chExt cx="10488" cy="853"/>
                        </a:xfrm>
                      </wpg:grpSpPr>
                      <wps:wsp>
                        <wps:cNvPr id="237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38" name="Group 430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1" cy="853"/>
                            <a:chOff x="989" y="11410"/>
                            <a:chExt cx="10481" cy="853"/>
                          </a:xfrm>
                        </wpg:grpSpPr>
                        <wpg:grpSp>
                          <wpg:cNvPr id="239" name="Group 431"/>
                          <wpg:cNvGrpSpPr>
                            <a:grpSpLocks/>
                          </wpg:cNvGrpSpPr>
                          <wpg:grpSpPr bwMode="auto">
                            <a:xfrm>
                              <a:off x="10904" y="11410"/>
                              <a:ext cx="566" cy="853"/>
                              <a:chOff x="9096" y="9973"/>
                              <a:chExt cx="850" cy="853"/>
                            </a:xfrm>
                          </wpg:grpSpPr>
                          <wps:wsp>
                            <wps:cNvPr id="240" name="Text Box 4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233061" w14:textId="77777777" w:rsidR="00356C7D" w:rsidRPr="00572CFA" w:rsidRDefault="00356C7D" w:rsidP="009E5D05">
                                  <w:pPr>
                                    <w:jc w:val="center"/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572CFA">
                                    <w:rPr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241" name="Text Box 4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49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503ECB5" w14:textId="77777777" w:rsidR="00356C7D" w:rsidRPr="00572CFA" w:rsidRDefault="00356C7D" w:rsidP="009E5D05">
                                  <w:pPr>
                                    <w:spacing w:before="120"/>
                                    <w:ind w:left="-567"/>
                                    <w:jc w:val="center"/>
                                    <w:rPr>
                                      <w:i/>
                                      <w:sz w:val="22"/>
                                      <w:lang w:val="en-US"/>
                                    </w:rPr>
                                  </w:pPr>
                                  <w:r w:rsidRPr="00572CFA">
                                    <w:rPr>
                                      <w:i/>
                                      <w:sz w:val="22"/>
                                      <w:lang w:val="en-US"/>
                                    </w:rPr>
                                    <w:fldChar w:fldCharType="begin"/>
                                  </w:r>
                                  <w:r w:rsidRPr="00572CFA">
                                    <w:rPr>
                                      <w:i/>
                                      <w:sz w:val="22"/>
                                      <w:lang w:val="en-US"/>
                                    </w:rPr>
                                    <w:instrText xml:space="preserve"> PAGE  \* MERGEFORMAT </w:instrText>
                                  </w:r>
                                  <w:r w:rsidRPr="00572CFA">
                                    <w:rPr>
                                      <w:i/>
                                      <w:sz w:val="22"/>
                                      <w:lang w:val="en-US"/>
                                    </w:rPr>
                                    <w:fldChar w:fldCharType="separate"/>
                                  </w:r>
                                  <w:r w:rsidR="00FF1CDD">
                                    <w:rPr>
                                      <w:i/>
                                      <w:noProof/>
                                      <w:sz w:val="22"/>
                                      <w:lang w:val="en-US"/>
                                    </w:rPr>
                                    <w:t>5</w:t>
                                  </w:r>
                                  <w:r w:rsidRPr="00572CFA">
                                    <w:rPr>
                                      <w:i/>
                                      <w:sz w:val="22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242" name="Text Box 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9C8BC9" w14:textId="15CE519F" w:rsidR="00356C7D" w:rsidRPr="00DE5FDE" w:rsidRDefault="00A81930" w:rsidP="008F43AF">
                                <w:pPr>
                                  <w:spacing w:before="240" w:after="240"/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 xml:space="preserve">RU.АДМШ.20025-8 </w:t>
                                </w:r>
                                <w:r w:rsidR="00356C7D" w:rsidRPr="008F43AF">
                                  <w:rPr>
                                    <w:i/>
                                  </w:rPr>
                                  <w:t>34 01</w:t>
                                </w:r>
                              </w:p>
                              <w:p w14:paraId="4AAB620E" w14:textId="77777777" w:rsidR="00356C7D" w:rsidRPr="00572CFA" w:rsidRDefault="00356C7D" w:rsidP="009E5D05">
                                <w:pPr>
                                  <w:spacing w:before="240" w:after="240"/>
                                  <w:rPr>
                                    <w:i/>
                                  </w:rPr>
                                </w:pPr>
                              </w:p>
                              <w:p w14:paraId="2BDD8A3B" w14:textId="77777777" w:rsidR="00356C7D" w:rsidRPr="003D65BA" w:rsidRDefault="00356C7D" w:rsidP="009E5D05">
                                <w:pPr>
                                  <w:spacing w:before="240" w:after="240"/>
                                  <w:rPr>
                                    <w:i/>
                                  </w:rPr>
                                </w:pPr>
                              </w:p>
                              <w:p w14:paraId="6D0CCD6D" w14:textId="77777777" w:rsidR="00356C7D" w:rsidRPr="00572CFA" w:rsidRDefault="00356C7D" w:rsidP="009E5D05">
                                <w:pPr>
                                  <w:rPr>
                                    <w:i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244" name="Group 435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245" name="Group 4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246" name="Text Box 4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31C031" w14:textId="77777777" w:rsidR="00356C7D" w:rsidRPr="00572CFA" w:rsidRDefault="00356C7D" w:rsidP="009E5D05">
                                    <w:pPr>
                                      <w:ind w:left="-567" w:right="4"/>
                                      <w:jc w:val="center"/>
                                      <w:rPr>
                                        <w:i/>
                                      </w:rPr>
                                    </w:pPr>
                                    <w:r w:rsidRPr="00572CFA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Ли</w:t>
                                    </w:r>
                                    <w:r w:rsidRPr="00572CFA">
                                      <w:rPr>
                                        <w:i/>
                                      </w:rPr>
                                      <w:t>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47" name="Text Box 4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2A6D95D" w14:textId="77777777" w:rsidR="00356C7D" w:rsidRPr="00572CFA" w:rsidRDefault="00356C7D" w:rsidP="009E5D05">
                                    <w:pPr>
                                      <w:ind w:firstLine="142"/>
                                      <w:jc w:val="left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72CFA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48" name="Text Box 4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5ED9C26" w14:textId="77777777" w:rsidR="00356C7D" w:rsidRPr="00572CFA" w:rsidRDefault="00356C7D" w:rsidP="009E5D05">
                                    <w:pPr>
                                      <w:ind w:left="-567" w:right="30"/>
                                      <w:jc w:val="center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72CFA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49" name="Text Box 4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78C5610" w14:textId="77777777" w:rsidR="00356C7D" w:rsidRPr="00572CFA" w:rsidRDefault="00356C7D" w:rsidP="009E5D05">
                                    <w:pPr>
                                      <w:ind w:right="47" w:firstLine="0"/>
                                      <w:jc w:val="left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72CFA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Подп.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50" name="Text Box 4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CE921C" w14:textId="77777777" w:rsidR="00356C7D" w:rsidRPr="00572CFA" w:rsidRDefault="00356C7D" w:rsidP="009E5D05">
                                    <w:pPr>
                                      <w:ind w:left="-567" w:right="42"/>
                                      <w:jc w:val="center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72CFA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5" name="Group 4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266" name="Group 4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267" name="Group 4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68" name="Text Box 44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8C7FE09" w14:textId="77777777" w:rsidR="00356C7D" w:rsidRPr="00572CFA" w:rsidRDefault="00356C7D" w:rsidP="009E5D05">
                                        <w:pPr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9" name="Text Box 44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B696C26" w14:textId="77777777" w:rsidR="00356C7D" w:rsidRPr="00572CFA" w:rsidRDefault="00356C7D" w:rsidP="009E5D05">
                                        <w:pPr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70" name="Text Box 44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666AF37" w14:textId="77777777" w:rsidR="00356C7D" w:rsidRPr="00572CFA" w:rsidRDefault="00356C7D" w:rsidP="009E5D05">
                                        <w:pPr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71" name="Text Box 44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C5CC0C6" w14:textId="77777777" w:rsidR="00356C7D" w:rsidRPr="00572CFA" w:rsidRDefault="00356C7D" w:rsidP="009E5D05">
                                        <w:pPr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72" name="Text Box 44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D5C4611" w14:textId="77777777" w:rsidR="00356C7D" w:rsidRPr="00572CFA" w:rsidRDefault="00356C7D" w:rsidP="009E5D05">
                                        <w:pPr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73" name="Group 4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74" name="Text Box 45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7F8E7B8" w14:textId="77777777" w:rsidR="00356C7D" w:rsidRPr="00572CFA" w:rsidRDefault="00356C7D" w:rsidP="009E5D05">
                                        <w:pPr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  <w:p w14:paraId="52DE6D1D" w14:textId="77777777" w:rsidR="00356C7D" w:rsidRDefault="00356C7D" w:rsidP="009E5D05">
                                        <w:pPr>
                                          <w:ind w:left="-567" w:right="28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75" name="Text Box 45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A0CC142" w14:textId="77777777" w:rsidR="00356C7D" w:rsidRPr="00572CFA" w:rsidRDefault="00356C7D" w:rsidP="009E5D05">
                                        <w:pPr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76" name="Text Box 45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5EE502" w14:textId="77777777" w:rsidR="00356C7D" w:rsidRPr="00572CFA" w:rsidRDefault="00356C7D" w:rsidP="009E5D05">
                                        <w:pPr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77" name="Text Box 45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844402" w14:textId="77777777" w:rsidR="00356C7D" w:rsidRPr="00572CFA" w:rsidRDefault="00356C7D" w:rsidP="009E5D05">
                                        <w:pPr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78" name="Text Box 45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A31E91A" w14:textId="77777777" w:rsidR="00356C7D" w:rsidRPr="00572CFA" w:rsidRDefault="00356C7D" w:rsidP="009E5D05">
                                        <w:pPr>
                                          <w:rPr>
                                            <w:i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79" name="Line 4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0" name="Line 4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1" name="Line 4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2" name="Line 4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3" name="Line 4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84" name="Line 4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E17482" id="Group 712" o:spid="_x0000_s1127" style="position:absolute;left:0;text-align:left;margin-left:21pt;margin-top:21pt;width:555pt;height:803.8pt;z-index:-251657216;mso-position-horizontal-relative:page;mso-position-vertical-relative:page" coordorigin="567,284" coordsize="11055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" o:allowincell="f">
              <v:group id="Group 414" o:spid="_x0000_s1128" style="position:absolute;left:567;top:8552;width:561;height:8003" coordorigin="3194,6929" coordsize="56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group id="Group 415" o:spid="_x0000_s1129" style="position:absolute;left:3194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16" o:spid="_x0000_s1130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IZcMA&#10;AADcAAAADwAAAGRycy9kb3ducmV2LnhtbERP22oCMRB9L/gPYYS+1azWStluFLtUKliUqn0fNrMX&#10;3EyWTarx741Q6NscznWyRTCtOFPvGssKxqMEBHFhdcOVguNh9fQKwnlkja1lUnAlB4v54CHDVNsL&#10;f9N57ysRQ9ilqKD2vkuldEVNBt3IdsSRK21v0EfYV1L3eInhppWTJJlJgw3Hhho7ymsqTvtfoyCY&#10;ycf7dlPlJtjd1yn/XL3Myh+lHodh+QbCU/D/4j/3Wsf502e4PxMv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IZcMAAADcAAAADwAAAAAAAAAAAAAAAACYAgAAZHJzL2Rv&#10;d25yZXYueG1sUEsFBgAAAAAEAAQA9QAAAIgDAAAAAA==&#10;" strokeweight="2.25pt">
                    <v:textbox style="layout-flow:vertical;mso-layout-flow-alt:bottom-to-top" inset=".5mm,.3mm,.5mm,.3mm">
                      <w:txbxContent>
                        <w:p w14:paraId="52F08463" w14:textId="77777777" w:rsidR="00356C7D" w:rsidRPr="00572CFA" w:rsidRDefault="00356C7D" w:rsidP="009E5D05">
                          <w:pPr>
                            <w:jc w:val="left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72CFA">
                            <w:rPr>
                              <w:i/>
                              <w:sz w:val="18"/>
                              <w:szCs w:val="18"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417" o:spid="_x0000_s1131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tAz8QA&#10;AADcAAAADwAAAGRycy9kb3ducmV2LnhtbESPQWvCQBCF74X+h2WE3upGQSmpq2ioWKi01Op9yI5J&#10;MDsbsqtu/71zELzN8N68981skVyrLtSHxrOB0TADRVx623BlYP+3fn0DFSKyxdYzGfinAIv589MM&#10;c+uv/EuXXayUhHDI0UAdY5drHcqaHIah74hFO/reYZS1r7Tt8SrhrtXjLJtqhw1LQ40dFTWVp93Z&#10;GUhu/LH6/qoKl/zP9lRs1pPp8WDMyyAt30FFSvFhvl9/WsGfCL48IxPo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rQM/EAAAA3AAAAA8AAAAAAAAAAAAAAAAAmAIAAGRycy9k&#10;b3ducmV2LnhtbFBLBQYAAAAABAAEAPUAAACJAwAAAAA=&#10;" strokeweight="2.25pt">
                    <v:textbox style="layout-flow:vertical;mso-layout-flow-alt:bottom-to-top" inset=".5mm,.3mm,.5mm,.3mm">
                      <w:txbxContent>
                        <w:p w14:paraId="70139EA2" w14:textId="77777777" w:rsidR="00356C7D" w:rsidRPr="00572CFA" w:rsidRDefault="00356C7D" w:rsidP="009E5D05">
                          <w:pPr>
                            <w:jc w:val="left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72CFA">
                            <w:rPr>
                              <w:i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418" o:spid="_x0000_s1132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V7I8IA&#10;AADcAAAADwAAAGRycy9kb3ducmV2LnhtbERP32vCMBB+H+x/CDfY20wtKKMzllmUDRyKdXs/mrMt&#10;bS6liZr992Yg7O0+vp+3yIPpxYVG11pWMJ0kIIgrq1uuFXwfNy+vIJxH1thbJgW/5CBfPj4sMNP2&#10;yge6lL4WMYRdhgoa74dMSlc1ZNBN7EAcuZMdDfoIx1rqEa8x3PQyTZK5NNhybGhwoKKhqivPRkEw&#10;6Xq129aFCXb/1RUfm9n89KPU81N4fwPhKfh/8d39qeP8WQp/z8QL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NXsjwgAAANwAAAAPAAAAAAAAAAAAAAAAAJgCAABkcnMvZG93&#10;bnJldi54bWxQSwUGAAAAAAQABAD1AAAAhwMAAAAA&#10;" strokeweight="2.25pt">
                    <v:textbox style="layout-flow:vertical;mso-layout-flow-alt:bottom-to-top" inset=".5mm,.3mm,.5mm,.3mm">
                      <w:txbxContent>
                        <w:p w14:paraId="3BB9906F" w14:textId="77777777" w:rsidR="00356C7D" w:rsidRPr="00572CFA" w:rsidRDefault="00356C7D" w:rsidP="009E5D05">
                          <w:pPr>
                            <w:jc w:val="left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72CFA">
                            <w:rPr>
                              <w:i/>
                              <w:sz w:val="18"/>
                              <w:szCs w:val="18"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419" o:spid="_x0000_s1133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BGzMIA&#10;AADcAAAADwAAAGRycy9kb3ducmV2LnhtbERP24rCMBB9F/Yfwiz4pqmislSjuGXFhRVlvbwPzdgW&#10;m0lpomb/fiMIvs3hXGe2CKYWN2pdZVnBoJ+AIM6trrhQcDyseh8gnEfWWFsmBX/kYDF/68ww1fbO&#10;v3Tb+0LEEHYpKii9b1IpXV6SQde3DXHkzrY16CNsC6lbvMdwU8thkkykwYpjQ4kNZSXll/3VKAhm&#10;+PW5/SkyE+xuc8nWq/HkfFKq+x6WUxCegn+Jn+5vHeePR/B4Jl4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kEbMwgAAANwAAAAPAAAAAAAAAAAAAAAAAJgCAABkcnMvZG93&#10;bnJldi54bWxQSwUGAAAAAAQABAD1AAAAhwMAAAAA&#10;" strokeweight="2.25pt">
                    <v:textbox style="layout-flow:vertical;mso-layout-flow-alt:bottom-to-top" inset=".5mm,.3mm,.5mm,.3mm">
                      <w:txbxContent>
                        <w:p w14:paraId="58E6B53C" w14:textId="77777777" w:rsidR="00356C7D" w:rsidRPr="00572CFA" w:rsidRDefault="00356C7D" w:rsidP="009E5D05">
                          <w:pPr>
                            <w:jc w:val="left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72CFA">
                            <w:rPr>
                              <w:i/>
                              <w:sz w:val="18"/>
                              <w:szCs w:val="18"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420" o:spid="_x0000_s1134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zjV8IA&#10;AADcAAAADwAAAGRycy9kb3ducmV2LnhtbERP32vCMBB+H+x/CDfY20wVKqMzllmUDRyKdXs/mrMt&#10;bS6liZr992Yg7O0+vp+3yIPpxYVG11pWMJ0kIIgrq1uuFXwfNy+vIJxH1thbJgW/5CBfPj4sMNP2&#10;yge6lL4WMYRdhgoa74dMSlc1ZNBN7EAcuZMdDfoIx1rqEa8x3PRyliRzabDl2NDgQEVDVVeejYJg&#10;ZuvVblsXJtj9V1d8bNL56Uep56fw/gbCU/D/4rv7U8f5aQp/z8QL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3ONXwgAAANwAAAAPAAAAAAAAAAAAAAAAAJgCAABkcnMvZG93&#10;bnJldi54bWxQSwUGAAAAAAQABAD1AAAAhwMAAAAA&#10;" strokeweight="2.25pt">
                    <v:textbox style="layout-flow:vertical;mso-layout-flow-alt:bottom-to-top" inset=".5mm,.3mm,.5mm,.3mm">
                      <w:txbxContent>
                        <w:p w14:paraId="25C3A081" w14:textId="77777777" w:rsidR="00356C7D" w:rsidRPr="00572CFA" w:rsidRDefault="00356C7D" w:rsidP="009E5D05">
                          <w:pPr>
                            <w:jc w:val="left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72CFA">
                            <w:rPr>
                              <w:i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421" o:spid="_x0000_s1135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Text Box 422" o:spid="_x0000_s1136" type="#_x0000_t202" style="position:absolute;left:3194;top:13667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LYu8IA&#10;AADcAAAADwAAAGRycy9kb3ducmV2LnhtbERP24rCMBB9X/Afwgi+ramCrlSjaFEUXHbx9j40Y1ts&#10;JqWJmv37jbCwb3M415ktgqnFg1pXWVYw6CcgiHOrKy4UnE+b9wkI55E11pZJwQ85WMw7bzNMtX3y&#10;gR5HX4gYwi5FBaX3TSqly0sy6Pq2IY7c1bYGfYRtIXWLzxhuajlMkrE0WHFsKLGhrKT8drwbBcEM&#10;16uvfZGZYL8/b9l2MxpfL0r1umE5BeEp+H/xn3un4/zRB7yeiRfI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Qti7wgAAANwAAAAPAAAAAAAAAAAAAAAAAJgCAABkcnMvZG93&#10;bnJldi54bWxQSwUGAAAAAAQABAD1AAAAhwMAAAAA&#10;" strokeweight="2.25pt">
                    <v:textbox style="layout-flow:vertical;mso-layout-flow-alt:bottom-to-top" inset=".5mm,.3mm,.5mm,.3mm">
                      <w:txbxContent>
                        <w:p w14:paraId="5CF1494E" w14:textId="77777777" w:rsidR="00356C7D" w:rsidRPr="00572CFA" w:rsidRDefault="00356C7D" w:rsidP="009E5D05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423" o:spid="_x0000_s1137" type="#_x0000_t202" style="position:absolute;left:3194;top:11707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eKcsUA&#10;AADcAAAADwAAAGRycy9kb3ducmV2LnhtbESPQWvCQBCF74X+h2UKvdWNQkOJrqKh0kKlUqv3ITsm&#10;wexsyG51+++dg+BthvfmvW9mi+Q6daYhtJ4NjEcZKOLK25ZrA/vf9csbqBCRLXaeycA/BVjMHx9m&#10;WFh/4R8672KtJIRDgQaaGPtC61A15DCMfE8s2tEPDqOsQ63tgBcJd52eZFmuHbYsDQ32VDZUnXZ/&#10;zkByk/fV91dduuS3m1P5sX7Njwdjnp/ScgoqUop38+360wp+LvjyjEy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4pyxQAAANwAAAAPAAAAAAAAAAAAAAAAAJgCAABkcnMv&#10;ZG93bnJldi54bWxQSwUGAAAAAAQABAD1AAAAigMAAAAA&#10;" strokeweight="2.25pt">
                    <v:textbox style="layout-flow:vertical;mso-layout-flow-alt:bottom-to-top" inset=".5mm,.3mm,.5mm,.3mm">
                      <w:txbxContent>
                        <w:p w14:paraId="2F962A60" w14:textId="77777777" w:rsidR="00356C7D" w:rsidRPr="00572CFA" w:rsidRDefault="00356C7D" w:rsidP="009E5D05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424" o:spid="_x0000_s1138" type="#_x0000_t202" style="position:absolute;left:3194;top:8901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96MUA&#10;AADcAAAADwAAAGRycy9kb3ducmV2LnhtbESP3WrCQBSE7wt9h+UUelc3CVRK6hpsqFRQKmq9P2RP&#10;fjB7NmS3ur69KxR6OczMN8ysCKYXZxpdZ1lBOklAEFdWd9wo+DksX95AOI+ssbdMCq7koJg/Psww&#10;1/bCOzrvfSMihF2OClrvh1xKV7Vk0E3sQBy92o4GfZRjI/WIlwg3vcySZCoNdhwXWhyobKk67X+N&#10;gmCyz4/vdVOaYLebU/m1fJ3WR6Wen8LiHYSn4P/Df+2VVpClKdzPxCM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qD3oxQAAANwAAAAPAAAAAAAAAAAAAAAAAJgCAABkcnMv&#10;ZG93bnJldi54bWxQSwUGAAAAAAQABAD1AAAAigMAAAAA&#10;" strokeweight="2.25pt">
                    <v:textbox style="layout-flow:vertical;mso-layout-flow-alt:bottom-to-top" inset=".5mm,.3mm,.5mm,.3mm">
                      <w:txbxContent>
                        <w:p w14:paraId="2EE47413" w14:textId="77777777" w:rsidR="00356C7D" w:rsidRPr="00572CFA" w:rsidRDefault="00356C7D" w:rsidP="009E5D05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425" o:spid="_x0000_s1139" type="#_x0000_t202" style="position:absolute;left:3194;top:10306;width:283;height:1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qjn8MA&#10;AADcAAAADwAAAGRycy9kb3ducmV2LnhtbESPQWvCQBSE70L/w/IK3nRjQJHoKjZUFCqVWr0/ss8k&#10;mH0bsquu/74rFDwOM/MNM18G04gbda62rGA0TEAQF1bXXCo4/q4HUxDOI2tsLJOCBzlYLt56c8y0&#10;vfMP3Q6+FBHCLkMFlfdtJqUrKjLohrYljt7ZdgZ9lF0pdYf3CDeNTJNkIg3WHBcqbCmvqLgcrkZB&#10;MOnnx/dXmZtg97tLvlmPJ+eTUv33sJqB8BT8K/zf3moF6SiF55l4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qjn8MAAADcAAAADwAAAAAAAAAAAAAAAACYAgAAZHJzL2Rv&#10;d25yZXYueG1sUEsFBgAAAAAEAAQA9QAAAIgDAAAAAA==&#10;" strokeweight="2.25pt">
                    <v:textbox style="layout-flow:vertical;mso-layout-flow-alt:bottom-to-top" inset=".5mm,.3mm,.5mm,.3mm">
                      <w:txbxContent>
                        <w:p w14:paraId="0D45D685" w14:textId="77777777" w:rsidR="00356C7D" w:rsidRPr="00572CFA" w:rsidRDefault="00356C7D" w:rsidP="009E5D05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shape id="Text Box 426" o:spid="_x0000_s1140" type="#_x0000_t202" style="position:absolute;left:3194;top:6929;width:283;height:19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rCEMUA&#10;AADcAAAADwAAAGRycy9kb3ducmV2LnhtbESP3WrCQBSE74W+w3KE3unGtBWJrlKDYqHS4t/9IXtM&#10;gtmzIbvq9u27hYKXw8x8w8wWwTTiRp2rLSsYDRMQxIXVNZcKjof1YALCeWSNjWVS8EMOFvOn3gwz&#10;be+8o9velyJC2GWooPK+zaR0RUUG3dC2xNE7286gj7Irpe7wHuGmkWmSjKXBmuNChS3lFRWX/dUo&#10;CCZdLb8+y9wE+7295Jv12/h8Uuq5H96nIDwF/wj/tz+0gvTlFf7Ox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sIQxQAAANwAAAAPAAAAAAAAAAAAAAAAAJgCAABkcnMv&#10;ZG93bnJldi54bWxQSwUGAAAAAAQABAD1AAAAigMAAAAA&#10;" strokeweight="2.25pt">
                    <v:textbox style="layout-flow:vertical;mso-layout-flow-alt:bottom-to-top" inset=".5mm,.3mm,.5mm,.3mm">
                      <w:txbxContent>
                        <w:p w14:paraId="4B436915" w14:textId="77777777" w:rsidR="00356C7D" w:rsidRPr="00572CFA" w:rsidRDefault="00356C7D" w:rsidP="009E5D05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</v:group>
              </v:group>
              <v:rect id="Rectangle 427" o:spid="_x0000_s1141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cYA&#10;AADcAAAADwAAAGRycy9kb3ducmV2LnhtbESPQWvCQBSE70L/w/IKvYhuaqto6ioltKCe2ujF2yP7&#10;TEKzb9O8rcZ/3y0UPA4z8w2zXPeuUWfqpPZs4HGcgCIuvK25NHDYv4/moCQgW2w8k4ErCaxXd4Ml&#10;ptZf+JPOeShVhLCkaKAKoU21lqIihzL2LXH0Tr5zGKLsSm07vES4a/QkSWbaYc1xocKWsoqKr/zH&#10;GUC3LZ+334tdLgd5m+6H2YccM2Me7vvXF1CB+nAL/7c31sDkaQp/Z+IR0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bKZcYAAADcAAAADwAAAAAAAAAAAAAAAACYAgAAZHJz&#10;L2Rvd25yZXYueG1sUEsFBgAAAAAEAAQA9QAAAIsDAAAAAA==&#10;" strokeweight="2.25pt"/>
              <v:group id="Group 428" o:spid="_x0000_s1142" style="position:absolute;left:1134;top:15717;width:10488;height:837" coordorigin="1140,12894" coordsize="10488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<v:rect id="Rectangle 429" o:spid="_x0000_s1143" style="position:absolute;left:1140;top:12894;width:10488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jxicYA&#10;AADcAAAADwAAAGRycy9kb3ducmV2LnhtbESPT2vCQBTE7wW/w/IEL6Vuau2/6CoSLGhPbfTS2yP7&#10;mgSzb9O8VeO3dwuFHoeZ+Q0zX/auUSfqpPZs4H6cgCIuvK25NLDfvd29gJKAbLHxTAYuJLBcDG7m&#10;mFp/5k865aFUEcKSooEqhDbVWoqKHMrYt8TR+/adwxBlV2rb4TnCXaMnSfKkHdYcFypsKauoOORH&#10;ZwDdtpxuf17fc9nL+nF3m33IV2bMaNivZqAC9eE//NfeWAOTh2f4PROPgF5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9jxicYAAADcAAAADwAAAAAAAAAAAAAAAACYAgAAZHJz&#10;L2Rvd25yZXYueG1sUEsFBgAAAAAEAAQA9QAAAIsDAAAAAA==&#10;" strokeweight="2.25pt"/>
                <v:group id="Group 430" o:spid="_x0000_s1144" style="position:absolute;left:1143;top:12894;width:10481;height:853" coordorigin="989,11410" coordsize="1048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<v:group id="Group 431" o:spid="_x0000_s1145" style="position:absolute;left:10904;top:11410;width:566;height:853" coordorigin="9096,9973" coordsize="850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  <v:shape id="Text Box 432" o:spid="_x0000_s1146" type="#_x0000_t202" style="position:absolute;left:9096;top:9973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CvTr8A&#10;AADcAAAADwAAAGRycy9kb3ducmV2LnhtbERPTYvCMBC9L/gfwgje1tQqKtUoIix4dFVQb2MztsVm&#10;UpJsrf9+cxA8Pt73ct2ZWrTkfGVZwWiYgCDOra64UHA6/nzPQfiArLG2TApe5GG96n0tMdP2yb/U&#10;HkIhYgj7DBWUITSZlD4vyaAf2oY4cnfrDIYIXSG1w2cMN7VMk2QqDVYcG0psaFtS/jj8GQXF0V1n&#10;7T7ZpLqe3fB8GVsrx0oN+t1mASJQFz7it3unFaSTOD+eiUdAr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oK9OvwAAANwAAAAPAAAAAAAAAAAAAAAAAJgCAABkcnMvZG93bnJl&#10;di54bWxQSwUGAAAAAAQABAD1AAAAhAMAAAAA&#10;" strokeweight="2.25pt">
                      <v:textbox inset=".5mm,.3mm,.5mm,.3mm">
                        <w:txbxContent>
                          <w:p w14:paraId="74233061" w14:textId="77777777" w:rsidR="00356C7D" w:rsidRPr="00572CFA" w:rsidRDefault="00356C7D" w:rsidP="009E5D05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572CFA">
                              <w:rPr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433" o:spid="_x0000_s1147" type="#_x0000_t202" style="position:absolute;left:9097;top:10259;width:849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wK1cIA&#10;AADcAAAADwAAAGRycy9kb3ducmV2LnhtbESPT4vCMBTE78J+h/AWvGlqFV2qUUQQPPoPdG/P5m1b&#10;tnkpSazdb78RBI/DzPyGWaw6U4uWnK8sKxgNExDEudUVFwrOp+3gC4QPyBpry6Tgjzyslh+9BWba&#10;PvhA7TEUIkLYZ6igDKHJpPR5SQb90DbE0fuxzmCI0hVSO3xEuKllmiRTabDiuFBiQ5uS8t/j3Sgo&#10;Tu571u6Tdarr2Q0v17G1cqxU/7Nbz0EE6sI7/GrvtIJ0MoLn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ArVwgAAANwAAAAPAAAAAAAAAAAAAAAAAJgCAABkcnMvZG93&#10;bnJldi54bWxQSwUGAAAAAAQABAD1AAAAhwMAAAAA&#10;" strokeweight="2.25pt">
                      <v:textbox inset=".5mm,.3mm,.5mm,.3mm">
                        <w:txbxContent>
                          <w:p w14:paraId="0503ECB5" w14:textId="77777777" w:rsidR="00356C7D" w:rsidRPr="00572CFA" w:rsidRDefault="00356C7D" w:rsidP="009E5D05">
                            <w:pPr>
                              <w:spacing w:before="120"/>
                              <w:ind w:left="-567"/>
                              <w:jc w:val="center"/>
                              <w:rPr>
                                <w:i/>
                                <w:sz w:val="22"/>
                                <w:lang w:val="en-US"/>
                              </w:rPr>
                            </w:pPr>
                            <w:r w:rsidRPr="00572CFA">
                              <w:rPr>
                                <w:i/>
                                <w:sz w:val="22"/>
                                <w:lang w:val="en-US"/>
                              </w:rPr>
                              <w:fldChar w:fldCharType="begin"/>
                            </w:r>
                            <w:r w:rsidRPr="00572CFA">
                              <w:rPr>
                                <w:i/>
                                <w:sz w:val="22"/>
                                <w:lang w:val="en-US"/>
                              </w:rPr>
                              <w:instrText xml:space="preserve"> PAGE  \* MERGEFORMAT </w:instrText>
                            </w:r>
                            <w:r w:rsidRPr="00572CFA">
                              <w:rPr>
                                <w:i/>
                                <w:sz w:val="22"/>
                                <w:lang w:val="en-US"/>
                              </w:rPr>
                              <w:fldChar w:fldCharType="separate"/>
                            </w:r>
                            <w:r w:rsidR="00FF1CDD">
                              <w:rPr>
                                <w:i/>
                                <w:noProof/>
                                <w:sz w:val="22"/>
                                <w:lang w:val="en-US"/>
                              </w:rPr>
                              <w:t>5</w:t>
                            </w:r>
                            <w:r w:rsidRPr="00572CFA">
                              <w:rPr>
                                <w:i/>
                                <w:sz w:val="22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434" o:spid="_x0000_s1148" type="#_x0000_t202" style="position:absolute;left:4672;top:11413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UosQA&#10;AADcAAAADwAAAGRycy9kb3ducmV2LnhtbESPQWvCQBSE7wX/w/KE3uqmUbSk2YgIQo81EWxvr9nX&#10;JDT7NuxuY/rvu4LgcZiZb5h8O5lejOR8Z1nB8yIBQVxb3XGj4FQdnl5A+ICssbdMCv7Iw7aYPeSY&#10;aXvhI41laESEsM9QQRvCkEnp65YM+oUdiKP3bZ3BEKVrpHZ4iXDTyzRJ1tJgx3GhxYH2LdU/5a9R&#10;0FTuczO+J7tU95svPH8srZVLpR7n0+4VRKAp3MO39ptWkK5SuJ6JR0AW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+lKLEAAAA3AAAAA8AAAAAAAAAAAAAAAAAmAIAAGRycy9k&#10;b3ducmV2LnhtbFBLBQYAAAAABAAEAPUAAACJAwAAAAA=&#10;" strokeweight="2.25pt">
                    <v:textbox inset=".5mm,.3mm,.5mm,.3mm">
                      <w:txbxContent>
                        <w:p w14:paraId="029C8BC9" w14:textId="15CE519F" w:rsidR="00356C7D" w:rsidRPr="00DE5FDE" w:rsidRDefault="00A81930" w:rsidP="008F43AF">
                          <w:pPr>
                            <w:spacing w:before="240" w:after="240"/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 xml:space="preserve">RU.АДМШ.20025-8 </w:t>
                          </w:r>
                          <w:r w:rsidR="00356C7D" w:rsidRPr="008F43AF">
                            <w:rPr>
                              <w:i/>
                            </w:rPr>
                            <w:t>34 01</w:t>
                          </w:r>
                        </w:p>
                        <w:p w14:paraId="4AAB620E" w14:textId="77777777" w:rsidR="00356C7D" w:rsidRPr="00572CFA" w:rsidRDefault="00356C7D" w:rsidP="009E5D05">
                          <w:pPr>
                            <w:spacing w:before="240" w:after="240"/>
                            <w:rPr>
                              <w:i/>
                            </w:rPr>
                          </w:pPr>
                        </w:p>
                        <w:p w14:paraId="2BDD8A3B" w14:textId="77777777" w:rsidR="00356C7D" w:rsidRPr="003D65BA" w:rsidRDefault="00356C7D" w:rsidP="009E5D05">
                          <w:pPr>
                            <w:spacing w:before="240" w:after="240"/>
                            <w:rPr>
                              <w:i/>
                            </w:rPr>
                          </w:pPr>
                        </w:p>
                        <w:p w14:paraId="6D0CCD6D" w14:textId="77777777" w:rsidR="00356C7D" w:rsidRPr="00572CFA" w:rsidRDefault="00356C7D" w:rsidP="009E5D05">
                          <w:pPr>
                            <w:rPr>
                              <w:i/>
                              <w:szCs w:val="32"/>
                            </w:rPr>
                          </w:pPr>
                        </w:p>
                      </w:txbxContent>
                    </v:textbox>
                  </v:shape>
                  <v:group id="Group 435" o:spid="_x0000_s1149" style="position:absolute;left:989;top:11413;width:3683;height:850" coordorigin="1248,9691" coordsize="3683,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  <v:group id="Group 436" o:spid="_x0000_s1150" style="position:absolute;left:1248;top:10272;width:3682;height:280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vzhe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vK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/OF4xgAAANwA&#10;AAAPAAAAAAAAAAAAAAAAAKoCAABkcnMvZG93bnJldi54bWxQSwUGAAAAAAQABAD6AAAAnQMAAAAA&#10;">
                      <v:shape id="Text Box 437" o:spid="_x0000_s1151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WSocIA&#10;AADcAAAADwAAAGRycy9kb3ducmV2LnhtbESPT4vCMBTE7wt+h/CEva2pdVGpRhFB2KP/YNfbs3m2&#10;xealJLHWb28WBI/DzPyGmS87U4uWnK8sKxgOEhDEudUVFwqOh83XFIQPyBpry6TgQR6Wi97HHDNt&#10;77yjdh8KESHsM1RQhtBkUvq8JIN+YBvi6F2sMxiidIXUDu8RbmqZJslYGqw4LpTY0Lqk/Lq/GQXF&#10;wZ0m7TZZpbqenPH3b2StHCn12e9WMxCBuvAOv9o/WkH6PYb/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BZKhwgAAANwAAAAPAAAAAAAAAAAAAAAAAJgCAABkcnMvZG93&#10;bnJldi54bWxQSwUGAAAAAAQABAD1AAAAhwMAAAAA&#10;" strokeweight="2.25pt">
                        <v:textbox inset=".5mm,.3mm,.5mm,.3mm">
                          <w:txbxContent>
                            <w:p w14:paraId="1F31C031" w14:textId="77777777" w:rsidR="00356C7D" w:rsidRPr="00572CFA" w:rsidRDefault="00356C7D" w:rsidP="009E5D05">
                              <w:pPr>
                                <w:ind w:left="-567" w:right="4"/>
                                <w:jc w:val="center"/>
                                <w:rPr>
                                  <w:i/>
                                </w:rPr>
                              </w:pPr>
                              <w:r w:rsidRPr="00572CFA">
                                <w:rPr>
                                  <w:i/>
                                  <w:sz w:val="18"/>
                                  <w:szCs w:val="18"/>
                                </w:rPr>
                                <w:t>Ли</w:t>
                              </w:r>
                              <w:r w:rsidRPr="00572CFA">
                                <w:rPr>
                                  <w:i/>
                                </w:rPr>
                                <w:t>т</w:t>
                              </w:r>
                            </w:p>
                          </w:txbxContent>
                        </v:textbox>
                      </v:shape>
                      <v:shape id="Text Box 438" o:spid="_x0000_s1152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3OsQA&#10;AADcAAAADwAAAGRycy9kb3ducmV2LnhtbESPzWrDMBCE74W+g9hCb7VcJ8TBtRxCoZBj8wNpbxtr&#10;a5taKyMpjvv2VSCQ4zAz3zDlajK9GMn5zrKC1yQFQVxb3XGj4LD/eFmC8AFZY2+ZFPyRh1X1+FBi&#10;oe2FtzTuQiMihH2BCtoQhkJKX7dk0Cd2II7ej3UGQ5SukdrhJcJNL7M0XUiDHceFFgd6b6n+3Z2N&#10;gmbvvvPxM11nus9PePyaWStnSj0/Tes3EIGmcA/f2hutIJvncD0Tj4C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JNzrEAAAA3AAAAA8AAAAAAAAAAAAAAAAAmAIAAGRycy9k&#10;b3ducmV2LnhtbFBLBQYAAAAABAAEAPUAAACJAwAAAAA=&#10;" strokeweight="2.25pt">
                        <v:textbox inset=".5mm,.3mm,.5mm,.3mm">
                          <w:txbxContent>
                            <w:p w14:paraId="52A6D95D" w14:textId="77777777" w:rsidR="00356C7D" w:rsidRPr="00572CFA" w:rsidRDefault="00356C7D" w:rsidP="009E5D05">
                              <w:pPr>
                                <w:ind w:firstLine="142"/>
                                <w:jc w:val="left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72CFA">
                                <w:rPr>
                                  <w:i/>
                                  <w:sz w:val="18"/>
                                  <w:szCs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439" o:spid="_x0000_s1153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ajSL8A&#10;AADcAAAADwAAAGRycy9kb3ducmV2LnhtbERPTYvCMBC9L/gfwgje1tQqKtUoIix4dFVQb2MztsVm&#10;UpJsrf9+cxA8Pt73ct2ZWrTkfGVZwWiYgCDOra64UHA6/nzPQfiArLG2TApe5GG96n0tMdP2yb/U&#10;HkIhYgj7DBWUITSZlD4vyaAf2oY4cnfrDIYIXSG1w2cMN7VMk2QqDVYcG0psaFtS/jj8GQXF0V1n&#10;7T7ZpLqe3fB8GVsrx0oN+t1mASJQFz7it3unFaSTuDaeiUdAr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1qNIvwAAANwAAAAPAAAAAAAAAAAAAAAAAJgCAABkcnMvZG93bnJl&#10;di54bWxQSwUGAAAAAAQABAD1AAAAhAMAAAAA&#10;" strokeweight="2.25pt">
                        <v:textbox inset=".5mm,.3mm,.5mm,.3mm">
                          <w:txbxContent>
                            <w:p w14:paraId="65ED9C26" w14:textId="77777777" w:rsidR="00356C7D" w:rsidRPr="00572CFA" w:rsidRDefault="00356C7D" w:rsidP="009E5D05">
                              <w:pPr>
                                <w:ind w:left="-567" w:right="30"/>
                                <w:jc w:val="center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72CFA">
                                <w:rPr>
                                  <w:i/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440" o:spid="_x0000_s1154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G08QA&#10;AADcAAAADwAAAGRycy9kb3ducmV2LnhtbESPT2vCQBTE74V+h+UVvNVNozQaXUUKgkf/FKq3Z/Y1&#10;Cc2+DbtrjN/eFQoeh5n5DTNf9qYRHTlfW1bwMUxAEBdW11wq+D6s3ycgfEDW2FgmBTfysFy8vswx&#10;1/bKO+r2oRQRwj5HBVUIbS6lLyoy6Ie2JY7er3UGQ5SulNrhNcJNI9Mk+ZQGa44LFbb0VVHxt78Y&#10;BeXBnbJum6xS3WRn/DmOrJUjpQZv/WoGIlAfnuH/9kYrSMdTeJy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aBtPEAAAA3AAAAA8AAAAAAAAAAAAAAAAAmAIAAGRycy9k&#10;b3ducmV2LnhtbFBLBQYAAAAABAAEAPUAAACJAwAAAAA=&#10;" strokeweight="2.25pt">
                        <v:textbox inset=".5mm,.3mm,.5mm,.3mm">
                          <w:txbxContent>
                            <w:p w14:paraId="678C5610" w14:textId="77777777" w:rsidR="00356C7D" w:rsidRPr="00572CFA" w:rsidRDefault="00356C7D" w:rsidP="009E5D05">
                              <w:pPr>
                                <w:ind w:right="47" w:firstLine="0"/>
                                <w:jc w:val="left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72CFA">
                                <w:rPr>
                                  <w:i/>
                                  <w:sz w:val="18"/>
                                  <w:szCs w:val="18"/>
                                </w:rPr>
                                <w:t>Подп.</w:t>
                              </w:r>
                            </w:p>
                          </w:txbxContent>
                        </v:textbox>
                      </v:shape>
                      <v:shape id="Text Box 441" o:spid="_x0000_s1155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k5k78A&#10;AADcAAAADwAAAGRycy9kb3ducmV2LnhtbERPy4rCMBTdD/gP4QruxtSKD6pRRBhw6aig7q7NtS02&#10;NyXJ1Pr3k4Xg8nDey3VnatGS85VlBaNhAoI4t7riQsHp+PM9B+EDssbaMil4kYf1qve1xEzbJ/9S&#10;ewiFiCHsM1RQhtBkUvq8JIN+aBviyN2tMxgidIXUDp8x3NQyTZKpNFhxbCixoW1J+ePwZxQUR3ed&#10;tftkk+p6dsPzZWytHCs16HebBYhAXfiI3+6dVpBO4vx4Jh4Bufo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eTmTvwAAANwAAAAPAAAAAAAAAAAAAAAAAJgCAABkcnMvZG93bnJl&#10;di54bWxQSwUGAAAAAAQABAD1AAAAhAMAAAAA&#10;" strokeweight="2.25pt">
                        <v:textbox inset=".5mm,.3mm,.5mm,.3mm">
                          <w:txbxContent>
                            <w:p w14:paraId="0DCE921C" w14:textId="77777777" w:rsidR="00356C7D" w:rsidRPr="00572CFA" w:rsidRDefault="00356C7D" w:rsidP="009E5D05">
                              <w:pPr>
                                <w:ind w:left="-567" w:right="42"/>
                                <w:jc w:val="center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72CFA">
                                <w:rPr>
                                  <w:i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442" o:spid="_x0000_s1156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  <v:group id="Group 443" o:spid="_x0000_s1157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      <v:group id="Group 444" o:spid="_x0000_s1158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  <v:shape id="Text Box 445" o:spid="_x0000_s1159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SDsEA&#10;AADcAAAADwAAAGRycy9kb3ducmV2LnhtbERPu27CMBTdK/EP1kXqVmwyIJRiEA8hsTA0RUrHS3xJ&#10;IuLrYBsIf18PlToenfdiNdhOPMiH1rGG6USBIK6cabnWcPref8xBhIhssHNMGl4UYLUcvS0wN+7J&#10;X/QoYi1SCIccNTQx9rmUoWrIYpi4njhxF+ctxgR9LY3HZwq3ncyUmkmLLaeGBnvaNlRdi7vVcFRD&#10;Waryx4cMd/ObOb9O602h9ft4WH+CiDTEf/Gf+2A0ZLO0Np1JR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Ckg7BAAAA3AAAAA8AAAAAAAAAAAAAAAAAmAIAAGRycy9kb3du&#10;cmV2LnhtbFBLBQYAAAAABAAEAPUAAACGAwAAAAA=&#10;" strokeweight="1pt">
                            <v:textbox inset=".5mm,.3mm,.5mm,.3mm">
                              <w:txbxContent>
                                <w:p w14:paraId="48C7FE09" w14:textId="77777777" w:rsidR="00356C7D" w:rsidRPr="00572CFA" w:rsidRDefault="00356C7D" w:rsidP="009E5D0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6" o:spid="_x0000_s1160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43lcUA&#10;AADcAAAADwAAAGRycy9kb3ducmV2LnhtbESPQWvCQBSE7wX/w/KE3uquOYimrmKVQi89GAPp8TX7&#10;moRm38bdrcZ/3xUKPQ4z8w2z3o62FxfyoXOsYT5TIIhrZzpuNJSn16cliBCRDfaOScONAmw3k4c1&#10;5sZd+UiXIjYiQTjkqKGNccilDHVLFsPMDcTJ+3LeYkzSN9J4vCa47WWm1EJa7DgttDjQvqX6u/ix&#10;Gt7VWFWq+vAhw8PybD5v5e6l0PpxOu6eQUQa43/4r/1mNGSLFdzPp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jjeVxQAAANwAAAAPAAAAAAAAAAAAAAAAAJgCAABkcnMv&#10;ZG93bnJldi54bWxQSwUGAAAAAAQABAD1AAAAigMAAAAA&#10;" strokeweight="1pt">
                            <v:textbox inset=".5mm,.3mm,.5mm,.3mm">
                              <w:txbxContent>
                                <w:p w14:paraId="3B696C26" w14:textId="77777777" w:rsidR="00356C7D" w:rsidRPr="00572CFA" w:rsidRDefault="00356C7D" w:rsidP="009E5D0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7" o:spid="_x0000_s1161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0I1cEA&#10;AADcAAAADwAAAGRycy9kb3ducmV2LnhtbERPu27CMBTdK/EP1q3EVuxmAJRiEA8hsTA0RUrH2/g2&#10;iYivg20g/H09IHU8Ou/FarCduJEPrWMN7xMFgrhypuVaw+lr/zYHESKywc4xaXhQgNVy9LLA3Lg7&#10;f9KtiLVIIRxy1NDE2OdShqohi2HieuLE/TpvMSboa2k83lO47WSm1FRabDk1NNjTtqHqXFythqMa&#10;ylKV3z5kuJtfzM/jtN4UWo9fh/UHiEhD/Bc/3QejIZul+elMOgJ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tCNXBAAAA3AAAAA8AAAAAAAAAAAAAAAAAmAIAAGRycy9kb3du&#10;cmV2LnhtbFBLBQYAAAAABAAEAPUAAACGAwAAAAA=&#10;" strokeweight="1pt">
                            <v:textbox inset=".5mm,.3mm,.5mm,.3mm">
                              <w:txbxContent>
                                <w:p w14:paraId="5666AF37" w14:textId="77777777" w:rsidR="00356C7D" w:rsidRPr="00572CFA" w:rsidRDefault="00356C7D" w:rsidP="009E5D0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8" o:spid="_x0000_s1162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GtTsUA&#10;AADcAAAADwAAAGRycy9kb3ducmV2LnhtbESPzW7CMBCE75V4B2uRuBWbHChKMYgfIfXSQ1Ok9LjE&#10;SxIRr4PtQnj7ulKlHkcz841muR5sJ27kQ+tYw2yqQBBXzrRcazh+Hp4XIEJENtg5Jg0PCrBejZ6W&#10;mBt35w+6FbEWCcIhRw1NjH0uZagashimridO3tl5izFJX0vj8Z7gtpOZUnNpseW00GBPu4aqS/Ft&#10;NbyroSxV+eVDhvvF1Zwex8220HoyHjavICIN8T/8134zGrKXGfyeSUdA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a1OxQAAANwAAAAPAAAAAAAAAAAAAAAAAJgCAABkcnMv&#10;ZG93bnJldi54bWxQSwUGAAAAAAQABAD1AAAAigMAAAAA&#10;" strokeweight="1pt">
                            <v:textbox inset=".5mm,.3mm,.5mm,.3mm">
                              <w:txbxContent>
                                <w:p w14:paraId="3C5CC0C6" w14:textId="77777777" w:rsidR="00356C7D" w:rsidRPr="00572CFA" w:rsidRDefault="00356C7D" w:rsidP="009E5D0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9" o:spid="_x0000_s1163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MzOcUA&#10;AADcAAAADwAAAGRycy9kb3ducmV2LnhtbESPQWvCQBSE7wX/w/KE3upuc6gSXcVaCr30YBqIx2f2&#10;mQSzb+PuVuO/7xYKPQ4z8w2z2oy2F1fyoXOs4XmmQBDXznTcaCi/3p8WIEJENtg7Jg13CrBZTx5W&#10;mBt34z1di9iIBOGQo4Y2xiGXMtQtWQwzNxAn7+S8xZikb6TxeEtw28tMqRdpseO00OJAu5bqc/Ft&#10;NXyqsapUdfAhw7fFxRzv5fa10PpxOm6XICKN8T/81/4wGrJ5Br9n0hG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8zM5xQAAANwAAAAPAAAAAAAAAAAAAAAAAJgCAABkcnMv&#10;ZG93bnJldi54bWxQSwUGAAAAAAQABAD1AAAAigMAAAAA&#10;" strokeweight="1pt">
                            <v:textbox inset=".5mm,.3mm,.5mm,.3mm">
                              <w:txbxContent>
                                <w:p w14:paraId="4D5C4611" w14:textId="77777777" w:rsidR="00356C7D" w:rsidRPr="00572CFA" w:rsidRDefault="00356C7D" w:rsidP="009E5D0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450" o:spid="_x0000_s1164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        <v:shape id="Text Box 451" o:spid="_x0000_s1165" type="#_x0000_t202" style="position:absolute;left:3332;top:11725;width:39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YO1sUA&#10;AADcAAAADwAAAGRycy9kb3ducmV2LnhtbESPQWsCMRSE7wX/Q3iCt5q4SCurUaxS6KWHboX1+Nw8&#10;dxc3L9sk1fXfN4VCj8PMfMOsNoPtxJV8aB1rmE0VCOLKmZZrDYfP18cFiBCRDXaOScOdAmzWo4cV&#10;5sbd+IOuRaxFgnDIUUMTY59LGaqGLIap64mTd3beYkzS19J4vCW47WSm1JO02HJaaLCnXUPVpfi2&#10;Gt7VUJaqPPqQ4X7xZU73w/al0HoyHrZLEJGG+B/+a78ZDdnzHH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Vg7WxQAAANwAAAAPAAAAAAAAAAAAAAAAAJgCAABkcnMv&#10;ZG93bnJldi54bWxQSwUGAAAAAAQABAD1AAAAigMAAAAA&#10;" strokeweight="1pt">
                            <v:textbox inset=".5mm,.3mm,.5mm,.3mm">
                              <w:txbxContent>
                                <w:p w14:paraId="67F8E7B8" w14:textId="77777777" w:rsidR="00356C7D" w:rsidRPr="00572CFA" w:rsidRDefault="00356C7D" w:rsidP="009E5D0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  <w:p w14:paraId="52DE6D1D" w14:textId="77777777" w:rsidR="00356C7D" w:rsidRDefault="00356C7D" w:rsidP="009E5D05">
                                  <w:pPr>
                                    <w:ind w:left="-567" w:right="28"/>
                                  </w:pPr>
                                </w:p>
                              </w:txbxContent>
                            </v:textbox>
                          </v:shape>
                          <v:shape id="Text Box 452" o:spid="_x0000_s1166" type="#_x0000_t202" style="position:absolute;left:4295;top:11725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qrTcUA&#10;AADcAAAADwAAAGRycy9kb3ducmV2LnhtbESPQWsCMRSE7wX/Q3iCt5q4YCurUaxS6KWHboX1+Nw8&#10;dxc3L9sk1fXfN4VCj8PMfMOsNoPtxJV8aB1rmE0VCOLKmZZrDYfP18cFiBCRDXaOScOdAmzWo4cV&#10;5sbd+IOuRaxFgnDIUUMTY59LGaqGLIap64mTd3beYkzS19J4vCW47WSm1JO02HJaaLCnXUPVpfi2&#10;Gt7VUJaqPPqQ4X7xZU73w/al0HoyHrZLEJGG+B/+a78ZDdnzHH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GqtNxQAAANwAAAAPAAAAAAAAAAAAAAAAAJgCAABkcnMv&#10;ZG93bnJldi54bWxQSwUGAAAAAAQABAD1AAAAigMAAAAA&#10;" strokeweight="1pt">
                            <v:textbox inset=".5mm,.3mm,.5mm,.3mm">
                              <w:txbxContent>
                                <w:p w14:paraId="3A0CC142" w14:textId="77777777" w:rsidR="00356C7D" w:rsidRPr="00572CFA" w:rsidRDefault="00356C7D" w:rsidP="009E5D0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3" o:spid="_x0000_s1167" type="#_x0000_t202" style="position:absolute;left:3728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g1OsQA&#10;AADcAAAADwAAAGRycy9kb3ducmV2LnhtbESPQWsCMRSE7wX/Q3iCt5q4Bytbo1iL4MVDt8L2+Lp5&#10;3V26edkmUdd/bwShx2FmvmGW68F24kw+tI41zKYKBHHlTMu1huPn7nkBIkRkg51j0nClAOvV6GmJ&#10;uXEX/qBzEWuRIBxy1NDE2OdShqohi2HqeuLk/ThvMSbpa2k8XhLcdjJTai4ttpwWGuxp21D1W5ys&#10;hoMaylKVXz5k+L74M9/X4+at0HoyHjavICIN8T/8aO+NhuxlDvcz6Qj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INTrEAAAA3AAAAA8AAAAAAAAAAAAAAAAAmAIAAGRycy9k&#10;b3ducmV2LnhtbFBLBQYAAAAABAAEAPUAAACJAwAAAAA=&#10;" strokeweight="1pt">
                            <v:textbox inset=".5mm,.3mm,.5mm,.3mm">
                              <w:txbxContent>
                                <w:p w14:paraId="165EE502" w14:textId="77777777" w:rsidR="00356C7D" w:rsidRPr="00572CFA" w:rsidRDefault="00356C7D" w:rsidP="009E5D0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4" o:spid="_x0000_s1168" type="#_x0000_t202" style="position:absolute;left:5597;top:11725;width:850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QocQA&#10;AADcAAAADwAAAGRycy9kb3ducmV2LnhtbESPQWsCMRSE7wX/Q3hCbzVxDypbo1hLwUsPrsL2+Lp5&#10;3V26edkmqa7/3giCx2FmvmGW68F24kQ+tI41TCcKBHHlTMu1huPh42UBIkRkg51j0nChAOvV6GmJ&#10;uXFn3tOpiLVIEA45amhi7HMpQ9WQxTBxPXHyfpy3GJP0tTQezwluO5kpNZMWW04LDfa0baj6Lf6t&#10;hk81lKUqv3zI8H3xZ74vx81bofXzeNi8gog0xEf43t4ZDdl8Drcz6QjI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kKHEAAAA3AAAAA8AAAAAAAAAAAAAAAAAmAIAAGRycy9k&#10;b3ducmV2LnhtbFBLBQYAAAAABAAEAPUAAACJAwAAAAA=&#10;" strokeweight="1pt">
                            <v:textbox inset=".5mm,.3mm,.5mm,.3mm">
                              <w:txbxContent>
                                <w:p w14:paraId="51844402" w14:textId="77777777" w:rsidR="00356C7D" w:rsidRPr="00572CFA" w:rsidRDefault="00356C7D" w:rsidP="009E5D0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5" o:spid="_x0000_s1169" type="#_x0000_t202" style="position:absolute;left:6446;top:11725;width:567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sE08EA&#10;AADcAAAADwAAAGRycy9kb3ducmV2LnhtbERPu27CMBTdK/EP1q3EVuxmAJRiEA8hsTA0RUrH2/g2&#10;iYivg20g/H09IHU8Ou/FarCduJEPrWMN7xMFgrhypuVaw+lr/zYHESKywc4xaXhQgNVy9LLA3Lg7&#10;f9KtiLVIIRxy1NDE2OdShqohi2HieuLE/TpvMSboa2k83lO47WSm1FRabDk1NNjTtqHqXFythqMa&#10;ylKV3z5kuJtfzM/jtN4UWo9fh/UHiEhD/Bc/3QejIZultelMOgJ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bBNPBAAAA3AAAAA8AAAAAAAAAAAAAAAAAmAIAAGRycy9kb3du&#10;cmV2LnhtbFBLBQYAAAAABAAEAPUAAACGAwAAAAA=&#10;" strokeweight="1pt">
                            <v:textbox inset=".5mm,.3mm,.5mm,.3mm">
                              <w:txbxContent>
                                <w:p w14:paraId="5A31E91A" w14:textId="77777777" w:rsidR="00356C7D" w:rsidRPr="00572CFA" w:rsidRDefault="00356C7D" w:rsidP="009E5D05">
                                  <w:pPr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6" o:spid="_x0000_s1170" style="position:absolute;visibility:visible;mso-wrap-style:squar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ly6MUAAADcAAAADwAAAGRycy9kb3ducmV2LnhtbESPQWvCQBSE7wX/w/IEb3VTCdVGVymB&#10;Qg72YFrs9ZF9ZkOzb2N2TdJ/3y0UPA4z8w2zO0y2FQP1vnGs4GmZgCCunG64VvD58fa4AeEDssbW&#10;MSn4IQ+H/exhh5l2I59oKEMtIoR9hgpMCF0mpa8MWfRL1xFH7+J6iyHKvpa6xzHCbStXSfIsLTYc&#10;Fwx2lBuqvsubVZC+F0Z/TUd/PCXFmZprml9Lp9RiPr1uQQSawj383y60gtX6Bf7OxCMg9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Tly6MUAAADcAAAADwAAAAAAAAAA&#10;AAAAAAChAgAAZHJzL2Rvd25yZXYueG1sUEsFBgAAAAAEAAQA+QAAAJMDAAAAAA==&#10;" strokeweight="2.25pt"/>
                      <v:line id="Line 457" o:spid="_x0000_s1171" style="position:absolute;visibility:visible;mso-wrap-style:squar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arUsAAAADcAAAADwAAAGRycy9kb3ducmV2LnhtbERPTYvCMBC9L/gfwgje1lQRkWpaRBB6&#10;cA9W2b0OzdgUm0ltslr/vTkIHh/ve5MPthV36n3jWMFsmoAgrpxuuFZwPu2/VyB8QNbYOiYFT/KQ&#10;Z6OvDabaPfhI9zLUIoawT1GBCaFLpfSVIYt+6jriyF1cbzFE2NdS9/iI4baV8yRZSosNxwaDHe0M&#10;Vdfy3ypY/BRG/w0HfzgmxS81t8XuVjqlJuNhuwYRaAgf8dtdaAXzVZwfz8QjILM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HWq1LAAAAA3AAAAA8AAAAAAAAAAAAAAAAA&#10;oQIAAGRycy9kb3ducmV2LnhtbFBLBQYAAAAABAAEAPkAAACOAwAAAAA=&#10;" strokeweight="2.25pt"/>
                      <v:line id="Line 458" o:spid="_x0000_s1172" style="position:absolute;visibility:visible;mso-wrap-style:squar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oOycQAAADcAAAADwAAAGRycy9kb3ducmV2LnhtbESPQWvCQBSE7wX/w/KE3upGkRKiq0hA&#10;yMEekpb2+sg+s8Hs2yS7avz3bqHQ4zAz3zDb/WQ7caPRt44VLBcJCOLa6ZYbBV+fx7cUhA/IGjvH&#10;pOBBHva72csWM+3uXNKtCo2IEPYZKjAh9JmUvjZk0S9cTxy9sxsthijHRuoR7xFuO7lKkndpseW4&#10;YLCn3FB9qa5WwfqjMPpnOvlTmRTf1A7rfKicUq/z6bABEWgK/+G/dqEVrNIl/J6JR0D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mg7JxAAAANwAAAAPAAAAAAAAAAAA&#10;AAAAAKECAABkcnMvZG93bnJldi54bWxQSwUGAAAAAAQABAD5AAAAkgMAAAAA&#10;" strokeweight="2.25pt"/>
                      <v:line id="Line 459" o:spid="_x0000_s1173" style="position:absolute;visibility:visible;mso-wrap-style:squar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iQvsQAAADcAAAADwAAAGRycy9kb3ducmV2LnhtbESPwWrDMBBE74X8g9hAbo1cE0pwIpti&#10;KPiQHOKW5LpYW8vUWtmWmrh/XxUCOQ4z84bZF7PtxZUm3zlW8LJOQBA3TnfcKvj8eH/egvABWWPv&#10;mBT8kociXzztMdPuxie61qEVEcI+QwUmhCGT0jeGLPq1G4ij9+UmiyHKqZV6wluE216mSfIqLXYc&#10;FwwOVBpqvusfq2BzrIy+zAd/OCXVmbpxU461U2q1nN92IALN4RG+tyutIN2m8H8mHgG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SJC+xAAAANwAAAAPAAAAAAAAAAAA&#10;AAAAAKECAABkcnMvZG93bnJldi54bWxQSwUGAAAAAAQABAD5AAAAkgMAAAAA&#10;" strokeweight="2.25pt"/>
                      <v:line id="Line 460" o:spid="_x0000_s1174" style="position:absolute;visibility:visible;mso-wrap-style:squar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Q1JcQAAADcAAAADwAAAGRycy9kb3ducmV2LnhtbESPQWvCQBSE7wX/w/KE3upGG4pEVxGh&#10;kEM8JC31+sg+s8Hs2yS71fjvu4VCj8PMfMNs95PtxI1G3zpWsFwkIIhrp1tuFHx+vL+sQfiArLFz&#10;TAoe5GG/mz1tMdPuziXdqtCICGGfoQITQp9J6WtDFv3C9cTRu7jRYohybKQe8R7htpOrJHmTFluO&#10;CwZ7Ohqqr9W3VZCecqPPU+GLMsm/qB3S41A5pZ7n02EDItAU/sN/7VwrWK1f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BDUlxAAAANwAAAAPAAAAAAAAAAAA&#10;AAAAAKECAABkcnMvZG93bnJldi54bWxQSwUGAAAAAAQABAD5AAAAkgMAAAAA&#10;" strokeweight="2.25pt"/>
                      <v:line id="Line 461" o:spid="_x0000_s1175" style="position:absolute;visibility:visible;mso-wrap-style:squar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2tUcQAAADcAAAADwAAAGRycy9kb3ducmV2LnhtbESPwWrDMBBE74X8g9hAb43cYEpwooQS&#10;CPjgHuyW5LpYG8vEWjmWYrt/XxUKPQ4z84bZHWbbiZEG3zpW8LpKQBDXTrfcKPj6PL1sQPiArLFz&#10;TAq+ycNhv3jaYabdxCWNVWhEhLDPUIEJoc+k9LUhi37leuLoXd1gMUQ5NFIPOEW47eQ6Sd6kxZbj&#10;gsGejobqW/WwCtKP3OjLXPiiTPIztff0eK+cUs/L+X0LItAc/sN/7VwrWG9S+D0Tj4D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7a1RxAAAANwAAAAPAAAAAAAAAAAA&#10;AAAAAKECAABkcnMvZG93bnJldi54bWxQSwUGAAAAAAQABAD5AAAAkgMAAAAA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8ED2999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FAD786C"/>
    <w:multiLevelType w:val="hybridMultilevel"/>
    <w:tmpl w:val="3822C13C"/>
    <w:lvl w:ilvl="0" w:tplc="2E389DB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 w15:restartNumberingAfterBreak="0">
    <w:nsid w:val="2FCC5BE8"/>
    <w:multiLevelType w:val="hybridMultilevel"/>
    <w:tmpl w:val="50F2EA14"/>
    <w:lvl w:ilvl="0" w:tplc="2E389D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39873CB6"/>
    <w:multiLevelType w:val="hybridMultilevel"/>
    <w:tmpl w:val="DB18E636"/>
    <w:lvl w:ilvl="0" w:tplc="2E389DB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" w15:restartNumberingAfterBreak="0">
    <w:nsid w:val="3F2D612C"/>
    <w:multiLevelType w:val="hybridMultilevel"/>
    <w:tmpl w:val="42A08098"/>
    <w:lvl w:ilvl="0" w:tplc="2E389D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46EE6998"/>
    <w:multiLevelType w:val="multilevel"/>
    <w:tmpl w:val="9834A9EC"/>
    <w:styleLink w:val="Gel"/>
    <w:lvl w:ilvl="0">
      <w:start w:val="1"/>
      <w:numFmt w:val="bullet"/>
      <w:pStyle w:val="Gel0"/>
      <w:suff w:val="space"/>
      <w:lvlText w:val=""/>
      <w:lvlJc w:val="left"/>
      <w:pPr>
        <w:ind w:left="0" w:firstLine="567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BD03F66"/>
    <w:multiLevelType w:val="hybridMultilevel"/>
    <w:tmpl w:val="DBB8A266"/>
    <w:lvl w:ilvl="0" w:tplc="5BAE8A48">
      <w:start w:val="1"/>
      <w:numFmt w:val="bullet"/>
      <w:pStyle w:val="-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7" w15:restartNumberingAfterBreak="0">
    <w:nsid w:val="4E044427"/>
    <w:multiLevelType w:val="hybridMultilevel"/>
    <w:tmpl w:val="6AB06FFC"/>
    <w:lvl w:ilvl="0" w:tplc="83000F24">
      <w:start w:val="1"/>
      <w:numFmt w:val="none"/>
      <w:pStyle w:val="EBNameTable"/>
      <w:lvlText w:val="Таблица "/>
      <w:lvlJc w:val="left"/>
      <w:pPr>
        <w:tabs>
          <w:tab w:val="num" w:pos="567"/>
        </w:tabs>
        <w:ind w:left="0" w:firstLine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3DF6371"/>
    <w:multiLevelType w:val="hybridMultilevel"/>
    <w:tmpl w:val="C0A4ECE0"/>
    <w:lvl w:ilvl="0" w:tplc="F752BAF2">
      <w:start w:val="1"/>
      <w:numFmt w:val="decimal"/>
      <w:pStyle w:val="a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40D3B9D"/>
    <w:multiLevelType w:val="hybridMultilevel"/>
    <w:tmpl w:val="64CE9732"/>
    <w:lvl w:ilvl="0" w:tplc="2E389DB4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54A220AA"/>
    <w:multiLevelType w:val="hybridMultilevel"/>
    <w:tmpl w:val="9FECBFD4"/>
    <w:lvl w:ilvl="0" w:tplc="2E389DB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1" w15:restartNumberingAfterBreak="0">
    <w:nsid w:val="56222AE7"/>
    <w:multiLevelType w:val="hybridMultilevel"/>
    <w:tmpl w:val="DE760B5C"/>
    <w:lvl w:ilvl="0" w:tplc="2E389DB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666B62A7"/>
    <w:multiLevelType w:val="hybridMultilevel"/>
    <w:tmpl w:val="E7B2445C"/>
    <w:lvl w:ilvl="0" w:tplc="2E389DB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68804D51"/>
    <w:multiLevelType w:val="hybridMultilevel"/>
    <w:tmpl w:val="56FC5212"/>
    <w:lvl w:ilvl="0" w:tplc="E902709A">
      <w:start w:val="1"/>
      <w:numFmt w:val="bullet"/>
      <w:pStyle w:val="a1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740830E3"/>
    <w:multiLevelType w:val="multilevel"/>
    <w:tmpl w:val="01DEECC4"/>
    <w:styleLink w:val="111111"/>
    <w:lvl w:ilvl="0">
      <w:start w:val="1"/>
      <w:numFmt w:val="decimal"/>
      <w:pStyle w:val="1"/>
      <w:suff w:val="space"/>
      <w:lvlText w:val="%1"/>
      <w:lvlJc w:val="center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851"/>
      </w:pPr>
      <w:rPr>
        <w:rFonts w:ascii="Arial" w:hAnsi="Arial" w:hint="default"/>
        <w:b/>
        <w:i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851"/>
      </w:pPr>
      <w:rPr>
        <w:rFonts w:ascii="Arial" w:hAnsi="Arial" w:hint="default"/>
        <w:b w:val="0"/>
        <w:i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D95080C"/>
    <w:multiLevelType w:val="hybridMultilevel"/>
    <w:tmpl w:val="C4441B3C"/>
    <w:lvl w:ilvl="0" w:tplc="380A5B48">
      <w:start w:val="1"/>
      <w:numFmt w:val="bullet"/>
      <w:lvlText w:val="­"/>
      <w:lvlJc w:val="left"/>
      <w:pPr>
        <w:ind w:left="9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6" w15:restartNumberingAfterBreak="0">
    <w:nsid w:val="7E1968D1"/>
    <w:multiLevelType w:val="hybridMultilevel"/>
    <w:tmpl w:val="104C9F0E"/>
    <w:lvl w:ilvl="0" w:tplc="2E389D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C46180"/>
    <w:multiLevelType w:val="multilevel"/>
    <w:tmpl w:val="9834A9EC"/>
    <w:numStyleLink w:val="Gel"/>
  </w:abstractNum>
  <w:num w:numId="1">
    <w:abstractNumId w:val="8"/>
  </w:num>
  <w:num w:numId="2">
    <w:abstractNumId w:val="6"/>
  </w:num>
  <w:num w:numId="3">
    <w:abstractNumId w:val="14"/>
    <w:lvlOverride w:ilvl="0">
      <w:lvl w:ilvl="0">
        <w:start w:val="1"/>
        <w:numFmt w:val="decimal"/>
        <w:pStyle w:val="1"/>
        <w:suff w:val="space"/>
        <w:lvlText w:val="%1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caps w:val="0"/>
          <w:strike w:val="0"/>
          <w:dstrike w:val="0"/>
          <w:vanish w:val="0"/>
          <w:sz w:val="36"/>
          <w:szCs w:val="36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851"/>
        </w:pPr>
        <w:rPr>
          <w:rFonts w:ascii="Arial" w:hAnsi="Arial" w:hint="default"/>
          <w:b/>
          <w:i w:val="0"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851"/>
        </w:pPr>
        <w:rPr>
          <w:rFonts w:ascii="Times New Roman" w:hAnsi="Times New Roman" w:cs="Times New Roman" w:hint="default"/>
          <w:b/>
          <w:i w:val="0"/>
          <w:caps w:val="0"/>
          <w:strike w:val="0"/>
          <w:dstrike w:val="0"/>
          <w:vanish w:val="0"/>
          <w:sz w:val="28"/>
          <w:szCs w:val="28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4">
      <w:lvl w:ilvl="4">
        <w:start w:val="1"/>
        <w:numFmt w:val="decimal"/>
        <w:pStyle w:val="5"/>
        <w:suff w:val="space"/>
        <w:lvlText w:val="%1.%2.%3.%4.%5"/>
        <w:lvlJc w:val="left"/>
        <w:pPr>
          <w:ind w:left="0" w:firstLine="851"/>
        </w:pPr>
        <w:rPr>
          <w:rFonts w:ascii="Arial" w:hAnsi="Arial" w:hint="default"/>
          <w:b w:val="0"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0"/>
  </w:num>
  <w:num w:numId="5">
    <w:abstractNumId w:val="5"/>
  </w:num>
  <w:num w:numId="6">
    <w:abstractNumId w:val="17"/>
  </w:num>
  <w:num w:numId="7">
    <w:abstractNumId w:val="7"/>
  </w:num>
  <w:num w:numId="8">
    <w:abstractNumId w:val="9"/>
  </w:num>
  <w:num w:numId="9">
    <w:abstractNumId w:val="14"/>
    <w:lvlOverride w:ilvl="0">
      <w:lvl w:ilvl="0">
        <w:start w:val="1"/>
        <w:numFmt w:val="decimal"/>
        <w:pStyle w:val="1"/>
        <w:suff w:val="space"/>
        <w:lvlText w:val="%1"/>
        <w:lvlJc w:val="center"/>
        <w:pPr>
          <w:ind w:left="0" w:firstLine="0"/>
        </w:pPr>
        <w:rPr>
          <w:rFonts w:ascii="Arial" w:hAnsi="Arial" w:hint="default"/>
          <w:b/>
          <w:i w:val="0"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851"/>
        </w:pPr>
        <w:rPr>
          <w:rFonts w:ascii="Times New Roman" w:hAnsi="Times New Roman" w:cs="Times New Roman" w:hint="default"/>
          <w:b/>
          <w:i w:val="0"/>
          <w:caps w:val="0"/>
          <w:strike w:val="0"/>
          <w:dstrike w:val="0"/>
          <w:vanish w:val="0"/>
          <w:sz w:val="32"/>
          <w:szCs w:val="32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4">
      <w:lvl w:ilvl="4">
        <w:start w:val="1"/>
        <w:numFmt w:val="decimal"/>
        <w:pStyle w:val="5"/>
        <w:suff w:val="space"/>
        <w:lvlText w:val="%1.%2.%3.%4.%5"/>
        <w:lvlJc w:val="left"/>
        <w:pPr>
          <w:ind w:left="0" w:firstLine="851"/>
        </w:pPr>
        <w:rPr>
          <w:rFonts w:ascii="Arial" w:hAnsi="Arial" w:hint="default"/>
          <w:b w:val="0"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14"/>
  </w:num>
  <w:num w:numId="11">
    <w:abstractNumId w:val="13"/>
  </w:num>
  <w:num w:numId="12">
    <w:abstractNumId w:val="14"/>
    <w:lvlOverride w:ilvl="0">
      <w:lvl w:ilvl="0">
        <w:start w:val="1"/>
        <w:numFmt w:val="decimal"/>
        <w:pStyle w:val="1"/>
        <w:suff w:val="space"/>
        <w:lvlText w:val="%1"/>
        <w:lvlJc w:val="center"/>
        <w:pPr>
          <w:ind w:left="0" w:firstLine="0"/>
        </w:pPr>
        <w:rPr>
          <w:rFonts w:ascii="Arial" w:hAnsi="Arial" w:hint="default"/>
          <w:b/>
          <w:i w:val="0"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851"/>
        </w:pPr>
        <w:rPr>
          <w:rFonts w:ascii="Times New Roman" w:hAnsi="Times New Roman" w:cs="Times New Roman" w:hint="default"/>
          <w:b/>
          <w:i w:val="0"/>
          <w:caps w:val="0"/>
          <w:strike w:val="0"/>
          <w:dstrike w:val="0"/>
          <w:vanish w:val="0"/>
          <w:sz w:val="32"/>
          <w:szCs w:val="32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4">
      <w:lvl w:ilvl="4">
        <w:start w:val="1"/>
        <w:numFmt w:val="decimal"/>
        <w:pStyle w:val="5"/>
        <w:suff w:val="space"/>
        <w:lvlText w:val="%1.%2.%3.%4.%5"/>
        <w:lvlJc w:val="left"/>
        <w:pPr>
          <w:ind w:left="0" w:firstLine="851"/>
        </w:pPr>
        <w:rPr>
          <w:rFonts w:ascii="Arial" w:hAnsi="Arial" w:hint="default"/>
          <w:b w:val="0"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14"/>
    <w:lvlOverride w:ilvl="0">
      <w:lvl w:ilvl="0">
        <w:start w:val="1"/>
        <w:numFmt w:val="decimal"/>
        <w:pStyle w:val="1"/>
        <w:suff w:val="space"/>
        <w:lvlText w:val="%1"/>
        <w:lvlJc w:val="center"/>
        <w:pPr>
          <w:ind w:left="0" w:firstLine="0"/>
        </w:pPr>
        <w:rPr>
          <w:rFonts w:ascii="Arial" w:hAnsi="Arial" w:hint="default"/>
          <w:b/>
          <w:i w:val="0"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851"/>
        </w:pPr>
        <w:rPr>
          <w:rFonts w:ascii="Times New Roman" w:hAnsi="Times New Roman" w:cs="Times New Roman" w:hint="default"/>
          <w:b/>
          <w:i w:val="0"/>
          <w:caps w:val="0"/>
          <w:strike w:val="0"/>
          <w:dstrike w:val="0"/>
          <w:vanish w:val="0"/>
          <w:sz w:val="32"/>
          <w:szCs w:val="32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4">
      <w:lvl w:ilvl="4">
        <w:start w:val="1"/>
        <w:numFmt w:val="decimal"/>
        <w:pStyle w:val="5"/>
        <w:suff w:val="space"/>
        <w:lvlText w:val="%1.%2.%3.%4.%5"/>
        <w:lvlJc w:val="left"/>
        <w:pPr>
          <w:ind w:left="0" w:firstLine="851"/>
        </w:pPr>
        <w:rPr>
          <w:rFonts w:ascii="Arial" w:hAnsi="Arial" w:hint="default"/>
          <w:b w:val="0"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4">
    <w:abstractNumId w:val="16"/>
  </w:num>
  <w:num w:numId="15">
    <w:abstractNumId w:val="12"/>
  </w:num>
  <w:num w:numId="16">
    <w:abstractNumId w:val="14"/>
    <w:lvlOverride w:ilvl="0">
      <w:startOverride w:val="1"/>
      <w:lvl w:ilvl="0">
        <w:start w:val="1"/>
        <w:numFmt w:val="decimal"/>
        <w:pStyle w:val="1"/>
        <w:suff w:val="space"/>
        <w:lvlText w:val="%1"/>
        <w:lvlJc w:val="center"/>
        <w:pPr>
          <w:ind w:left="0" w:firstLine="0"/>
        </w:pPr>
        <w:rPr>
          <w:rFonts w:ascii="Arial" w:hAnsi="Arial" w:hint="default"/>
          <w:b/>
          <w:i w:val="0"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"/>
        <w:lvlJc w:val="left"/>
        <w:pPr>
          <w:ind w:left="0" w:firstLine="851"/>
        </w:pPr>
        <w:rPr>
          <w:rFonts w:ascii="Times New Roman" w:hAnsi="Times New Roman" w:cs="Times New Roman" w:hint="default"/>
          <w:b/>
          <w:i w:val="0"/>
          <w:caps w:val="0"/>
          <w:strike w:val="0"/>
          <w:dstrike w:val="0"/>
          <w:vanish w:val="0"/>
          <w:sz w:val="32"/>
          <w:szCs w:val="32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3">
      <w:startOverride w:val="1"/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4">
      <w:startOverride w:val="1"/>
      <w:lvl w:ilvl="4">
        <w:start w:val="1"/>
        <w:numFmt w:val="decimal"/>
        <w:pStyle w:val="5"/>
        <w:suff w:val="space"/>
        <w:lvlText w:val="%1.%2.%3.%4.%5"/>
        <w:lvlJc w:val="left"/>
        <w:pPr>
          <w:ind w:left="0" w:firstLine="851"/>
        </w:pPr>
        <w:rPr>
          <w:rFonts w:ascii="Arial" w:hAnsi="Arial" w:hint="default"/>
          <w:b w:val="0"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1"/>
  </w:num>
  <w:num w:numId="18">
    <w:abstractNumId w:val="3"/>
  </w:num>
  <w:num w:numId="19">
    <w:abstractNumId w:val="11"/>
  </w:num>
  <w:num w:numId="20">
    <w:abstractNumId w:val="14"/>
    <w:lvlOverride w:ilvl="0">
      <w:lvl w:ilvl="0">
        <w:start w:val="1"/>
        <w:numFmt w:val="decimal"/>
        <w:pStyle w:val="1"/>
        <w:suff w:val="space"/>
        <w:lvlText w:val="%1"/>
        <w:lvlJc w:val="center"/>
        <w:pPr>
          <w:ind w:left="0" w:firstLine="0"/>
        </w:pPr>
        <w:rPr>
          <w:rFonts w:ascii="Arial" w:hAnsi="Arial" w:hint="default"/>
          <w:b/>
          <w:i w:val="0"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1">
      <w:lvl w:ilvl="1">
        <w:start w:val="1"/>
        <w:numFmt w:val="decimal"/>
        <w:pStyle w:val="2"/>
        <w:suff w:val="space"/>
        <w:lvlText w:val="%1.%2"/>
        <w:lvlJc w:val="left"/>
        <w:pPr>
          <w:ind w:left="0" w:firstLine="851"/>
        </w:pPr>
        <w:rPr>
          <w:rFonts w:ascii="Arial" w:hAnsi="Arial" w:hint="default"/>
          <w:b/>
          <w:i w:val="0"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2">
      <w:lvl w:ilvl="2">
        <w:start w:val="1"/>
        <w:numFmt w:val="decimal"/>
        <w:pStyle w:val="3"/>
        <w:suff w:val="space"/>
        <w:lvlText w:val="%1.%2.%3"/>
        <w:lvlJc w:val="left"/>
        <w:pPr>
          <w:ind w:left="0" w:firstLine="851"/>
        </w:pPr>
        <w:rPr>
          <w:rFonts w:ascii="Times New Roman" w:hAnsi="Times New Roman" w:cs="Times New Roman" w:hint="default"/>
          <w:b/>
          <w:i w:val="0"/>
          <w:caps w:val="0"/>
          <w:strike w:val="0"/>
          <w:dstrike w:val="0"/>
          <w:vanish w:val="0"/>
          <w:sz w:val="28"/>
          <w:szCs w:val="28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3">
      <w:lvl w:ilvl="3">
        <w:start w:val="1"/>
        <w:numFmt w:val="decimal"/>
        <w:pStyle w:val="4"/>
        <w:suff w:val="space"/>
        <w:lvlText w:val="%1.%2.%3.%4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4">
      <w:lvl w:ilvl="4">
        <w:start w:val="1"/>
        <w:numFmt w:val="decimal"/>
        <w:pStyle w:val="5"/>
        <w:suff w:val="space"/>
        <w:lvlText w:val="%1.%2.%3.%4.%5"/>
        <w:lvlJc w:val="left"/>
        <w:pPr>
          <w:ind w:left="0" w:firstLine="851"/>
        </w:pPr>
        <w:rPr>
          <w:rFonts w:ascii="Arial" w:hAnsi="Arial" w:hint="default"/>
          <w:b w:val="0"/>
          <w:i/>
          <w:caps w:val="0"/>
          <w:strike w:val="0"/>
          <w:dstrike w:val="0"/>
          <w:vanish w:val="0"/>
          <w:sz w:val="24"/>
          <w:vertAlign w:val="baseline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>
    <w:abstractNumId w:val="2"/>
  </w:num>
  <w:num w:numId="22">
    <w:abstractNumId w:val="4"/>
  </w:num>
  <w:num w:numId="23">
    <w:abstractNumId w:val="15"/>
  </w:num>
  <w:num w:numId="24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215"/>
    <w:rsid w:val="00000B0E"/>
    <w:rsid w:val="00000B3D"/>
    <w:rsid w:val="00001581"/>
    <w:rsid w:val="00001B2A"/>
    <w:rsid w:val="000022BC"/>
    <w:rsid w:val="00002CA6"/>
    <w:rsid w:val="000030BE"/>
    <w:rsid w:val="000031AC"/>
    <w:rsid w:val="000036A5"/>
    <w:rsid w:val="00003B52"/>
    <w:rsid w:val="0000406D"/>
    <w:rsid w:val="000046F0"/>
    <w:rsid w:val="00004822"/>
    <w:rsid w:val="0000497A"/>
    <w:rsid w:val="000050B2"/>
    <w:rsid w:val="000050E8"/>
    <w:rsid w:val="0000517E"/>
    <w:rsid w:val="0000566B"/>
    <w:rsid w:val="000059C2"/>
    <w:rsid w:val="00006108"/>
    <w:rsid w:val="00006635"/>
    <w:rsid w:val="00006E3C"/>
    <w:rsid w:val="0000770B"/>
    <w:rsid w:val="00007AB0"/>
    <w:rsid w:val="00007DDC"/>
    <w:rsid w:val="000107BB"/>
    <w:rsid w:val="00010EE5"/>
    <w:rsid w:val="00011057"/>
    <w:rsid w:val="000111F7"/>
    <w:rsid w:val="0001122D"/>
    <w:rsid w:val="00011426"/>
    <w:rsid w:val="00011570"/>
    <w:rsid w:val="000115BB"/>
    <w:rsid w:val="00011E02"/>
    <w:rsid w:val="000120FD"/>
    <w:rsid w:val="0001250A"/>
    <w:rsid w:val="000126FB"/>
    <w:rsid w:val="00012918"/>
    <w:rsid w:val="00012F5F"/>
    <w:rsid w:val="00013197"/>
    <w:rsid w:val="00013200"/>
    <w:rsid w:val="000133C7"/>
    <w:rsid w:val="00013B54"/>
    <w:rsid w:val="0001438E"/>
    <w:rsid w:val="00014677"/>
    <w:rsid w:val="000147C1"/>
    <w:rsid w:val="00014877"/>
    <w:rsid w:val="0001495D"/>
    <w:rsid w:val="00014FC3"/>
    <w:rsid w:val="000151B2"/>
    <w:rsid w:val="00015221"/>
    <w:rsid w:val="00015255"/>
    <w:rsid w:val="000153F4"/>
    <w:rsid w:val="000156F8"/>
    <w:rsid w:val="00015947"/>
    <w:rsid w:val="00015B50"/>
    <w:rsid w:val="000165B7"/>
    <w:rsid w:val="000166F9"/>
    <w:rsid w:val="000167FD"/>
    <w:rsid w:val="000168D7"/>
    <w:rsid w:val="00016A66"/>
    <w:rsid w:val="00016B8B"/>
    <w:rsid w:val="00016FD4"/>
    <w:rsid w:val="0001799C"/>
    <w:rsid w:val="00017A69"/>
    <w:rsid w:val="00017B04"/>
    <w:rsid w:val="00020056"/>
    <w:rsid w:val="00020088"/>
    <w:rsid w:val="000208E6"/>
    <w:rsid w:val="00021159"/>
    <w:rsid w:val="000211ED"/>
    <w:rsid w:val="00021480"/>
    <w:rsid w:val="00021618"/>
    <w:rsid w:val="00021ED2"/>
    <w:rsid w:val="00022028"/>
    <w:rsid w:val="000227DC"/>
    <w:rsid w:val="00022898"/>
    <w:rsid w:val="00022904"/>
    <w:rsid w:val="00022A99"/>
    <w:rsid w:val="00022B60"/>
    <w:rsid w:val="00023062"/>
    <w:rsid w:val="000235AA"/>
    <w:rsid w:val="00023715"/>
    <w:rsid w:val="00024922"/>
    <w:rsid w:val="00025B88"/>
    <w:rsid w:val="00025BCB"/>
    <w:rsid w:val="00025C2B"/>
    <w:rsid w:val="000263CB"/>
    <w:rsid w:val="0002650C"/>
    <w:rsid w:val="00026CEF"/>
    <w:rsid w:val="000270CB"/>
    <w:rsid w:val="000271B0"/>
    <w:rsid w:val="00027E54"/>
    <w:rsid w:val="00030A40"/>
    <w:rsid w:val="00030F54"/>
    <w:rsid w:val="0003108A"/>
    <w:rsid w:val="00031D5A"/>
    <w:rsid w:val="00032DD4"/>
    <w:rsid w:val="00032F11"/>
    <w:rsid w:val="000336EB"/>
    <w:rsid w:val="000338E6"/>
    <w:rsid w:val="00033A4D"/>
    <w:rsid w:val="00033A7D"/>
    <w:rsid w:val="00033E42"/>
    <w:rsid w:val="00034696"/>
    <w:rsid w:val="000346CC"/>
    <w:rsid w:val="00034923"/>
    <w:rsid w:val="000352A9"/>
    <w:rsid w:val="00035900"/>
    <w:rsid w:val="0003595D"/>
    <w:rsid w:val="00035A9F"/>
    <w:rsid w:val="000360FB"/>
    <w:rsid w:val="00036456"/>
    <w:rsid w:val="00036BD3"/>
    <w:rsid w:val="00036EC2"/>
    <w:rsid w:val="00037316"/>
    <w:rsid w:val="00037421"/>
    <w:rsid w:val="00040015"/>
    <w:rsid w:val="000400DE"/>
    <w:rsid w:val="000400F8"/>
    <w:rsid w:val="000402C1"/>
    <w:rsid w:val="000408DA"/>
    <w:rsid w:val="00040B97"/>
    <w:rsid w:val="000414EE"/>
    <w:rsid w:val="000422F9"/>
    <w:rsid w:val="00042334"/>
    <w:rsid w:val="000423FD"/>
    <w:rsid w:val="0004246C"/>
    <w:rsid w:val="00042C79"/>
    <w:rsid w:val="00043098"/>
    <w:rsid w:val="000432C1"/>
    <w:rsid w:val="0004378E"/>
    <w:rsid w:val="00043C15"/>
    <w:rsid w:val="00043C2E"/>
    <w:rsid w:val="000440E1"/>
    <w:rsid w:val="000440F7"/>
    <w:rsid w:val="0004443C"/>
    <w:rsid w:val="00044714"/>
    <w:rsid w:val="00044CED"/>
    <w:rsid w:val="00044E3E"/>
    <w:rsid w:val="00044FE3"/>
    <w:rsid w:val="00045570"/>
    <w:rsid w:val="0004561B"/>
    <w:rsid w:val="00046497"/>
    <w:rsid w:val="00046587"/>
    <w:rsid w:val="00046662"/>
    <w:rsid w:val="00046CB8"/>
    <w:rsid w:val="00046D03"/>
    <w:rsid w:val="00047CA1"/>
    <w:rsid w:val="00047DDC"/>
    <w:rsid w:val="000509A0"/>
    <w:rsid w:val="00050E9F"/>
    <w:rsid w:val="00050ED2"/>
    <w:rsid w:val="00050F3A"/>
    <w:rsid w:val="0005135E"/>
    <w:rsid w:val="00051367"/>
    <w:rsid w:val="00051508"/>
    <w:rsid w:val="00051779"/>
    <w:rsid w:val="00051AE0"/>
    <w:rsid w:val="00051B26"/>
    <w:rsid w:val="0005261E"/>
    <w:rsid w:val="00052878"/>
    <w:rsid w:val="00052C0E"/>
    <w:rsid w:val="000531A0"/>
    <w:rsid w:val="000534E7"/>
    <w:rsid w:val="0005397D"/>
    <w:rsid w:val="00053FC1"/>
    <w:rsid w:val="00054116"/>
    <w:rsid w:val="00055169"/>
    <w:rsid w:val="00055331"/>
    <w:rsid w:val="00055BD6"/>
    <w:rsid w:val="00055E61"/>
    <w:rsid w:val="00055FD6"/>
    <w:rsid w:val="0005656D"/>
    <w:rsid w:val="00056614"/>
    <w:rsid w:val="0005667B"/>
    <w:rsid w:val="0005705D"/>
    <w:rsid w:val="00057BE8"/>
    <w:rsid w:val="000603C6"/>
    <w:rsid w:val="000603F4"/>
    <w:rsid w:val="00060CC8"/>
    <w:rsid w:val="00060CDC"/>
    <w:rsid w:val="00060CFD"/>
    <w:rsid w:val="000611DF"/>
    <w:rsid w:val="00061283"/>
    <w:rsid w:val="0006181E"/>
    <w:rsid w:val="000618FE"/>
    <w:rsid w:val="00061AF7"/>
    <w:rsid w:val="00062160"/>
    <w:rsid w:val="000631F5"/>
    <w:rsid w:val="0006342E"/>
    <w:rsid w:val="00063A13"/>
    <w:rsid w:val="00063AD6"/>
    <w:rsid w:val="00063B4A"/>
    <w:rsid w:val="000641B0"/>
    <w:rsid w:val="00064230"/>
    <w:rsid w:val="0006442E"/>
    <w:rsid w:val="000644AB"/>
    <w:rsid w:val="00064CF0"/>
    <w:rsid w:val="00064FE2"/>
    <w:rsid w:val="000651B6"/>
    <w:rsid w:val="00065323"/>
    <w:rsid w:val="0006575B"/>
    <w:rsid w:val="00065E97"/>
    <w:rsid w:val="00066125"/>
    <w:rsid w:val="00066316"/>
    <w:rsid w:val="0006697B"/>
    <w:rsid w:val="0006718C"/>
    <w:rsid w:val="000671B1"/>
    <w:rsid w:val="00067815"/>
    <w:rsid w:val="0006787D"/>
    <w:rsid w:val="00067994"/>
    <w:rsid w:val="00070079"/>
    <w:rsid w:val="0007025D"/>
    <w:rsid w:val="00070348"/>
    <w:rsid w:val="00070606"/>
    <w:rsid w:val="000709CF"/>
    <w:rsid w:val="00070F9F"/>
    <w:rsid w:val="0007122A"/>
    <w:rsid w:val="00071609"/>
    <w:rsid w:val="00072680"/>
    <w:rsid w:val="0007268B"/>
    <w:rsid w:val="000732C7"/>
    <w:rsid w:val="000732DE"/>
    <w:rsid w:val="00073521"/>
    <w:rsid w:val="00073695"/>
    <w:rsid w:val="000736EB"/>
    <w:rsid w:val="00073B88"/>
    <w:rsid w:val="00073FFC"/>
    <w:rsid w:val="00074280"/>
    <w:rsid w:val="00074518"/>
    <w:rsid w:val="00074C63"/>
    <w:rsid w:val="00075562"/>
    <w:rsid w:val="000759AD"/>
    <w:rsid w:val="00076579"/>
    <w:rsid w:val="00076754"/>
    <w:rsid w:val="00076C6D"/>
    <w:rsid w:val="00080108"/>
    <w:rsid w:val="000810FF"/>
    <w:rsid w:val="0008112E"/>
    <w:rsid w:val="000814A8"/>
    <w:rsid w:val="0008185E"/>
    <w:rsid w:val="000819C7"/>
    <w:rsid w:val="00081FE3"/>
    <w:rsid w:val="0008235E"/>
    <w:rsid w:val="000826AE"/>
    <w:rsid w:val="000828E1"/>
    <w:rsid w:val="0008292D"/>
    <w:rsid w:val="0008300C"/>
    <w:rsid w:val="00083162"/>
    <w:rsid w:val="000835EA"/>
    <w:rsid w:val="000836E0"/>
    <w:rsid w:val="00083F4B"/>
    <w:rsid w:val="000848CF"/>
    <w:rsid w:val="00084A93"/>
    <w:rsid w:val="000851F9"/>
    <w:rsid w:val="000857E4"/>
    <w:rsid w:val="00085DE1"/>
    <w:rsid w:val="0008667E"/>
    <w:rsid w:val="000872DC"/>
    <w:rsid w:val="00087323"/>
    <w:rsid w:val="000877F5"/>
    <w:rsid w:val="00087A30"/>
    <w:rsid w:val="0009057B"/>
    <w:rsid w:val="00090B18"/>
    <w:rsid w:val="00090D65"/>
    <w:rsid w:val="00090EA7"/>
    <w:rsid w:val="00090FC7"/>
    <w:rsid w:val="00091191"/>
    <w:rsid w:val="0009219A"/>
    <w:rsid w:val="00093004"/>
    <w:rsid w:val="000934DC"/>
    <w:rsid w:val="00093566"/>
    <w:rsid w:val="00093E22"/>
    <w:rsid w:val="000948E4"/>
    <w:rsid w:val="00094A3A"/>
    <w:rsid w:val="00094A6D"/>
    <w:rsid w:val="00094A93"/>
    <w:rsid w:val="00094E55"/>
    <w:rsid w:val="00095344"/>
    <w:rsid w:val="0009550F"/>
    <w:rsid w:val="00096229"/>
    <w:rsid w:val="00096653"/>
    <w:rsid w:val="00096828"/>
    <w:rsid w:val="00096E2C"/>
    <w:rsid w:val="00097021"/>
    <w:rsid w:val="00097806"/>
    <w:rsid w:val="000A003C"/>
    <w:rsid w:val="000A08CC"/>
    <w:rsid w:val="000A0CE8"/>
    <w:rsid w:val="000A0F8F"/>
    <w:rsid w:val="000A1ED9"/>
    <w:rsid w:val="000A1FD9"/>
    <w:rsid w:val="000A2BA7"/>
    <w:rsid w:val="000A34D9"/>
    <w:rsid w:val="000A3882"/>
    <w:rsid w:val="000A39D7"/>
    <w:rsid w:val="000A44FB"/>
    <w:rsid w:val="000A4607"/>
    <w:rsid w:val="000A4BC5"/>
    <w:rsid w:val="000A4E2E"/>
    <w:rsid w:val="000A5047"/>
    <w:rsid w:val="000A5E1F"/>
    <w:rsid w:val="000A6A97"/>
    <w:rsid w:val="000A72CA"/>
    <w:rsid w:val="000A75BE"/>
    <w:rsid w:val="000A79CC"/>
    <w:rsid w:val="000A79CD"/>
    <w:rsid w:val="000A7F53"/>
    <w:rsid w:val="000B020B"/>
    <w:rsid w:val="000B05FB"/>
    <w:rsid w:val="000B0828"/>
    <w:rsid w:val="000B11A5"/>
    <w:rsid w:val="000B15B5"/>
    <w:rsid w:val="000B1711"/>
    <w:rsid w:val="000B1C09"/>
    <w:rsid w:val="000B223C"/>
    <w:rsid w:val="000B25ED"/>
    <w:rsid w:val="000B2DC8"/>
    <w:rsid w:val="000B2F57"/>
    <w:rsid w:val="000B3646"/>
    <w:rsid w:val="000B3CAB"/>
    <w:rsid w:val="000B4A22"/>
    <w:rsid w:val="000B4A2D"/>
    <w:rsid w:val="000B4FBE"/>
    <w:rsid w:val="000B5090"/>
    <w:rsid w:val="000B5148"/>
    <w:rsid w:val="000B5D2F"/>
    <w:rsid w:val="000B6904"/>
    <w:rsid w:val="000B6C27"/>
    <w:rsid w:val="000B7120"/>
    <w:rsid w:val="000B7366"/>
    <w:rsid w:val="000C021C"/>
    <w:rsid w:val="000C0CE1"/>
    <w:rsid w:val="000C0F13"/>
    <w:rsid w:val="000C1669"/>
    <w:rsid w:val="000C1884"/>
    <w:rsid w:val="000C190A"/>
    <w:rsid w:val="000C292E"/>
    <w:rsid w:val="000C2EC7"/>
    <w:rsid w:val="000C370C"/>
    <w:rsid w:val="000C40FD"/>
    <w:rsid w:val="000C4136"/>
    <w:rsid w:val="000C4446"/>
    <w:rsid w:val="000C4760"/>
    <w:rsid w:val="000C4F88"/>
    <w:rsid w:val="000C53D4"/>
    <w:rsid w:val="000C58B1"/>
    <w:rsid w:val="000C6379"/>
    <w:rsid w:val="000C6628"/>
    <w:rsid w:val="000C70F8"/>
    <w:rsid w:val="000C7130"/>
    <w:rsid w:val="000C764E"/>
    <w:rsid w:val="000C7700"/>
    <w:rsid w:val="000D0320"/>
    <w:rsid w:val="000D043A"/>
    <w:rsid w:val="000D0A08"/>
    <w:rsid w:val="000D0AD2"/>
    <w:rsid w:val="000D178B"/>
    <w:rsid w:val="000D1845"/>
    <w:rsid w:val="000D1A68"/>
    <w:rsid w:val="000D1CC3"/>
    <w:rsid w:val="000D1E16"/>
    <w:rsid w:val="000D1E5B"/>
    <w:rsid w:val="000D1EAE"/>
    <w:rsid w:val="000D24CC"/>
    <w:rsid w:val="000D2EA3"/>
    <w:rsid w:val="000D3135"/>
    <w:rsid w:val="000D3338"/>
    <w:rsid w:val="000D38C0"/>
    <w:rsid w:val="000D3C62"/>
    <w:rsid w:val="000D4023"/>
    <w:rsid w:val="000D41C4"/>
    <w:rsid w:val="000D4A23"/>
    <w:rsid w:val="000D4B0B"/>
    <w:rsid w:val="000D52BC"/>
    <w:rsid w:val="000D55A6"/>
    <w:rsid w:val="000D69D8"/>
    <w:rsid w:val="000D7AE7"/>
    <w:rsid w:val="000D7BFF"/>
    <w:rsid w:val="000D7C8C"/>
    <w:rsid w:val="000D7F85"/>
    <w:rsid w:val="000E0517"/>
    <w:rsid w:val="000E0D85"/>
    <w:rsid w:val="000E0DD9"/>
    <w:rsid w:val="000E135F"/>
    <w:rsid w:val="000E19EE"/>
    <w:rsid w:val="000E1D60"/>
    <w:rsid w:val="000E1D8D"/>
    <w:rsid w:val="000E1E43"/>
    <w:rsid w:val="000E22DB"/>
    <w:rsid w:val="000E2F24"/>
    <w:rsid w:val="000E3067"/>
    <w:rsid w:val="000E380B"/>
    <w:rsid w:val="000E3A37"/>
    <w:rsid w:val="000E48F5"/>
    <w:rsid w:val="000E56CC"/>
    <w:rsid w:val="000E59A3"/>
    <w:rsid w:val="000E5A30"/>
    <w:rsid w:val="000E61AB"/>
    <w:rsid w:val="000E64AB"/>
    <w:rsid w:val="000E677D"/>
    <w:rsid w:val="000E6787"/>
    <w:rsid w:val="000E6C57"/>
    <w:rsid w:val="000E6C92"/>
    <w:rsid w:val="000E74AB"/>
    <w:rsid w:val="000E7ABC"/>
    <w:rsid w:val="000F001B"/>
    <w:rsid w:val="000F0328"/>
    <w:rsid w:val="000F0469"/>
    <w:rsid w:val="000F076C"/>
    <w:rsid w:val="000F0901"/>
    <w:rsid w:val="000F0996"/>
    <w:rsid w:val="000F0C5F"/>
    <w:rsid w:val="000F1486"/>
    <w:rsid w:val="000F17C0"/>
    <w:rsid w:val="000F17EE"/>
    <w:rsid w:val="000F271C"/>
    <w:rsid w:val="000F2739"/>
    <w:rsid w:val="000F27B6"/>
    <w:rsid w:val="000F2A34"/>
    <w:rsid w:val="000F2E13"/>
    <w:rsid w:val="000F2EE4"/>
    <w:rsid w:val="000F3ADC"/>
    <w:rsid w:val="000F3AFE"/>
    <w:rsid w:val="000F3BBA"/>
    <w:rsid w:val="000F3DE4"/>
    <w:rsid w:val="000F4217"/>
    <w:rsid w:val="000F4367"/>
    <w:rsid w:val="000F48A0"/>
    <w:rsid w:val="000F4B9A"/>
    <w:rsid w:val="000F517A"/>
    <w:rsid w:val="000F5437"/>
    <w:rsid w:val="000F54DB"/>
    <w:rsid w:val="000F5633"/>
    <w:rsid w:val="000F5C9D"/>
    <w:rsid w:val="000F65C3"/>
    <w:rsid w:val="000F65CB"/>
    <w:rsid w:val="000F6D21"/>
    <w:rsid w:val="000F7420"/>
    <w:rsid w:val="000F751D"/>
    <w:rsid w:val="000F7B35"/>
    <w:rsid w:val="000F7E45"/>
    <w:rsid w:val="000F7F5F"/>
    <w:rsid w:val="001005F9"/>
    <w:rsid w:val="00100B8A"/>
    <w:rsid w:val="00100F2C"/>
    <w:rsid w:val="0010139A"/>
    <w:rsid w:val="0010157A"/>
    <w:rsid w:val="00102305"/>
    <w:rsid w:val="0010230A"/>
    <w:rsid w:val="00102356"/>
    <w:rsid w:val="00102531"/>
    <w:rsid w:val="001026F9"/>
    <w:rsid w:val="00102704"/>
    <w:rsid w:val="00102F88"/>
    <w:rsid w:val="00103189"/>
    <w:rsid w:val="00103374"/>
    <w:rsid w:val="001037CD"/>
    <w:rsid w:val="00103E07"/>
    <w:rsid w:val="00104AD5"/>
    <w:rsid w:val="00104DAE"/>
    <w:rsid w:val="00105093"/>
    <w:rsid w:val="001052EB"/>
    <w:rsid w:val="00105949"/>
    <w:rsid w:val="00105B03"/>
    <w:rsid w:val="00106004"/>
    <w:rsid w:val="001068B3"/>
    <w:rsid w:val="00106BEF"/>
    <w:rsid w:val="0010719E"/>
    <w:rsid w:val="00107F03"/>
    <w:rsid w:val="00110351"/>
    <w:rsid w:val="00110815"/>
    <w:rsid w:val="00110A8D"/>
    <w:rsid w:val="00110E4D"/>
    <w:rsid w:val="00111238"/>
    <w:rsid w:val="00111326"/>
    <w:rsid w:val="00111525"/>
    <w:rsid w:val="001115D6"/>
    <w:rsid w:val="00111A88"/>
    <w:rsid w:val="0011224A"/>
    <w:rsid w:val="0011237F"/>
    <w:rsid w:val="00112B9C"/>
    <w:rsid w:val="001137AE"/>
    <w:rsid w:val="00113F1F"/>
    <w:rsid w:val="001144FC"/>
    <w:rsid w:val="001145A4"/>
    <w:rsid w:val="00114B36"/>
    <w:rsid w:val="00114E96"/>
    <w:rsid w:val="00115269"/>
    <w:rsid w:val="001154FB"/>
    <w:rsid w:val="00115629"/>
    <w:rsid w:val="00115694"/>
    <w:rsid w:val="00116A35"/>
    <w:rsid w:val="00116B78"/>
    <w:rsid w:val="00116BF7"/>
    <w:rsid w:val="00117569"/>
    <w:rsid w:val="001177CE"/>
    <w:rsid w:val="001179D4"/>
    <w:rsid w:val="00117CBE"/>
    <w:rsid w:val="00117DE1"/>
    <w:rsid w:val="00117E63"/>
    <w:rsid w:val="001203E8"/>
    <w:rsid w:val="00120434"/>
    <w:rsid w:val="001217FE"/>
    <w:rsid w:val="00121A1F"/>
    <w:rsid w:val="00121D54"/>
    <w:rsid w:val="00123003"/>
    <w:rsid w:val="0012302B"/>
    <w:rsid w:val="0012339B"/>
    <w:rsid w:val="001235D6"/>
    <w:rsid w:val="001236B3"/>
    <w:rsid w:val="0012375F"/>
    <w:rsid w:val="001238C4"/>
    <w:rsid w:val="0012446D"/>
    <w:rsid w:val="00124907"/>
    <w:rsid w:val="00124AFC"/>
    <w:rsid w:val="00125171"/>
    <w:rsid w:val="00125541"/>
    <w:rsid w:val="00125733"/>
    <w:rsid w:val="00125F57"/>
    <w:rsid w:val="00126149"/>
    <w:rsid w:val="00126FDC"/>
    <w:rsid w:val="001270AE"/>
    <w:rsid w:val="00127B5C"/>
    <w:rsid w:val="00127D86"/>
    <w:rsid w:val="001305B8"/>
    <w:rsid w:val="00130A7D"/>
    <w:rsid w:val="00130DB0"/>
    <w:rsid w:val="00130DCC"/>
    <w:rsid w:val="00131314"/>
    <w:rsid w:val="00131938"/>
    <w:rsid w:val="00131E96"/>
    <w:rsid w:val="00132183"/>
    <w:rsid w:val="00132371"/>
    <w:rsid w:val="001325B8"/>
    <w:rsid w:val="00132817"/>
    <w:rsid w:val="00132820"/>
    <w:rsid w:val="00132A1F"/>
    <w:rsid w:val="00132A46"/>
    <w:rsid w:val="00132FDA"/>
    <w:rsid w:val="001335C0"/>
    <w:rsid w:val="001335DA"/>
    <w:rsid w:val="0013385B"/>
    <w:rsid w:val="00133CA1"/>
    <w:rsid w:val="00133F4D"/>
    <w:rsid w:val="0013432A"/>
    <w:rsid w:val="00134B89"/>
    <w:rsid w:val="00135238"/>
    <w:rsid w:val="00135C2B"/>
    <w:rsid w:val="00135F02"/>
    <w:rsid w:val="00135F0B"/>
    <w:rsid w:val="00136D21"/>
    <w:rsid w:val="0013740D"/>
    <w:rsid w:val="00137E75"/>
    <w:rsid w:val="0014012B"/>
    <w:rsid w:val="0014037C"/>
    <w:rsid w:val="00140B69"/>
    <w:rsid w:val="001412A5"/>
    <w:rsid w:val="00141404"/>
    <w:rsid w:val="00141C9D"/>
    <w:rsid w:val="001426DD"/>
    <w:rsid w:val="00142A71"/>
    <w:rsid w:val="00142CB0"/>
    <w:rsid w:val="00142D0A"/>
    <w:rsid w:val="00143343"/>
    <w:rsid w:val="001433A1"/>
    <w:rsid w:val="00143442"/>
    <w:rsid w:val="00143C6D"/>
    <w:rsid w:val="00144398"/>
    <w:rsid w:val="00144C5B"/>
    <w:rsid w:val="00144CD6"/>
    <w:rsid w:val="00145C00"/>
    <w:rsid w:val="001464CC"/>
    <w:rsid w:val="00146C40"/>
    <w:rsid w:val="00146C74"/>
    <w:rsid w:val="00146E73"/>
    <w:rsid w:val="001478AE"/>
    <w:rsid w:val="00147ABF"/>
    <w:rsid w:val="001500B4"/>
    <w:rsid w:val="00150391"/>
    <w:rsid w:val="001509B8"/>
    <w:rsid w:val="00150DCA"/>
    <w:rsid w:val="00150EAE"/>
    <w:rsid w:val="00150FAC"/>
    <w:rsid w:val="00151690"/>
    <w:rsid w:val="00151AE2"/>
    <w:rsid w:val="00151F2C"/>
    <w:rsid w:val="00152183"/>
    <w:rsid w:val="001522DB"/>
    <w:rsid w:val="00152917"/>
    <w:rsid w:val="00152CF0"/>
    <w:rsid w:val="001531D8"/>
    <w:rsid w:val="0015335E"/>
    <w:rsid w:val="00153D5B"/>
    <w:rsid w:val="001543EB"/>
    <w:rsid w:val="00154497"/>
    <w:rsid w:val="00155BC3"/>
    <w:rsid w:val="0015638D"/>
    <w:rsid w:val="001571E9"/>
    <w:rsid w:val="001574EF"/>
    <w:rsid w:val="001576A2"/>
    <w:rsid w:val="001576B0"/>
    <w:rsid w:val="00157908"/>
    <w:rsid w:val="00157FC4"/>
    <w:rsid w:val="0016004B"/>
    <w:rsid w:val="0016006D"/>
    <w:rsid w:val="0016040C"/>
    <w:rsid w:val="001607A4"/>
    <w:rsid w:val="00160900"/>
    <w:rsid w:val="00160B4E"/>
    <w:rsid w:val="001614DA"/>
    <w:rsid w:val="00161EE0"/>
    <w:rsid w:val="001621FC"/>
    <w:rsid w:val="00162416"/>
    <w:rsid w:val="00162522"/>
    <w:rsid w:val="001626BB"/>
    <w:rsid w:val="001626D5"/>
    <w:rsid w:val="00162880"/>
    <w:rsid w:val="00162BB2"/>
    <w:rsid w:val="00163E85"/>
    <w:rsid w:val="0016430B"/>
    <w:rsid w:val="00164310"/>
    <w:rsid w:val="001651B7"/>
    <w:rsid w:val="0016562D"/>
    <w:rsid w:val="001659CA"/>
    <w:rsid w:val="00165CDE"/>
    <w:rsid w:val="00166135"/>
    <w:rsid w:val="00167E15"/>
    <w:rsid w:val="00170853"/>
    <w:rsid w:val="00170BEE"/>
    <w:rsid w:val="00170C5C"/>
    <w:rsid w:val="00170DE5"/>
    <w:rsid w:val="0017112F"/>
    <w:rsid w:val="00171B3D"/>
    <w:rsid w:val="00172471"/>
    <w:rsid w:val="001726F3"/>
    <w:rsid w:val="0017270D"/>
    <w:rsid w:val="0017293D"/>
    <w:rsid w:val="00173415"/>
    <w:rsid w:val="0017377D"/>
    <w:rsid w:val="00173F29"/>
    <w:rsid w:val="00174D82"/>
    <w:rsid w:val="0017578E"/>
    <w:rsid w:val="00175886"/>
    <w:rsid w:val="00175BE5"/>
    <w:rsid w:val="001763A6"/>
    <w:rsid w:val="001766C1"/>
    <w:rsid w:val="00176B94"/>
    <w:rsid w:val="00176C0F"/>
    <w:rsid w:val="00177565"/>
    <w:rsid w:val="00177ACE"/>
    <w:rsid w:val="00177B01"/>
    <w:rsid w:val="00180070"/>
    <w:rsid w:val="001809D3"/>
    <w:rsid w:val="00180D75"/>
    <w:rsid w:val="00180DBD"/>
    <w:rsid w:val="001815DC"/>
    <w:rsid w:val="00181994"/>
    <w:rsid w:val="00181C32"/>
    <w:rsid w:val="00182199"/>
    <w:rsid w:val="0018245C"/>
    <w:rsid w:val="00182538"/>
    <w:rsid w:val="001828CF"/>
    <w:rsid w:val="00182C08"/>
    <w:rsid w:val="001839BF"/>
    <w:rsid w:val="00183C5B"/>
    <w:rsid w:val="0018421A"/>
    <w:rsid w:val="00184910"/>
    <w:rsid w:val="00184B43"/>
    <w:rsid w:val="00184BCF"/>
    <w:rsid w:val="00184CC9"/>
    <w:rsid w:val="001850A0"/>
    <w:rsid w:val="001863FF"/>
    <w:rsid w:val="001865DD"/>
    <w:rsid w:val="0018665F"/>
    <w:rsid w:val="001866D5"/>
    <w:rsid w:val="0018691E"/>
    <w:rsid w:val="00186C6B"/>
    <w:rsid w:val="001904AE"/>
    <w:rsid w:val="001904C5"/>
    <w:rsid w:val="00190D0F"/>
    <w:rsid w:val="00191019"/>
    <w:rsid w:val="001913F7"/>
    <w:rsid w:val="001914CF"/>
    <w:rsid w:val="0019155E"/>
    <w:rsid w:val="001917C1"/>
    <w:rsid w:val="00191841"/>
    <w:rsid w:val="00191C12"/>
    <w:rsid w:val="00192ACC"/>
    <w:rsid w:val="001934B4"/>
    <w:rsid w:val="001938B8"/>
    <w:rsid w:val="00194147"/>
    <w:rsid w:val="00194914"/>
    <w:rsid w:val="00194FBB"/>
    <w:rsid w:val="0019504F"/>
    <w:rsid w:val="001950F8"/>
    <w:rsid w:val="00195124"/>
    <w:rsid w:val="00195AAA"/>
    <w:rsid w:val="00195E91"/>
    <w:rsid w:val="00196633"/>
    <w:rsid w:val="00196A6F"/>
    <w:rsid w:val="00196DFE"/>
    <w:rsid w:val="0019719F"/>
    <w:rsid w:val="00197CF1"/>
    <w:rsid w:val="00197ECD"/>
    <w:rsid w:val="001A03D1"/>
    <w:rsid w:val="001A08F7"/>
    <w:rsid w:val="001A1429"/>
    <w:rsid w:val="001A14FE"/>
    <w:rsid w:val="001A2083"/>
    <w:rsid w:val="001A2503"/>
    <w:rsid w:val="001A3610"/>
    <w:rsid w:val="001A3D0E"/>
    <w:rsid w:val="001A42E7"/>
    <w:rsid w:val="001A46C6"/>
    <w:rsid w:val="001A4CA8"/>
    <w:rsid w:val="001A53FB"/>
    <w:rsid w:val="001A7225"/>
    <w:rsid w:val="001B00DC"/>
    <w:rsid w:val="001B0597"/>
    <w:rsid w:val="001B0917"/>
    <w:rsid w:val="001B0C46"/>
    <w:rsid w:val="001B1464"/>
    <w:rsid w:val="001B15C3"/>
    <w:rsid w:val="001B1618"/>
    <w:rsid w:val="001B18BA"/>
    <w:rsid w:val="001B19A7"/>
    <w:rsid w:val="001B1A43"/>
    <w:rsid w:val="001B1B2E"/>
    <w:rsid w:val="001B1D6F"/>
    <w:rsid w:val="001B2043"/>
    <w:rsid w:val="001B24D7"/>
    <w:rsid w:val="001B2C4E"/>
    <w:rsid w:val="001B3084"/>
    <w:rsid w:val="001B3414"/>
    <w:rsid w:val="001B4262"/>
    <w:rsid w:val="001B4AFA"/>
    <w:rsid w:val="001B4C3E"/>
    <w:rsid w:val="001B50C7"/>
    <w:rsid w:val="001B53A1"/>
    <w:rsid w:val="001B588C"/>
    <w:rsid w:val="001B58AF"/>
    <w:rsid w:val="001B59E4"/>
    <w:rsid w:val="001B5BBA"/>
    <w:rsid w:val="001B678A"/>
    <w:rsid w:val="001B6B06"/>
    <w:rsid w:val="001B706A"/>
    <w:rsid w:val="001B72EC"/>
    <w:rsid w:val="001B7B5A"/>
    <w:rsid w:val="001C01F4"/>
    <w:rsid w:val="001C0924"/>
    <w:rsid w:val="001C1DAE"/>
    <w:rsid w:val="001C2721"/>
    <w:rsid w:val="001C303F"/>
    <w:rsid w:val="001C393F"/>
    <w:rsid w:val="001C3C12"/>
    <w:rsid w:val="001C3F36"/>
    <w:rsid w:val="001C4108"/>
    <w:rsid w:val="001C4300"/>
    <w:rsid w:val="001C4BF1"/>
    <w:rsid w:val="001C54F8"/>
    <w:rsid w:val="001C5E75"/>
    <w:rsid w:val="001C6362"/>
    <w:rsid w:val="001C63F5"/>
    <w:rsid w:val="001C6A72"/>
    <w:rsid w:val="001C6AC6"/>
    <w:rsid w:val="001C6CA6"/>
    <w:rsid w:val="001C6CD6"/>
    <w:rsid w:val="001C726E"/>
    <w:rsid w:val="001C79E8"/>
    <w:rsid w:val="001C7DEF"/>
    <w:rsid w:val="001C7E67"/>
    <w:rsid w:val="001D02A6"/>
    <w:rsid w:val="001D09C0"/>
    <w:rsid w:val="001D0A28"/>
    <w:rsid w:val="001D1351"/>
    <w:rsid w:val="001D17FD"/>
    <w:rsid w:val="001D1A1E"/>
    <w:rsid w:val="001D1AEE"/>
    <w:rsid w:val="001D1F84"/>
    <w:rsid w:val="001D218D"/>
    <w:rsid w:val="001D23F4"/>
    <w:rsid w:val="001D27F8"/>
    <w:rsid w:val="001D2ADD"/>
    <w:rsid w:val="001D2C7D"/>
    <w:rsid w:val="001D34FA"/>
    <w:rsid w:val="001D35A6"/>
    <w:rsid w:val="001D362F"/>
    <w:rsid w:val="001D3AA8"/>
    <w:rsid w:val="001D420E"/>
    <w:rsid w:val="001D4534"/>
    <w:rsid w:val="001D46F0"/>
    <w:rsid w:val="001D4F25"/>
    <w:rsid w:val="001D50DC"/>
    <w:rsid w:val="001D58C2"/>
    <w:rsid w:val="001D5BE3"/>
    <w:rsid w:val="001D5E49"/>
    <w:rsid w:val="001D78ED"/>
    <w:rsid w:val="001D796A"/>
    <w:rsid w:val="001E0024"/>
    <w:rsid w:val="001E0C01"/>
    <w:rsid w:val="001E0DBE"/>
    <w:rsid w:val="001E0E2E"/>
    <w:rsid w:val="001E17AD"/>
    <w:rsid w:val="001E20C3"/>
    <w:rsid w:val="001E211A"/>
    <w:rsid w:val="001E2673"/>
    <w:rsid w:val="001E2DD1"/>
    <w:rsid w:val="001E34A7"/>
    <w:rsid w:val="001E35F1"/>
    <w:rsid w:val="001E38DF"/>
    <w:rsid w:val="001E391A"/>
    <w:rsid w:val="001E3E5C"/>
    <w:rsid w:val="001E44FF"/>
    <w:rsid w:val="001E4756"/>
    <w:rsid w:val="001E499F"/>
    <w:rsid w:val="001E5186"/>
    <w:rsid w:val="001E53C8"/>
    <w:rsid w:val="001E546A"/>
    <w:rsid w:val="001E5D73"/>
    <w:rsid w:val="001E6048"/>
    <w:rsid w:val="001E61A7"/>
    <w:rsid w:val="001E6D8D"/>
    <w:rsid w:val="001E7644"/>
    <w:rsid w:val="001E766A"/>
    <w:rsid w:val="001E778A"/>
    <w:rsid w:val="001E7A35"/>
    <w:rsid w:val="001E7AB1"/>
    <w:rsid w:val="001F00DB"/>
    <w:rsid w:val="001F0102"/>
    <w:rsid w:val="001F06FE"/>
    <w:rsid w:val="001F0F0D"/>
    <w:rsid w:val="001F10B6"/>
    <w:rsid w:val="001F207D"/>
    <w:rsid w:val="001F209B"/>
    <w:rsid w:val="001F229E"/>
    <w:rsid w:val="001F2850"/>
    <w:rsid w:val="001F3837"/>
    <w:rsid w:val="001F3ABE"/>
    <w:rsid w:val="001F4AA5"/>
    <w:rsid w:val="001F4C1D"/>
    <w:rsid w:val="001F4D2E"/>
    <w:rsid w:val="001F4E77"/>
    <w:rsid w:val="001F54F4"/>
    <w:rsid w:val="001F5576"/>
    <w:rsid w:val="001F58E3"/>
    <w:rsid w:val="001F5957"/>
    <w:rsid w:val="001F5964"/>
    <w:rsid w:val="001F5E8F"/>
    <w:rsid w:val="001F5EA2"/>
    <w:rsid w:val="001F6688"/>
    <w:rsid w:val="001F6B0E"/>
    <w:rsid w:val="001F6DF1"/>
    <w:rsid w:val="001F7217"/>
    <w:rsid w:val="001F73D9"/>
    <w:rsid w:val="001F7482"/>
    <w:rsid w:val="001F75CA"/>
    <w:rsid w:val="001F7ADE"/>
    <w:rsid w:val="001F7E03"/>
    <w:rsid w:val="0020016A"/>
    <w:rsid w:val="00200760"/>
    <w:rsid w:val="002012CA"/>
    <w:rsid w:val="002012CC"/>
    <w:rsid w:val="00203322"/>
    <w:rsid w:val="002038C4"/>
    <w:rsid w:val="00203FE3"/>
    <w:rsid w:val="00204166"/>
    <w:rsid w:val="002046B8"/>
    <w:rsid w:val="00204DC1"/>
    <w:rsid w:val="00204ED4"/>
    <w:rsid w:val="00205315"/>
    <w:rsid w:val="002053D7"/>
    <w:rsid w:val="002053E9"/>
    <w:rsid w:val="00205802"/>
    <w:rsid w:val="00205A26"/>
    <w:rsid w:val="00206155"/>
    <w:rsid w:val="00206733"/>
    <w:rsid w:val="0020677C"/>
    <w:rsid w:val="00206791"/>
    <w:rsid w:val="00206BC9"/>
    <w:rsid w:val="002072C7"/>
    <w:rsid w:val="00207363"/>
    <w:rsid w:val="002074C2"/>
    <w:rsid w:val="002074E7"/>
    <w:rsid w:val="00207950"/>
    <w:rsid w:val="00207A19"/>
    <w:rsid w:val="00207C57"/>
    <w:rsid w:val="0021048B"/>
    <w:rsid w:val="002109CA"/>
    <w:rsid w:val="00210BA3"/>
    <w:rsid w:val="00210D41"/>
    <w:rsid w:val="00211155"/>
    <w:rsid w:val="00211E6E"/>
    <w:rsid w:val="0021214C"/>
    <w:rsid w:val="00212385"/>
    <w:rsid w:val="002130A4"/>
    <w:rsid w:val="002134BD"/>
    <w:rsid w:val="00213514"/>
    <w:rsid w:val="002138D3"/>
    <w:rsid w:val="00213921"/>
    <w:rsid w:val="002143A1"/>
    <w:rsid w:val="00214428"/>
    <w:rsid w:val="00214751"/>
    <w:rsid w:val="00215166"/>
    <w:rsid w:val="0021528B"/>
    <w:rsid w:val="002153B0"/>
    <w:rsid w:val="00215643"/>
    <w:rsid w:val="00215B67"/>
    <w:rsid w:val="00215D6C"/>
    <w:rsid w:val="00215EDD"/>
    <w:rsid w:val="00215FD6"/>
    <w:rsid w:val="0021672F"/>
    <w:rsid w:val="00216E85"/>
    <w:rsid w:val="00217062"/>
    <w:rsid w:val="00217566"/>
    <w:rsid w:val="002175AA"/>
    <w:rsid w:val="002179F3"/>
    <w:rsid w:val="00217AA9"/>
    <w:rsid w:val="00217ACC"/>
    <w:rsid w:val="00217E79"/>
    <w:rsid w:val="00217F18"/>
    <w:rsid w:val="00217F5B"/>
    <w:rsid w:val="00220472"/>
    <w:rsid w:val="00220718"/>
    <w:rsid w:val="00220A53"/>
    <w:rsid w:val="00220D24"/>
    <w:rsid w:val="002210E1"/>
    <w:rsid w:val="0022119D"/>
    <w:rsid w:val="002214A4"/>
    <w:rsid w:val="00221873"/>
    <w:rsid w:val="00221A37"/>
    <w:rsid w:val="00221C6A"/>
    <w:rsid w:val="00221EC2"/>
    <w:rsid w:val="0022208E"/>
    <w:rsid w:val="00222B0A"/>
    <w:rsid w:val="00222C75"/>
    <w:rsid w:val="00222D82"/>
    <w:rsid w:val="00222DAC"/>
    <w:rsid w:val="002236E6"/>
    <w:rsid w:val="00223E38"/>
    <w:rsid w:val="00223F77"/>
    <w:rsid w:val="00224337"/>
    <w:rsid w:val="002248EB"/>
    <w:rsid w:val="00224C20"/>
    <w:rsid w:val="00225074"/>
    <w:rsid w:val="00225751"/>
    <w:rsid w:val="00225B82"/>
    <w:rsid w:val="0022610B"/>
    <w:rsid w:val="00226A1A"/>
    <w:rsid w:val="00226E27"/>
    <w:rsid w:val="00227261"/>
    <w:rsid w:val="002272D9"/>
    <w:rsid w:val="00227305"/>
    <w:rsid w:val="00227C97"/>
    <w:rsid w:val="00227CEB"/>
    <w:rsid w:val="00227D66"/>
    <w:rsid w:val="00230450"/>
    <w:rsid w:val="002311AC"/>
    <w:rsid w:val="0023136C"/>
    <w:rsid w:val="00231842"/>
    <w:rsid w:val="00231E9F"/>
    <w:rsid w:val="00232D3D"/>
    <w:rsid w:val="00233940"/>
    <w:rsid w:val="00233A22"/>
    <w:rsid w:val="00233E0C"/>
    <w:rsid w:val="00234244"/>
    <w:rsid w:val="00234B4D"/>
    <w:rsid w:val="00234C2C"/>
    <w:rsid w:val="00234E0F"/>
    <w:rsid w:val="002350A7"/>
    <w:rsid w:val="0023587A"/>
    <w:rsid w:val="00236D2B"/>
    <w:rsid w:val="00237683"/>
    <w:rsid w:val="002379AF"/>
    <w:rsid w:val="00237C73"/>
    <w:rsid w:val="00237D3B"/>
    <w:rsid w:val="002408D7"/>
    <w:rsid w:val="002409C1"/>
    <w:rsid w:val="00240C2C"/>
    <w:rsid w:val="00241254"/>
    <w:rsid w:val="00241FB5"/>
    <w:rsid w:val="00242378"/>
    <w:rsid w:val="00242CD5"/>
    <w:rsid w:val="00242D47"/>
    <w:rsid w:val="00242E67"/>
    <w:rsid w:val="00243830"/>
    <w:rsid w:val="00243A9C"/>
    <w:rsid w:val="00243BF6"/>
    <w:rsid w:val="0024410A"/>
    <w:rsid w:val="00244527"/>
    <w:rsid w:val="00244684"/>
    <w:rsid w:val="0024482C"/>
    <w:rsid w:val="00244F93"/>
    <w:rsid w:val="00245278"/>
    <w:rsid w:val="002457AE"/>
    <w:rsid w:val="002462A2"/>
    <w:rsid w:val="002463E7"/>
    <w:rsid w:val="00246E20"/>
    <w:rsid w:val="0024732C"/>
    <w:rsid w:val="00247557"/>
    <w:rsid w:val="00247847"/>
    <w:rsid w:val="00247A93"/>
    <w:rsid w:val="00250287"/>
    <w:rsid w:val="00250723"/>
    <w:rsid w:val="002507A8"/>
    <w:rsid w:val="00250B12"/>
    <w:rsid w:val="0025153D"/>
    <w:rsid w:val="00251FB4"/>
    <w:rsid w:val="002521B9"/>
    <w:rsid w:val="002533BA"/>
    <w:rsid w:val="002534BD"/>
    <w:rsid w:val="0025356F"/>
    <w:rsid w:val="002535DB"/>
    <w:rsid w:val="00253684"/>
    <w:rsid w:val="002538EE"/>
    <w:rsid w:val="002539E7"/>
    <w:rsid w:val="00253A7B"/>
    <w:rsid w:val="00253EAB"/>
    <w:rsid w:val="00254362"/>
    <w:rsid w:val="002545FF"/>
    <w:rsid w:val="00254B3F"/>
    <w:rsid w:val="00254D2E"/>
    <w:rsid w:val="0025601D"/>
    <w:rsid w:val="002561B0"/>
    <w:rsid w:val="002568CE"/>
    <w:rsid w:val="002575C6"/>
    <w:rsid w:val="002576D0"/>
    <w:rsid w:val="00257B27"/>
    <w:rsid w:val="00257F92"/>
    <w:rsid w:val="00260A2B"/>
    <w:rsid w:val="00260FE8"/>
    <w:rsid w:val="00261755"/>
    <w:rsid w:val="00261790"/>
    <w:rsid w:val="00261EAB"/>
    <w:rsid w:val="00261FF7"/>
    <w:rsid w:val="0026265A"/>
    <w:rsid w:val="00262747"/>
    <w:rsid w:val="002629CA"/>
    <w:rsid w:val="00262A1C"/>
    <w:rsid w:val="002634BC"/>
    <w:rsid w:val="00263BDB"/>
    <w:rsid w:val="00264230"/>
    <w:rsid w:val="002647C9"/>
    <w:rsid w:val="0026499E"/>
    <w:rsid w:val="00264AA8"/>
    <w:rsid w:val="00264E77"/>
    <w:rsid w:val="002652A9"/>
    <w:rsid w:val="00265826"/>
    <w:rsid w:val="00265829"/>
    <w:rsid w:val="00266E3A"/>
    <w:rsid w:val="00267585"/>
    <w:rsid w:val="002678D2"/>
    <w:rsid w:val="00267A85"/>
    <w:rsid w:val="00267C9E"/>
    <w:rsid w:val="00267D43"/>
    <w:rsid w:val="00267FC0"/>
    <w:rsid w:val="0027013D"/>
    <w:rsid w:val="00270459"/>
    <w:rsid w:val="00270BA6"/>
    <w:rsid w:val="00270C11"/>
    <w:rsid w:val="00270D02"/>
    <w:rsid w:val="00271083"/>
    <w:rsid w:val="002711CF"/>
    <w:rsid w:val="002716FA"/>
    <w:rsid w:val="00271DB3"/>
    <w:rsid w:val="00271DE4"/>
    <w:rsid w:val="00272034"/>
    <w:rsid w:val="00272569"/>
    <w:rsid w:val="002725B3"/>
    <w:rsid w:val="0027261B"/>
    <w:rsid w:val="00272860"/>
    <w:rsid w:val="00272EC8"/>
    <w:rsid w:val="00272F97"/>
    <w:rsid w:val="002733E6"/>
    <w:rsid w:val="0027346F"/>
    <w:rsid w:val="002735FE"/>
    <w:rsid w:val="00273794"/>
    <w:rsid w:val="00273BCC"/>
    <w:rsid w:val="00273FF2"/>
    <w:rsid w:val="00274231"/>
    <w:rsid w:val="0027448D"/>
    <w:rsid w:val="00274941"/>
    <w:rsid w:val="002756B5"/>
    <w:rsid w:val="00276005"/>
    <w:rsid w:val="002761CB"/>
    <w:rsid w:val="00276D37"/>
    <w:rsid w:val="00276FBB"/>
    <w:rsid w:val="0027724E"/>
    <w:rsid w:val="0027737D"/>
    <w:rsid w:val="002777DB"/>
    <w:rsid w:val="00277A55"/>
    <w:rsid w:val="00277AD2"/>
    <w:rsid w:val="00277E17"/>
    <w:rsid w:val="00277EDE"/>
    <w:rsid w:val="00280501"/>
    <w:rsid w:val="00280606"/>
    <w:rsid w:val="00280A15"/>
    <w:rsid w:val="00280C78"/>
    <w:rsid w:val="002813C3"/>
    <w:rsid w:val="002814B6"/>
    <w:rsid w:val="0028166B"/>
    <w:rsid w:val="002824D3"/>
    <w:rsid w:val="00282B67"/>
    <w:rsid w:val="00282F77"/>
    <w:rsid w:val="0028388C"/>
    <w:rsid w:val="00284152"/>
    <w:rsid w:val="0028446A"/>
    <w:rsid w:val="0028455E"/>
    <w:rsid w:val="00284B92"/>
    <w:rsid w:val="00285F23"/>
    <w:rsid w:val="00286526"/>
    <w:rsid w:val="00286728"/>
    <w:rsid w:val="00286763"/>
    <w:rsid w:val="002867F1"/>
    <w:rsid w:val="0028696C"/>
    <w:rsid w:val="00286BF7"/>
    <w:rsid w:val="00287396"/>
    <w:rsid w:val="002876F1"/>
    <w:rsid w:val="00287CCB"/>
    <w:rsid w:val="00287CF1"/>
    <w:rsid w:val="00290BBE"/>
    <w:rsid w:val="00290CC8"/>
    <w:rsid w:val="00290D47"/>
    <w:rsid w:val="0029118E"/>
    <w:rsid w:val="0029129C"/>
    <w:rsid w:val="00291A02"/>
    <w:rsid w:val="00291F51"/>
    <w:rsid w:val="00292223"/>
    <w:rsid w:val="002928E5"/>
    <w:rsid w:val="00292E4B"/>
    <w:rsid w:val="00293088"/>
    <w:rsid w:val="0029398B"/>
    <w:rsid w:val="00293DB8"/>
    <w:rsid w:val="0029427C"/>
    <w:rsid w:val="002945E5"/>
    <w:rsid w:val="00294752"/>
    <w:rsid w:val="00294BAC"/>
    <w:rsid w:val="00295557"/>
    <w:rsid w:val="00295756"/>
    <w:rsid w:val="00295A60"/>
    <w:rsid w:val="00295DC2"/>
    <w:rsid w:val="002961D0"/>
    <w:rsid w:val="00296560"/>
    <w:rsid w:val="00296690"/>
    <w:rsid w:val="00296A33"/>
    <w:rsid w:val="00296C59"/>
    <w:rsid w:val="0029727C"/>
    <w:rsid w:val="0029794B"/>
    <w:rsid w:val="00297AE3"/>
    <w:rsid w:val="00297C8C"/>
    <w:rsid w:val="002A0CFB"/>
    <w:rsid w:val="002A1471"/>
    <w:rsid w:val="002A18E7"/>
    <w:rsid w:val="002A1C8A"/>
    <w:rsid w:val="002A1FA6"/>
    <w:rsid w:val="002A213B"/>
    <w:rsid w:val="002A3A2A"/>
    <w:rsid w:val="002A3B28"/>
    <w:rsid w:val="002A3C6C"/>
    <w:rsid w:val="002A3C8A"/>
    <w:rsid w:val="002A41A7"/>
    <w:rsid w:val="002A49EE"/>
    <w:rsid w:val="002A51C0"/>
    <w:rsid w:val="002A6154"/>
    <w:rsid w:val="002A658C"/>
    <w:rsid w:val="002A6EEC"/>
    <w:rsid w:val="002A6F38"/>
    <w:rsid w:val="002A7430"/>
    <w:rsid w:val="002A743F"/>
    <w:rsid w:val="002A7566"/>
    <w:rsid w:val="002A7F1E"/>
    <w:rsid w:val="002B0193"/>
    <w:rsid w:val="002B0338"/>
    <w:rsid w:val="002B0929"/>
    <w:rsid w:val="002B0983"/>
    <w:rsid w:val="002B0E3F"/>
    <w:rsid w:val="002B1328"/>
    <w:rsid w:val="002B19E9"/>
    <w:rsid w:val="002B229D"/>
    <w:rsid w:val="002B26BE"/>
    <w:rsid w:val="002B2787"/>
    <w:rsid w:val="002B29AA"/>
    <w:rsid w:val="002B2F32"/>
    <w:rsid w:val="002B3551"/>
    <w:rsid w:val="002B357C"/>
    <w:rsid w:val="002B3ABD"/>
    <w:rsid w:val="002B41E0"/>
    <w:rsid w:val="002B4498"/>
    <w:rsid w:val="002B4716"/>
    <w:rsid w:val="002B4FD7"/>
    <w:rsid w:val="002B5618"/>
    <w:rsid w:val="002B5669"/>
    <w:rsid w:val="002B5721"/>
    <w:rsid w:val="002B64E0"/>
    <w:rsid w:val="002B676A"/>
    <w:rsid w:val="002B69BB"/>
    <w:rsid w:val="002B6B8E"/>
    <w:rsid w:val="002B7036"/>
    <w:rsid w:val="002B72E1"/>
    <w:rsid w:val="002B7591"/>
    <w:rsid w:val="002B7BA4"/>
    <w:rsid w:val="002C1C4F"/>
    <w:rsid w:val="002C1C54"/>
    <w:rsid w:val="002C2080"/>
    <w:rsid w:val="002C21BD"/>
    <w:rsid w:val="002C2711"/>
    <w:rsid w:val="002C31A4"/>
    <w:rsid w:val="002C3520"/>
    <w:rsid w:val="002C38C8"/>
    <w:rsid w:val="002C3907"/>
    <w:rsid w:val="002C39E7"/>
    <w:rsid w:val="002C3BAC"/>
    <w:rsid w:val="002C3F82"/>
    <w:rsid w:val="002C435B"/>
    <w:rsid w:val="002C4B19"/>
    <w:rsid w:val="002C4B47"/>
    <w:rsid w:val="002C4EB9"/>
    <w:rsid w:val="002C5888"/>
    <w:rsid w:val="002C59DA"/>
    <w:rsid w:val="002C5E79"/>
    <w:rsid w:val="002C659D"/>
    <w:rsid w:val="002C6AAB"/>
    <w:rsid w:val="002C6B6A"/>
    <w:rsid w:val="002C6F3D"/>
    <w:rsid w:val="002C70E0"/>
    <w:rsid w:val="002C726C"/>
    <w:rsid w:val="002C7446"/>
    <w:rsid w:val="002C767C"/>
    <w:rsid w:val="002C7CB0"/>
    <w:rsid w:val="002C7FAC"/>
    <w:rsid w:val="002D0082"/>
    <w:rsid w:val="002D03B9"/>
    <w:rsid w:val="002D0662"/>
    <w:rsid w:val="002D0D22"/>
    <w:rsid w:val="002D10FA"/>
    <w:rsid w:val="002D1DCE"/>
    <w:rsid w:val="002D2696"/>
    <w:rsid w:val="002D391F"/>
    <w:rsid w:val="002D3D7B"/>
    <w:rsid w:val="002D46B7"/>
    <w:rsid w:val="002D4E7C"/>
    <w:rsid w:val="002D5047"/>
    <w:rsid w:val="002D53C3"/>
    <w:rsid w:val="002D54A1"/>
    <w:rsid w:val="002D574B"/>
    <w:rsid w:val="002D596E"/>
    <w:rsid w:val="002D6334"/>
    <w:rsid w:val="002D6772"/>
    <w:rsid w:val="002D69BF"/>
    <w:rsid w:val="002D7216"/>
    <w:rsid w:val="002D766A"/>
    <w:rsid w:val="002D7B01"/>
    <w:rsid w:val="002E002B"/>
    <w:rsid w:val="002E1C4C"/>
    <w:rsid w:val="002E1D6F"/>
    <w:rsid w:val="002E1DBC"/>
    <w:rsid w:val="002E22E7"/>
    <w:rsid w:val="002E2325"/>
    <w:rsid w:val="002E245F"/>
    <w:rsid w:val="002E2E41"/>
    <w:rsid w:val="002E2EB2"/>
    <w:rsid w:val="002E33D7"/>
    <w:rsid w:val="002E33F0"/>
    <w:rsid w:val="002E33FF"/>
    <w:rsid w:val="002E3B8E"/>
    <w:rsid w:val="002E586B"/>
    <w:rsid w:val="002E5BA4"/>
    <w:rsid w:val="002E629B"/>
    <w:rsid w:val="002E6380"/>
    <w:rsid w:val="002E64B5"/>
    <w:rsid w:val="002E6833"/>
    <w:rsid w:val="002E6B55"/>
    <w:rsid w:val="002E6EB3"/>
    <w:rsid w:val="002E72B9"/>
    <w:rsid w:val="002E7391"/>
    <w:rsid w:val="002E7638"/>
    <w:rsid w:val="002F00CE"/>
    <w:rsid w:val="002F01EF"/>
    <w:rsid w:val="002F0336"/>
    <w:rsid w:val="002F0794"/>
    <w:rsid w:val="002F07E1"/>
    <w:rsid w:val="002F1A35"/>
    <w:rsid w:val="002F29C4"/>
    <w:rsid w:val="002F2B2D"/>
    <w:rsid w:val="002F352E"/>
    <w:rsid w:val="002F3B66"/>
    <w:rsid w:val="002F3D84"/>
    <w:rsid w:val="002F4893"/>
    <w:rsid w:val="002F48EE"/>
    <w:rsid w:val="002F4924"/>
    <w:rsid w:val="002F4D2B"/>
    <w:rsid w:val="002F4DA1"/>
    <w:rsid w:val="002F4E28"/>
    <w:rsid w:val="002F52CE"/>
    <w:rsid w:val="002F5857"/>
    <w:rsid w:val="002F5B68"/>
    <w:rsid w:val="002F63F4"/>
    <w:rsid w:val="002F6548"/>
    <w:rsid w:val="002F6864"/>
    <w:rsid w:val="002F698E"/>
    <w:rsid w:val="002F6F6A"/>
    <w:rsid w:val="002F742B"/>
    <w:rsid w:val="002F76E5"/>
    <w:rsid w:val="002F7F6E"/>
    <w:rsid w:val="0030045D"/>
    <w:rsid w:val="00301468"/>
    <w:rsid w:val="00301EEA"/>
    <w:rsid w:val="0030252D"/>
    <w:rsid w:val="003027E6"/>
    <w:rsid w:val="00302ACE"/>
    <w:rsid w:val="00302E28"/>
    <w:rsid w:val="003030C6"/>
    <w:rsid w:val="00304438"/>
    <w:rsid w:val="0030443C"/>
    <w:rsid w:val="00304609"/>
    <w:rsid w:val="0030503B"/>
    <w:rsid w:val="003051D8"/>
    <w:rsid w:val="00305330"/>
    <w:rsid w:val="00305385"/>
    <w:rsid w:val="0030612A"/>
    <w:rsid w:val="003063D4"/>
    <w:rsid w:val="003064B8"/>
    <w:rsid w:val="00306563"/>
    <w:rsid w:val="0030734C"/>
    <w:rsid w:val="00307A1E"/>
    <w:rsid w:val="003102C6"/>
    <w:rsid w:val="00310F00"/>
    <w:rsid w:val="00311027"/>
    <w:rsid w:val="003111FF"/>
    <w:rsid w:val="0031155C"/>
    <w:rsid w:val="00311AD9"/>
    <w:rsid w:val="00311F36"/>
    <w:rsid w:val="00312523"/>
    <w:rsid w:val="00312A9B"/>
    <w:rsid w:val="0031331F"/>
    <w:rsid w:val="00313470"/>
    <w:rsid w:val="003135BD"/>
    <w:rsid w:val="00313932"/>
    <w:rsid w:val="00313A11"/>
    <w:rsid w:val="00313FE7"/>
    <w:rsid w:val="00313FF4"/>
    <w:rsid w:val="00314142"/>
    <w:rsid w:val="0031494A"/>
    <w:rsid w:val="003149EB"/>
    <w:rsid w:val="00314E2D"/>
    <w:rsid w:val="003156FD"/>
    <w:rsid w:val="00315E23"/>
    <w:rsid w:val="0031655A"/>
    <w:rsid w:val="003167FC"/>
    <w:rsid w:val="00316944"/>
    <w:rsid w:val="00316949"/>
    <w:rsid w:val="00316AFF"/>
    <w:rsid w:val="00316E25"/>
    <w:rsid w:val="00317C18"/>
    <w:rsid w:val="00317EDF"/>
    <w:rsid w:val="00320040"/>
    <w:rsid w:val="0032087C"/>
    <w:rsid w:val="00320AE5"/>
    <w:rsid w:val="00320BC5"/>
    <w:rsid w:val="00320CA6"/>
    <w:rsid w:val="00321467"/>
    <w:rsid w:val="00321869"/>
    <w:rsid w:val="003219A5"/>
    <w:rsid w:val="003223DB"/>
    <w:rsid w:val="003225AD"/>
    <w:rsid w:val="0032283F"/>
    <w:rsid w:val="00322978"/>
    <w:rsid w:val="00323567"/>
    <w:rsid w:val="00323AB2"/>
    <w:rsid w:val="00324554"/>
    <w:rsid w:val="00324700"/>
    <w:rsid w:val="00324846"/>
    <w:rsid w:val="003248E9"/>
    <w:rsid w:val="00324CFB"/>
    <w:rsid w:val="00324D2F"/>
    <w:rsid w:val="003256B7"/>
    <w:rsid w:val="00325D25"/>
    <w:rsid w:val="00325D71"/>
    <w:rsid w:val="00325F80"/>
    <w:rsid w:val="0032673E"/>
    <w:rsid w:val="0032696D"/>
    <w:rsid w:val="003269BD"/>
    <w:rsid w:val="003271CE"/>
    <w:rsid w:val="003277BA"/>
    <w:rsid w:val="00327855"/>
    <w:rsid w:val="0032785C"/>
    <w:rsid w:val="0033040D"/>
    <w:rsid w:val="00330710"/>
    <w:rsid w:val="00330890"/>
    <w:rsid w:val="0033091F"/>
    <w:rsid w:val="00330C78"/>
    <w:rsid w:val="00330C8B"/>
    <w:rsid w:val="00330D5E"/>
    <w:rsid w:val="00331B97"/>
    <w:rsid w:val="00331FAE"/>
    <w:rsid w:val="00331FEB"/>
    <w:rsid w:val="0033246D"/>
    <w:rsid w:val="003326B9"/>
    <w:rsid w:val="00333285"/>
    <w:rsid w:val="003333B7"/>
    <w:rsid w:val="00333A21"/>
    <w:rsid w:val="003349D4"/>
    <w:rsid w:val="00334B76"/>
    <w:rsid w:val="00334C9E"/>
    <w:rsid w:val="00335244"/>
    <w:rsid w:val="003353E2"/>
    <w:rsid w:val="0033622D"/>
    <w:rsid w:val="003362FC"/>
    <w:rsid w:val="0033646C"/>
    <w:rsid w:val="00336DEF"/>
    <w:rsid w:val="003370F8"/>
    <w:rsid w:val="00337162"/>
    <w:rsid w:val="003373FE"/>
    <w:rsid w:val="003375DD"/>
    <w:rsid w:val="00337CFD"/>
    <w:rsid w:val="00340064"/>
    <w:rsid w:val="00340245"/>
    <w:rsid w:val="00340966"/>
    <w:rsid w:val="00340AE9"/>
    <w:rsid w:val="00341DB9"/>
    <w:rsid w:val="003425E5"/>
    <w:rsid w:val="00342869"/>
    <w:rsid w:val="003437CC"/>
    <w:rsid w:val="00343806"/>
    <w:rsid w:val="003446FA"/>
    <w:rsid w:val="00344C26"/>
    <w:rsid w:val="00344F52"/>
    <w:rsid w:val="003453A1"/>
    <w:rsid w:val="00345DBC"/>
    <w:rsid w:val="00345FFF"/>
    <w:rsid w:val="00346049"/>
    <w:rsid w:val="0034664A"/>
    <w:rsid w:val="00346913"/>
    <w:rsid w:val="0034695B"/>
    <w:rsid w:val="00346D45"/>
    <w:rsid w:val="00347072"/>
    <w:rsid w:val="00347C94"/>
    <w:rsid w:val="00350077"/>
    <w:rsid w:val="0035038B"/>
    <w:rsid w:val="00350472"/>
    <w:rsid w:val="00350485"/>
    <w:rsid w:val="0035052D"/>
    <w:rsid w:val="00350BAF"/>
    <w:rsid w:val="00350E1B"/>
    <w:rsid w:val="003516E9"/>
    <w:rsid w:val="003518BA"/>
    <w:rsid w:val="003519A5"/>
    <w:rsid w:val="00351AEA"/>
    <w:rsid w:val="00352481"/>
    <w:rsid w:val="003525F7"/>
    <w:rsid w:val="003527B3"/>
    <w:rsid w:val="00352896"/>
    <w:rsid w:val="00352BAA"/>
    <w:rsid w:val="00352C1A"/>
    <w:rsid w:val="00352F0D"/>
    <w:rsid w:val="0035320C"/>
    <w:rsid w:val="00353432"/>
    <w:rsid w:val="00353810"/>
    <w:rsid w:val="00353D5D"/>
    <w:rsid w:val="0035418E"/>
    <w:rsid w:val="0035429E"/>
    <w:rsid w:val="00355166"/>
    <w:rsid w:val="003554C0"/>
    <w:rsid w:val="00355BF6"/>
    <w:rsid w:val="003562E0"/>
    <w:rsid w:val="003563DA"/>
    <w:rsid w:val="003564A1"/>
    <w:rsid w:val="003564FB"/>
    <w:rsid w:val="0035662E"/>
    <w:rsid w:val="0035664C"/>
    <w:rsid w:val="00356C7D"/>
    <w:rsid w:val="00356DD5"/>
    <w:rsid w:val="00356E3E"/>
    <w:rsid w:val="0035766E"/>
    <w:rsid w:val="003576D1"/>
    <w:rsid w:val="003604C2"/>
    <w:rsid w:val="0036094B"/>
    <w:rsid w:val="00360BD0"/>
    <w:rsid w:val="003612D9"/>
    <w:rsid w:val="003616D4"/>
    <w:rsid w:val="003618CD"/>
    <w:rsid w:val="00361ADA"/>
    <w:rsid w:val="003620FB"/>
    <w:rsid w:val="003624F0"/>
    <w:rsid w:val="0036257C"/>
    <w:rsid w:val="003626A8"/>
    <w:rsid w:val="00363229"/>
    <w:rsid w:val="00363920"/>
    <w:rsid w:val="00363A5E"/>
    <w:rsid w:val="00363C44"/>
    <w:rsid w:val="003646F5"/>
    <w:rsid w:val="0036473C"/>
    <w:rsid w:val="00364DAA"/>
    <w:rsid w:val="00365179"/>
    <w:rsid w:val="003657A0"/>
    <w:rsid w:val="003657FC"/>
    <w:rsid w:val="003658BA"/>
    <w:rsid w:val="00365A3E"/>
    <w:rsid w:val="00365AA3"/>
    <w:rsid w:val="00365DE0"/>
    <w:rsid w:val="00365E05"/>
    <w:rsid w:val="003661B3"/>
    <w:rsid w:val="00366282"/>
    <w:rsid w:val="00366573"/>
    <w:rsid w:val="0036666A"/>
    <w:rsid w:val="00366850"/>
    <w:rsid w:val="003668C2"/>
    <w:rsid w:val="003668F4"/>
    <w:rsid w:val="00366B9A"/>
    <w:rsid w:val="00366D65"/>
    <w:rsid w:val="00367257"/>
    <w:rsid w:val="003673CA"/>
    <w:rsid w:val="00367956"/>
    <w:rsid w:val="00367D24"/>
    <w:rsid w:val="003709E4"/>
    <w:rsid w:val="00370D4A"/>
    <w:rsid w:val="003711B1"/>
    <w:rsid w:val="00371341"/>
    <w:rsid w:val="0037164C"/>
    <w:rsid w:val="0037167E"/>
    <w:rsid w:val="00372363"/>
    <w:rsid w:val="00372440"/>
    <w:rsid w:val="003725A9"/>
    <w:rsid w:val="003725C8"/>
    <w:rsid w:val="00372929"/>
    <w:rsid w:val="00372F28"/>
    <w:rsid w:val="003732A8"/>
    <w:rsid w:val="003732DA"/>
    <w:rsid w:val="0037345D"/>
    <w:rsid w:val="00373503"/>
    <w:rsid w:val="00373674"/>
    <w:rsid w:val="00373A23"/>
    <w:rsid w:val="003747D2"/>
    <w:rsid w:val="00374DA0"/>
    <w:rsid w:val="00374E5B"/>
    <w:rsid w:val="003756BF"/>
    <w:rsid w:val="00375A44"/>
    <w:rsid w:val="003762FB"/>
    <w:rsid w:val="003766F7"/>
    <w:rsid w:val="00376F33"/>
    <w:rsid w:val="00376FFC"/>
    <w:rsid w:val="00377B82"/>
    <w:rsid w:val="00377E1E"/>
    <w:rsid w:val="0038005D"/>
    <w:rsid w:val="003803C2"/>
    <w:rsid w:val="003804FB"/>
    <w:rsid w:val="00380853"/>
    <w:rsid w:val="00380A15"/>
    <w:rsid w:val="00380A24"/>
    <w:rsid w:val="00380DCA"/>
    <w:rsid w:val="003815E9"/>
    <w:rsid w:val="00381A99"/>
    <w:rsid w:val="00381B70"/>
    <w:rsid w:val="00381CAD"/>
    <w:rsid w:val="00381CE6"/>
    <w:rsid w:val="00382195"/>
    <w:rsid w:val="003824BC"/>
    <w:rsid w:val="00383F76"/>
    <w:rsid w:val="00384426"/>
    <w:rsid w:val="00384482"/>
    <w:rsid w:val="0038571C"/>
    <w:rsid w:val="00386152"/>
    <w:rsid w:val="003865ED"/>
    <w:rsid w:val="00387722"/>
    <w:rsid w:val="003902FF"/>
    <w:rsid w:val="0039070F"/>
    <w:rsid w:val="0039091C"/>
    <w:rsid w:val="00390CED"/>
    <w:rsid w:val="00391014"/>
    <w:rsid w:val="0039180B"/>
    <w:rsid w:val="0039193F"/>
    <w:rsid w:val="00391999"/>
    <w:rsid w:val="00391A86"/>
    <w:rsid w:val="00391CFB"/>
    <w:rsid w:val="00392BF5"/>
    <w:rsid w:val="00393166"/>
    <w:rsid w:val="003931C2"/>
    <w:rsid w:val="00393453"/>
    <w:rsid w:val="00393657"/>
    <w:rsid w:val="0039377B"/>
    <w:rsid w:val="0039387C"/>
    <w:rsid w:val="003942C7"/>
    <w:rsid w:val="0039454F"/>
    <w:rsid w:val="00394616"/>
    <w:rsid w:val="0039515E"/>
    <w:rsid w:val="00395166"/>
    <w:rsid w:val="00395333"/>
    <w:rsid w:val="0039547E"/>
    <w:rsid w:val="003955FB"/>
    <w:rsid w:val="00395B50"/>
    <w:rsid w:val="00396EF9"/>
    <w:rsid w:val="003972E5"/>
    <w:rsid w:val="00397434"/>
    <w:rsid w:val="0039765C"/>
    <w:rsid w:val="00397D90"/>
    <w:rsid w:val="00397E5F"/>
    <w:rsid w:val="003A0DEA"/>
    <w:rsid w:val="003A1249"/>
    <w:rsid w:val="003A1494"/>
    <w:rsid w:val="003A1EB5"/>
    <w:rsid w:val="003A2397"/>
    <w:rsid w:val="003A249D"/>
    <w:rsid w:val="003A253D"/>
    <w:rsid w:val="003A2A09"/>
    <w:rsid w:val="003A2BD5"/>
    <w:rsid w:val="003A3233"/>
    <w:rsid w:val="003A3321"/>
    <w:rsid w:val="003A3532"/>
    <w:rsid w:val="003A35C9"/>
    <w:rsid w:val="003A3912"/>
    <w:rsid w:val="003A3D85"/>
    <w:rsid w:val="003A3E23"/>
    <w:rsid w:val="003A4363"/>
    <w:rsid w:val="003A46E2"/>
    <w:rsid w:val="003A4F7A"/>
    <w:rsid w:val="003A55BB"/>
    <w:rsid w:val="003A5987"/>
    <w:rsid w:val="003A59CF"/>
    <w:rsid w:val="003A5A39"/>
    <w:rsid w:val="003A5BE7"/>
    <w:rsid w:val="003A64EB"/>
    <w:rsid w:val="003A6B35"/>
    <w:rsid w:val="003A73A3"/>
    <w:rsid w:val="003A755E"/>
    <w:rsid w:val="003A7812"/>
    <w:rsid w:val="003A7B14"/>
    <w:rsid w:val="003A7FBB"/>
    <w:rsid w:val="003B018A"/>
    <w:rsid w:val="003B0EF4"/>
    <w:rsid w:val="003B11C4"/>
    <w:rsid w:val="003B1551"/>
    <w:rsid w:val="003B16A1"/>
    <w:rsid w:val="003B1847"/>
    <w:rsid w:val="003B245F"/>
    <w:rsid w:val="003B2B3F"/>
    <w:rsid w:val="003B2BB4"/>
    <w:rsid w:val="003B2E77"/>
    <w:rsid w:val="003B31F2"/>
    <w:rsid w:val="003B322F"/>
    <w:rsid w:val="003B32B3"/>
    <w:rsid w:val="003B3303"/>
    <w:rsid w:val="003B3649"/>
    <w:rsid w:val="003B4040"/>
    <w:rsid w:val="003B406F"/>
    <w:rsid w:val="003B4328"/>
    <w:rsid w:val="003B44A8"/>
    <w:rsid w:val="003B4886"/>
    <w:rsid w:val="003B4C19"/>
    <w:rsid w:val="003B5381"/>
    <w:rsid w:val="003B5843"/>
    <w:rsid w:val="003B59C3"/>
    <w:rsid w:val="003B59C8"/>
    <w:rsid w:val="003B5C70"/>
    <w:rsid w:val="003B6139"/>
    <w:rsid w:val="003B63A3"/>
    <w:rsid w:val="003B690F"/>
    <w:rsid w:val="003B6946"/>
    <w:rsid w:val="003B7384"/>
    <w:rsid w:val="003B76F6"/>
    <w:rsid w:val="003B77BF"/>
    <w:rsid w:val="003B7C94"/>
    <w:rsid w:val="003B7E5F"/>
    <w:rsid w:val="003B7FCA"/>
    <w:rsid w:val="003C01B7"/>
    <w:rsid w:val="003C0B0B"/>
    <w:rsid w:val="003C17E2"/>
    <w:rsid w:val="003C1EF6"/>
    <w:rsid w:val="003C2295"/>
    <w:rsid w:val="003C29CF"/>
    <w:rsid w:val="003C3659"/>
    <w:rsid w:val="003C383D"/>
    <w:rsid w:val="003C3DBB"/>
    <w:rsid w:val="003C3DF6"/>
    <w:rsid w:val="003C3FBD"/>
    <w:rsid w:val="003C425C"/>
    <w:rsid w:val="003C4751"/>
    <w:rsid w:val="003C4CED"/>
    <w:rsid w:val="003C5535"/>
    <w:rsid w:val="003C59BC"/>
    <w:rsid w:val="003C5B53"/>
    <w:rsid w:val="003C5C27"/>
    <w:rsid w:val="003C6606"/>
    <w:rsid w:val="003C66BD"/>
    <w:rsid w:val="003C6913"/>
    <w:rsid w:val="003C7817"/>
    <w:rsid w:val="003C7EA9"/>
    <w:rsid w:val="003D00AE"/>
    <w:rsid w:val="003D078E"/>
    <w:rsid w:val="003D080E"/>
    <w:rsid w:val="003D0D5E"/>
    <w:rsid w:val="003D0DCA"/>
    <w:rsid w:val="003D0F9B"/>
    <w:rsid w:val="003D15F0"/>
    <w:rsid w:val="003D190B"/>
    <w:rsid w:val="003D1E44"/>
    <w:rsid w:val="003D1FBC"/>
    <w:rsid w:val="003D205F"/>
    <w:rsid w:val="003D22DE"/>
    <w:rsid w:val="003D24A1"/>
    <w:rsid w:val="003D24C8"/>
    <w:rsid w:val="003D24FF"/>
    <w:rsid w:val="003D2C86"/>
    <w:rsid w:val="003D36D9"/>
    <w:rsid w:val="003D38F3"/>
    <w:rsid w:val="003D3AD6"/>
    <w:rsid w:val="003D426A"/>
    <w:rsid w:val="003D4274"/>
    <w:rsid w:val="003D43FD"/>
    <w:rsid w:val="003D443D"/>
    <w:rsid w:val="003D5464"/>
    <w:rsid w:val="003D59B3"/>
    <w:rsid w:val="003D59E6"/>
    <w:rsid w:val="003D5C67"/>
    <w:rsid w:val="003D5FAF"/>
    <w:rsid w:val="003D602A"/>
    <w:rsid w:val="003D636A"/>
    <w:rsid w:val="003D688F"/>
    <w:rsid w:val="003D6CFE"/>
    <w:rsid w:val="003D6F94"/>
    <w:rsid w:val="003D7003"/>
    <w:rsid w:val="003D703B"/>
    <w:rsid w:val="003D74E4"/>
    <w:rsid w:val="003D7508"/>
    <w:rsid w:val="003D7885"/>
    <w:rsid w:val="003D78B6"/>
    <w:rsid w:val="003D7ABC"/>
    <w:rsid w:val="003D7E7E"/>
    <w:rsid w:val="003E051A"/>
    <w:rsid w:val="003E07ED"/>
    <w:rsid w:val="003E0E84"/>
    <w:rsid w:val="003E0F45"/>
    <w:rsid w:val="003E1086"/>
    <w:rsid w:val="003E14BC"/>
    <w:rsid w:val="003E1C0C"/>
    <w:rsid w:val="003E1D6C"/>
    <w:rsid w:val="003E208F"/>
    <w:rsid w:val="003E21A1"/>
    <w:rsid w:val="003E21C2"/>
    <w:rsid w:val="003E236F"/>
    <w:rsid w:val="003E2D1D"/>
    <w:rsid w:val="003E3015"/>
    <w:rsid w:val="003E3CB4"/>
    <w:rsid w:val="003E4916"/>
    <w:rsid w:val="003E5113"/>
    <w:rsid w:val="003E53AE"/>
    <w:rsid w:val="003E5B1B"/>
    <w:rsid w:val="003E5EE1"/>
    <w:rsid w:val="003E68A7"/>
    <w:rsid w:val="003E6DCC"/>
    <w:rsid w:val="003E71E0"/>
    <w:rsid w:val="003E77EA"/>
    <w:rsid w:val="003E7DEC"/>
    <w:rsid w:val="003F008D"/>
    <w:rsid w:val="003F07B0"/>
    <w:rsid w:val="003F0C57"/>
    <w:rsid w:val="003F0D57"/>
    <w:rsid w:val="003F1168"/>
    <w:rsid w:val="003F1F3D"/>
    <w:rsid w:val="003F2363"/>
    <w:rsid w:val="003F2B80"/>
    <w:rsid w:val="003F2EFB"/>
    <w:rsid w:val="003F320C"/>
    <w:rsid w:val="003F33BD"/>
    <w:rsid w:val="003F373A"/>
    <w:rsid w:val="003F3937"/>
    <w:rsid w:val="003F394A"/>
    <w:rsid w:val="003F3A52"/>
    <w:rsid w:val="003F3E07"/>
    <w:rsid w:val="003F40E9"/>
    <w:rsid w:val="003F4255"/>
    <w:rsid w:val="003F45E2"/>
    <w:rsid w:val="003F477C"/>
    <w:rsid w:val="003F4840"/>
    <w:rsid w:val="003F499D"/>
    <w:rsid w:val="003F4A3E"/>
    <w:rsid w:val="003F504D"/>
    <w:rsid w:val="003F5909"/>
    <w:rsid w:val="003F59B4"/>
    <w:rsid w:val="003F66A9"/>
    <w:rsid w:val="003F7786"/>
    <w:rsid w:val="003F7F93"/>
    <w:rsid w:val="00400319"/>
    <w:rsid w:val="004010C2"/>
    <w:rsid w:val="004017C9"/>
    <w:rsid w:val="00402015"/>
    <w:rsid w:val="004021AC"/>
    <w:rsid w:val="0040245D"/>
    <w:rsid w:val="00402819"/>
    <w:rsid w:val="00402AC0"/>
    <w:rsid w:val="00402C8B"/>
    <w:rsid w:val="00402CFE"/>
    <w:rsid w:val="00403458"/>
    <w:rsid w:val="00403A49"/>
    <w:rsid w:val="00403B04"/>
    <w:rsid w:val="00403F9B"/>
    <w:rsid w:val="004049AB"/>
    <w:rsid w:val="00404C69"/>
    <w:rsid w:val="00404E97"/>
    <w:rsid w:val="0040503A"/>
    <w:rsid w:val="0040568D"/>
    <w:rsid w:val="00406332"/>
    <w:rsid w:val="00406935"/>
    <w:rsid w:val="00406D32"/>
    <w:rsid w:val="00406DA6"/>
    <w:rsid w:val="004074B6"/>
    <w:rsid w:val="004075E0"/>
    <w:rsid w:val="00407868"/>
    <w:rsid w:val="00407929"/>
    <w:rsid w:val="00407CF0"/>
    <w:rsid w:val="00407D11"/>
    <w:rsid w:val="00410127"/>
    <w:rsid w:val="00410489"/>
    <w:rsid w:val="0041084E"/>
    <w:rsid w:val="00410E75"/>
    <w:rsid w:val="004114FD"/>
    <w:rsid w:val="00411E35"/>
    <w:rsid w:val="00412028"/>
    <w:rsid w:val="00412814"/>
    <w:rsid w:val="00412893"/>
    <w:rsid w:val="004133AC"/>
    <w:rsid w:val="00413805"/>
    <w:rsid w:val="00413B53"/>
    <w:rsid w:val="00413E0D"/>
    <w:rsid w:val="004142B8"/>
    <w:rsid w:val="00414BA2"/>
    <w:rsid w:val="00414F4C"/>
    <w:rsid w:val="004155D8"/>
    <w:rsid w:val="00415FE2"/>
    <w:rsid w:val="004160D5"/>
    <w:rsid w:val="004166F4"/>
    <w:rsid w:val="004169F3"/>
    <w:rsid w:val="00416C0F"/>
    <w:rsid w:val="00416EB3"/>
    <w:rsid w:val="004176E4"/>
    <w:rsid w:val="00417C96"/>
    <w:rsid w:val="0042049C"/>
    <w:rsid w:val="004205C7"/>
    <w:rsid w:val="0042071F"/>
    <w:rsid w:val="00420762"/>
    <w:rsid w:val="00420C76"/>
    <w:rsid w:val="004213FA"/>
    <w:rsid w:val="00421587"/>
    <w:rsid w:val="00421FD5"/>
    <w:rsid w:val="0042222B"/>
    <w:rsid w:val="00422411"/>
    <w:rsid w:val="004226D1"/>
    <w:rsid w:val="0042276C"/>
    <w:rsid w:val="00422817"/>
    <w:rsid w:val="00422A51"/>
    <w:rsid w:val="00422DC4"/>
    <w:rsid w:val="00423220"/>
    <w:rsid w:val="00423267"/>
    <w:rsid w:val="00423292"/>
    <w:rsid w:val="004234DA"/>
    <w:rsid w:val="00423974"/>
    <w:rsid w:val="004239F2"/>
    <w:rsid w:val="00424CDE"/>
    <w:rsid w:val="0042512F"/>
    <w:rsid w:val="004257B1"/>
    <w:rsid w:val="004262FE"/>
    <w:rsid w:val="004263E8"/>
    <w:rsid w:val="0042705B"/>
    <w:rsid w:val="0042726A"/>
    <w:rsid w:val="00427906"/>
    <w:rsid w:val="0043147F"/>
    <w:rsid w:val="0043197C"/>
    <w:rsid w:val="00431B32"/>
    <w:rsid w:val="00431D75"/>
    <w:rsid w:val="00431DB0"/>
    <w:rsid w:val="00432E7D"/>
    <w:rsid w:val="00433075"/>
    <w:rsid w:val="004335B2"/>
    <w:rsid w:val="00433A70"/>
    <w:rsid w:val="00434497"/>
    <w:rsid w:val="00434E2D"/>
    <w:rsid w:val="004356F0"/>
    <w:rsid w:val="00435AA1"/>
    <w:rsid w:val="00435EFD"/>
    <w:rsid w:val="004361BA"/>
    <w:rsid w:val="00436538"/>
    <w:rsid w:val="004366FF"/>
    <w:rsid w:val="004367CD"/>
    <w:rsid w:val="00436949"/>
    <w:rsid w:val="00436AB3"/>
    <w:rsid w:val="00436DDD"/>
    <w:rsid w:val="0043749D"/>
    <w:rsid w:val="004379AD"/>
    <w:rsid w:val="00437A56"/>
    <w:rsid w:val="00437E25"/>
    <w:rsid w:val="00440816"/>
    <w:rsid w:val="00440D3D"/>
    <w:rsid w:val="00440DF0"/>
    <w:rsid w:val="0044178C"/>
    <w:rsid w:val="0044179E"/>
    <w:rsid w:val="004418DA"/>
    <w:rsid w:val="004420D9"/>
    <w:rsid w:val="00442A51"/>
    <w:rsid w:val="00442AFE"/>
    <w:rsid w:val="00442E3C"/>
    <w:rsid w:val="00444220"/>
    <w:rsid w:val="00444A92"/>
    <w:rsid w:val="00445871"/>
    <w:rsid w:val="004459BB"/>
    <w:rsid w:val="004459FF"/>
    <w:rsid w:val="00445C0C"/>
    <w:rsid w:val="00445C1A"/>
    <w:rsid w:val="004466B5"/>
    <w:rsid w:val="00446A52"/>
    <w:rsid w:val="00446D2F"/>
    <w:rsid w:val="0045041D"/>
    <w:rsid w:val="004504C7"/>
    <w:rsid w:val="004511DF"/>
    <w:rsid w:val="0045148B"/>
    <w:rsid w:val="0045163C"/>
    <w:rsid w:val="004516EA"/>
    <w:rsid w:val="004521F1"/>
    <w:rsid w:val="00452894"/>
    <w:rsid w:val="00452BF4"/>
    <w:rsid w:val="00452DED"/>
    <w:rsid w:val="00452F91"/>
    <w:rsid w:val="00452FB1"/>
    <w:rsid w:val="0045321B"/>
    <w:rsid w:val="00453379"/>
    <w:rsid w:val="00453705"/>
    <w:rsid w:val="004540D0"/>
    <w:rsid w:val="004541F3"/>
    <w:rsid w:val="0045470E"/>
    <w:rsid w:val="0045470F"/>
    <w:rsid w:val="00455188"/>
    <w:rsid w:val="00455252"/>
    <w:rsid w:val="00455512"/>
    <w:rsid w:val="00455587"/>
    <w:rsid w:val="00455BE9"/>
    <w:rsid w:val="00456114"/>
    <w:rsid w:val="0045674A"/>
    <w:rsid w:val="0045754C"/>
    <w:rsid w:val="004576F3"/>
    <w:rsid w:val="00457E04"/>
    <w:rsid w:val="00457FCC"/>
    <w:rsid w:val="00457FDC"/>
    <w:rsid w:val="00460056"/>
    <w:rsid w:val="00460F42"/>
    <w:rsid w:val="004614F9"/>
    <w:rsid w:val="004619B5"/>
    <w:rsid w:val="0046218F"/>
    <w:rsid w:val="00462202"/>
    <w:rsid w:val="004631A1"/>
    <w:rsid w:val="0046352C"/>
    <w:rsid w:val="00463593"/>
    <w:rsid w:val="00463776"/>
    <w:rsid w:val="00463790"/>
    <w:rsid w:val="004637E9"/>
    <w:rsid w:val="00463B67"/>
    <w:rsid w:val="00463DC1"/>
    <w:rsid w:val="004641F2"/>
    <w:rsid w:val="00464941"/>
    <w:rsid w:val="004657AC"/>
    <w:rsid w:val="004657B0"/>
    <w:rsid w:val="0046584A"/>
    <w:rsid w:val="00465A88"/>
    <w:rsid w:val="00465D36"/>
    <w:rsid w:val="00466140"/>
    <w:rsid w:val="00466536"/>
    <w:rsid w:val="00466ED7"/>
    <w:rsid w:val="00467158"/>
    <w:rsid w:val="004676E9"/>
    <w:rsid w:val="00467BB5"/>
    <w:rsid w:val="00467C80"/>
    <w:rsid w:val="00467F6D"/>
    <w:rsid w:val="00470344"/>
    <w:rsid w:val="004709E4"/>
    <w:rsid w:val="00471288"/>
    <w:rsid w:val="00471501"/>
    <w:rsid w:val="004717C2"/>
    <w:rsid w:val="00471B55"/>
    <w:rsid w:val="0047232D"/>
    <w:rsid w:val="0047275A"/>
    <w:rsid w:val="00472F27"/>
    <w:rsid w:val="00473215"/>
    <w:rsid w:val="00473348"/>
    <w:rsid w:val="00473C3A"/>
    <w:rsid w:val="00473D1A"/>
    <w:rsid w:val="0047402C"/>
    <w:rsid w:val="004742E5"/>
    <w:rsid w:val="00474976"/>
    <w:rsid w:val="00474E0B"/>
    <w:rsid w:val="00475256"/>
    <w:rsid w:val="004752AA"/>
    <w:rsid w:val="004765AF"/>
    <w:rsid w:val="00476AB2"/>
    <w:rsid w:val="00476AC3"/>
    <w:rsid w:val="00476E68"/>
    <w:rsid w:val="004771EA"/>
    <w:rsid w:val="004777A2"/>
    <w:rsid w:val="00477979"/>
    <w:rsid w:val="004779C0"/>
    <w:rsid w:val="00480357"/>
    <w:rsid w:val="00480449"/>
    <w:rsid w:val="0048084E"/>
    <w:rsid w:val="00481996"/>
    <w:rsid w:val="0048282C"/>
    <w:rsid w:val="00482C33"/>
    <w:rsid w:val="004836A0"/>
    <w:rsid w:val="00483C72"/>
    <w:rsid w:val="00484CC9"/>
    <w:rsid w:val="00484E34"/>
    <w:rsid w:val="00485481"/>
    <w:rsid w:val="004856C1"/>
    <w:rsid w:val="00485D34"/>
    <w:rsid w:val="004865EF"/>
    <w:rsid w:val="00486D8D"/>
    <w:rsid w:val="00486E6B"/>
    <w:rsid w:val="004870AF"/>
    <w:rsid w:val="004877D6"/>
    <w:rsid w:val="00487A62"/>
    <w:rsid w:val="00487BE2"/>
    <w:rsid w:val="00487F38"/>
    <w:rsid w:val="00490418"/>
    <w:rsid w:val="0049047F"/>
    <w:rsid w:val="00490CA4"/>
    <w:rsid w:val="00490DAD"/>
    <w:rsid w:val="00491010"/>
    <w:rsid w:val="0049140D"/>
    <w:rsid w:val="004915E1"/>
    <w:rsid w:val="004919F6"/>
    <w:rsid w:val="00491A30"/>
    <w:rsid w:val="00491A81"/>
    <w:rsid w:val="0049274F"/>
    <w:rsid w:val="00492C17"/>
    <w:rsid w:val="00492CEF"/>
    <w:rsid w:val="004930F0"/>
    <w:rsid w:val="00493361"/>
    <w:rsid w:val="004935FD"/>
    <w:rsid w:val="00494210"/>
    <w:rsid w:val="0049446F"/>
    <w:rsid w:val="004945B9"/>
    <w:rsid w:val="004949B6"/>
    <w:rsid w:val="00494F2F"/>
    <w:rsid w:val="0049506C"/>
    <w:rsid w:val="004951D0"/>
    <w:rsid w:val="004953C7"/>
    <w:rsid w:val="0049578E"/>
    <w:rsid w:val="00495BF4"/>
    <w:rsid w:val="00495E3A"/>
    <w:rsid w:val="00495E8D"/>
    <w:rsid w:val="00496015"/>
    <w:rsid w:val="00496514"/>
    <w:rsid w:val="004965ED"/>
    <w:rsid w:val="004970AA"/>
    <w:rsid w:val="00497156"/>
    <w:rsid w:val="004975EC"/>
    <w:rsid w:val="00497923"/>
    <w:rsid w:val="00497AF9"/>
    <w:rsid w:val="00497D45"/>
    <w:rsid w:val="004A0227"/>
    <w:rsid w:val="004A04FE"/>
    <w:rsid w:val="004A08FC"/>
    <w:rsid w:val="004A09A3"/>
    <w:rsid w:val="004A09FB"/>
    <w:rsid w:val="004A0F80"/>
    <w:rsid w:val="004A10E3"/>
    <w:rsid w:val="004A11FF"/>
    <w:rsid w:val="004A1A95"/>
    <w:rsid w:val="004A22C2"/>
    <w:rsid w:val="004A2BFF"/>
    <w:rsid w:val="004A3058"/>
    <w:rsid w:val="004A3171"/>
    <w:rsid w:val="004A3663"/>
    <w:rsid w:val="004A3749"/>
    <w:rsid w:val="004A3AF7"/>
    <w:rsid w:val="004A466A"/>
    <w:rsid w:val="004A519A"/>
    <w:rsid w:val="004A53D8"/>
    <w:rsid w:val="004A58E8"/>
    <w:rsid w:val="004A5BD4"/>
    <w:rsid w:val="004A5DC2"/>
    <w:rsid w:val="004A61F5"/>
    <w:rsid w:val="004A67B7"/>
    <w:rsid w:val="004A6812"/>
    <w:rsid w:val="004A6983"/>
    <w:rsid w:val="004A6DCC"/>
    <w:rsid w:val="004A7153"/>
    <w:rsid w:val="004A74D5"/>
    <w:rsid w:val="004A7CC8"/>
    <w:rsid w:val="004A7CD4"/>
    <w:rsid w:val="004B0052"/>
    <w:rsid w:val="004B006E"/>
    <w:rsid w:val="004B01A1"/>
    <w:rsid w:val="004B0421"/>
    <w:rsid w:val="004B086F"/>
    <w:rsid w:val="004B0CF8"/>
    <w:rsid w:val="004B10CF"/>
    <w:rsid w:val="004B11AE"/>
    <w:rsid w:val="004B153F"/>
    <w:rsid w:val="004B1979"/>
    <w:rsid w:val="004B1ADB"/>
    <w:rsid w:val="004B208D"/>
    <w:rsid w:val="004B28BC"/>
    <w:rsid w:val="004B2EF8"/>
    <w:rsid w:val="004B3468"/>
    <w:rsid w:val="004B3C7A"/>
    <w:rsid w:val="004B493D"/>
    <w:rsid w:val="004B4BB3"/>
    <w:rsid w:val="004B604B"/>
    <w:rsid w:val="004B6530"/>
    <w:rsid w:val="004B6C02"/>
    <w:rsid w:val="004B70A9"/>
    <w:rsid w:val="004C0312"/>
    <w:rsid w:val="004C06CC"/>
    <w:rsid w:val="004C182C"/>
    <w:rsid w:val="004C1944"/>
    <w:rsid w:val="004C1945"/>
    <w:rsid w:val="004C1B6C"/>
    <w:rsid w:val="004C1C33"/>
    <w:rsid w:val="004C1C4C"/>
    <w:rsid w:val="004C1C7C"/>
    <w:rsid w:val="004C1FE2"/>
    <w:rsid w:val="004C23A3"/>
    <w:rsid w:val="004C25EF"/>
    <w:rsid w:val="004C2928"/>
    <w:rsid w:val="004C2A56"/>
    <w:rsid w:val="004C2F22"/>
    <w:rsid w:val="004C3BA5"/>
    <w:rsid w:val="004C3E11"/>
    <w:rsid w:val="004C44B0"/>
    <w:rsid w:val="004C4AC3"/>
    <w:rsid w:val="004C4CD1"/>
    <w:rsid w:val="004C4EDC"/>
    <w:rsid w:val="004C50D2"/>
    <w:rsid w:val="004C5A27"/>
    <w:rsid w:val="004C5DFB"/>
    <w:rsid w:val="004C5E0F"/>
    <w:rsid w:val="004C6CC2"/>
    <w:rsid w:val="004C7045"/>
    <w:rsid w:val="004C7B88"/>
    <w:rsid w:val="004C7D21"/>
    <w:rsid w:val="004C7D32"/>
    <w:rsid w:val="004C7DB5"/>
    <w:rsid w:val="004D0221"/>
    <w:rsid w:val="004D0451"/>
    <w:rsid w:val="004D05A9"/>
    <w:rsid w:val="004D0AF8"/>
    <w:rsid w:val="004D0CB0"/>
    <w:rsid w:val="004D145A"/>
    <w:rsid w:val="004D17C7"/>
    <w:rsid w:val="004D18EF"/>
    <w:rsid w:val="004D1C18"/>
    <w:rsid w:val="004D1C28"/>
    <w:rsid w:val="004D1D37"/>
    <w:rsid w:val="004D1F7B"/>
    <w:rsid w:val="004D2E89"/>
    <w:rsid w:val="004D358B"/>
    <w:rsid w:val="004D35CE"/>
    <w:rsid w:val="004D35DA"/>
    <w:rsid w:val="004D374E"/>
    <w:rsid w:val="004D3A42"/>
    <w:rsid w:val="004D40FD"/>
    <w:rsid w:val="004D4A6F"/>
    <w:rsid w:val="004D4B55"/>
    <w:rsid w:val="004D50A3"/>
    <w:rsid w:val="004D54C0"/>
    <w:rsid w:val="004D5AAA"/>
    <w:rsid w:val="004D5D70"/>
    <w:rsid w:val="004D6E5A"/>
    <w:rsid w:val="004D7696"/>
    <w:rsid w:val="004D7956"/>
    <w:rsid w:val="004D7DCB"/>
    <w:rsid w:val="004E011A"/>
    <w:rsid w:val="004E08BF"/>
    <w:rsid w:val="004E0B0A"/>
    <w:rsid w:val="004E0D0C"/>
    <w:rsid w:val="004E0E60"/>
    <w:rsid w:val="004E1512"/>
    <w:rsid w:val="004E1EBC"/>
    <w:rsid w:val="004E297A"/>
    <w:rsid w:val="004E3029"/>
    <w:rsid w:val="004E3634"/>
    <w:rsid w:val="004E4183"/>
    <w:rsid w:val="004E4E27"/>
    <w:rsid w:val="004E5A8C"/>
    <w:rsid w:val="004E5AB4"/>
    <w:rsid w:val="004E5EF4"/>
    <w:rsid w:val="004E5F43"/>
    <w:rsid w:val="004E61E1"/>
    <w:rsid w:val="004E649E"/>
    <w:rsid w:val="004E6A98"/>
    <w:rsid w:val="004E6CB2"/>
    <w:rsid w:val="004E7328"/>
    <w:rsid w:val="004E748C"/>
    <w:rsid w:val="004E7BBC"/>
    <w:rsid w:val="004E7C85"/>
    <w:rsid w:val="004E7EBA"/>
    <w:rsid w:val="004F02CE"/>
    <w:rsid w:val="004F0462"/>
    <w:rsid w:val="004F0504"/>
    <w:rsid w:val="004F0D29"/>
    <w:rsid w:val="004F0F76"/>
    <w:rsid w:val="004F13D6"/>
    <w:rsid w:val="004F15A5"/>
    <w:rsid w:val="004F1780"/>
    <w:rsid w:val="004F1DF0"/>
    <w:rsid w:val="004F1FC4"/>
    <w:rsid w:val="004F212D"/>
    <w:rsid w:val="004F2E60"/>
    <w:rsid w:val="004F3553"/>
    <w:rsid w:val="004F379A"/>
    <w:rsid w:val="004F3C40"/>
    <w:rsid w:val="004F452C"/>
    <w:rsid w:val="004F46E6"/>
    <w:rsid w:val="004F4A38"/>
    <w:rsid w:val="004F4B27"/>
    <w:rsid w:val="004F4BFB"/>
    <w:rsid w:val="004F5B30"/>
    <w:rsid w:val="004F5CFA"/>
    <w:rsid w:val="004F5EF7"/>
    <w:rsid w:val="004F624B"/>
    <w:rsid w:val="004F64C0"/>
    <w:rsid w:val="004F6D82"/>
    <w:rsid w:val="004F7694"/>
    <w:rsid w:val="004F7C51"/>
    <w:rsid w:val="0050023F"/>
    <w:rsid w:val="00500F31"/>
    <w:rsid w:val="0050116B"/>
    <w:rsid w:val="0050126C"/>
    <w:rsid w:val="005017F2"/>
    <w:rsid w:val="00502C4E"/>
    <w:rsid w:val="00502F04"/>
    <w:rsid w:val="005037A5"/>
    <w:rsid w:val="00503EB8"/>
    <w:rsid w:val="00504261"/>
    <w:rsid w:val="0050450E"/>
    <w:rsid w:val="0050463C"/>
    <w:rsid w:val="0050476E"/>
    <w:rsid w:val="00504EFF"/>
    <w:rsid w:val="005055CB"/>
    <w:rsid w:val="005056C5"/>
    <w:rsid w:val="00505C5C"/>
    <w:rsid w:val="00505CC1"/>
    <w:rsid w:val="00505D11"/>
    <w:rsid w:val="005063F7"/>
    <w:rsid w:val="00506453"/>
    <w:rsid w:val="00506632"/>
    <w:rsid w:val="0050674E"/>
    <w:rsid w:val="00506817"/>
    <w:rsid w:val="00506C19"/>
    <w:rsid w:val="00506C80"/>
    <w:rsid w:val="00507E8C"/>
    <w:rsid w:val="00507FC7"/>
    <w:rsid w:val="005105CC"/>
    <w:rsid w:val="00510A66"/>
    <w:rsid w:val="00510FA2"/>
    <w:rsid w:val="00511605"/>
    <w:rsid w:val="005123ED"/>
    <w:rsid w:val="00512575"/>
    <w:rsid w:val="00512EC5"/>
    <w:rsid w:val="00512F3B"/>
    <w:rsid w:val="005137A5"/>
    <w:rsid w:val="00513A5F"/>
    <w:rsid w:val="00513D00"/>
    <w:rsid w:val="00513DB4"/>
    <w:rsid w:val="005148F7"/>
    <w:rsid w:val="00515665"/>
    <w:rsid w:val="0051611C"/>
    <w:rsid w:val="005168B0"/>
    <w:rsid w:val="00516B6C"/>
    <w:rsid w:val="005170C0"/>
    <w:rsid w:val="005178A9"/>
    <w:rsid w:val="005205AC"/>
    <w:rsid w:val="0052088D"/>
    <w:rsid w:val="00520A87"/>
    <w:rsid w:val="00521686"/>
    <w:rsid w:val="00521861"/>
    <w:rsid w:val="00521DC1"/>
    <w:rsid w:val="005220B5"/>
    <w:rsid w:val="00522151"/>
    <w:rsid w:val="00522353"/>
    <w:rsid w:val="00522B00"/>
    <w:rsid w:val="00522C5A"/>
    <w:rsid w:val="005234A0"/>
    <w:rsid w:val="0052375C"/>
    <w:rsid w:val="00523AE2"/>
    <w:rsid w:val="00525192"/>
    <w:rsid w:val="0052532B"/>
    <w:rsid w:val="005256D2"/>
    <w:rsid w:val="00526353"/>
    <w:rsid w:val="00526E36"/>
    <w:rsid w:val="005271F3"/>
    <w:rsid w:val="00527405"/>
    <w:rsid w:val="00527F51"/>
    <w:rsid w:val="0053059C"/>
    <w:rsid w:val="00530C36"/>
    <w:rsid w:val="0053198C"/>
    <w:rsid w:val="005320C2"/>
    <w:rsid w:val="005322B4"/>
    <w:rsid w:val="0053251E"/>
    <w:rsid w:val="0053255C"/>
    <w:rsid w:val="00532A94"/>
    <w:rsid w:val="00532D58"/>
    <w:rsid w:val="00532FC6"/>
    <w:rsid w:val="0053346D"/>
    <w:rsid w:val="00533743"/>
    <w:rsid w:val="0053399E"/>
    <w:rsid w:val="00533AB6"/>
    <w:rsid w:val="00534698"/>
    <w:rsid w:val="0053496C"/>
    <w:rsid w:val="00534CCB"/>
    <w:rsid w:val="005354C4"/>
    <w:rsid w:val="00535B38"/>
    <w:rsid w:val="00536298"/>
    <w:rsid w:val="0053689A"/>
    <w:rsid w:val="005369C6"/>
    <w:rsid w:val="00536A0A"/>
    <w:rsid w:val="00536DB4"/>
    <w:rsid w:val="005370C1"/>
    <w:rsid w:val="00537244"/>
    <w:rsid w:val="005378EB"/>
    <w:rsid w:val="005405C0"/>
    <w:rsid w:val="005405D3"/>
    <w:rsid w:val="005409EE"/>
    <w:rsid w:val="00540CEE"/>
    <w:rsid w:val="00540EDA"/>
    <w:rsid w:val="005417AD"/>
    <w:rsid w:val="00541C2C"/>
    <w:rsid w:val="00541D14"/>
    <w:rsid w:val="00542302"/>
    <w:rsid w:val="00542481"/>
    <w:rsid w:val="0054264C"/>
    <w:rsid w:val="00542699"/>
    <w:rsid w:val="00542A96"/>
    <w:rsid w:val="0054325B"/>
    <w:rsid w:val="005434DE"/>
    <w:rsid w:val="005435FB"/>
    <w:rsid w:val="00543F6B"/>
    <w:rsid w:val="0054427C"/>
    <w:rsid w:val="005445E7"/>
    <w:rsid w:val="0054482E"/>
    <w:rsid w:val="0054483C"/>
    <w:rsid w:val="0054509E"/>
    <w:rsid w:val="00545A8F"/>
    <w:rsid w:val="00545AF3"/>
    <w:rsid w:val="00545BE9"/>
    <w:rsid w:val="005468F7"/>
    <w:rsid w:val="0054779D"/>
    <w:rsid w:val="005507BC"/>
    <w:rsid w:val="00550824"/>
    <w:rsid w:val="00550A69"/>
    <w:rsid w:val="00550DCB"/>
    <w:rsid w:val="00551110"/>
    <w:rsid w:val="005513FA"/>
    <w:rsid w:val="00552727"/>
    <w:rsid w:val="00552AC0"/>
    <w:rsid w:val="00552B82"/>
    <w:rsid w:val="00552B93"/>
    <w:rsid w:val="00552EC8"/>
    <w:rsid w:val="005530AC"/>
    <w:rsid w:val="00553C2A"/>
    <w:rsid w:val="005544CC"/>
    <w:rsid w:val="00554545"/>
    <w:rsid w:val="00554650"/>
    <w:rsid w:val="0055477D"/>
    <w:rsid w:val="00556371"/>
    <w:rsid w:val="0055693E"/>
    <w:rsid w:val="00557468"/>
    <w:rsid w:val="00557938"/>
    <w:rsid w:val="00557C71"/>
    <w:rsid w:val="00557DE5"/>
    <w:rsid w:val="00560207"/>
    <w:rsid w:val="0056029B"/>
    <w:rsid w:val="0056045C"/>
    <w:rsid w:val="00560B43"/>
    <w:rsid w:val="0056126E"/>
    <w:rsid w:val="00561606"/>
    <w:rsid w:val="00561D46"/>
    <w:rsid w:val="0056208A"/>
    <w:rsid w:val="005620DD"/>
    <w:rsid w:val="0056223E"/>
    <w:rsid w:val="00562A5C"/>
    <w:rsid w:val="005635A9"/>
    <w:rsid w:val="00563D9E"/>
    <w:rsid w:val="0056495D"/>
    <w:rsid w:val="00564ED3"/>
    <w:rsid w:val="005650B2"/>
    <w:rsid w:val="00565158"/>
    <w:rsid w:val="0056575F"/>
    <w:rsid w:val="00565B6A"/>
    <w:rsid w:val="00565E03"/>
    <w:rsid w:val="005663C2"/>
    <w:rsid w:val="00567384"/>
    <w:rsid w:val="005677FC"/>
    <w:rsid w:val="00567A08"/>
    <w:rsid w:val="00567BC7"/>
    <w:rsid w:val="005700C0"/>
    <w:rsid w:val="005705AE"/>
    <w:rsid w:val="005709A0"/>
    <w:rsid w:val="00571364"/>
    <w:rsid w:val="005713E6"/>
    <w:rsid w:val="005718F8"/>
    <w:rsid w:val="00571981"/>
    <w:rsid w:val="0057226F"/>
    <w:rsid w:val="00572815"/>
    <w:rsid w:val="005728B2"/>
    <w:rsid w:val="0057292F"/>
    <w:rsid w:val="005730D9"/>
    <w:rsid w:val="005732D2"/>
    <w:rsid w:val="0057353D"/>
    <w:rsid w:val="00574128"/>
    <w:rsid w:val="0057451F"/>
    <w:rsid w:val="00574857"/>
    <w:rsid w:val="005750E1"/>
    <w:rsid w:val="00576050"/>
    <w:rsid w:val="0057635A"/>
    <w:rsid w:val="00576418"/>
    <w:rsid w:val="005771E1"/>
    <w:rsid w:val="0057781D"/>
    <w:rsid w:val="00577957"/>
    <w:rsid w:val="00577D46"/>
    <w:rsid w:val="00577F8E"/>
    <w:rsid w:val="0058003F"/>
    <w:rsid w:val="005805D6"/>
    <w:rsid w:val="00580834"/>
    <w:rsid w:val="00580E2A"/>
    <w:rsid w:val="00581A51"/>
    <w:rsid w:val="00581A92"/>
    <w:rsid w:val="0058202C"/>
    <w:rsid w:val="005820EA"/>
    <w:rsid w:val="0058229B"/>
    <w:rsid w:val="005823A2"/>
    <w:rsid w:val="00582B99"/>
    <w:rsid w:val="00582BB8"/>
    <w:rsid w:val="00582EF5"/>
    <w:rsid w:val="00583015"/>
    <w:rsid w:val="00583807"/>
    <w:rsid w:val="00583BE6"/>
    <w:rsid w:val="00583BE8"/>
    <w:rsid w:val="00583C8C"/>
    <w:rsid w:val="00584010"/>
    <w:rsid w:val="00584673"/>
    <w:rsid w:val="005847E0"/>
    <w:rsid w:val="00584D0D"/>
    <w:rsid w:val="005852BB"/>
    <w:rsid w:val="00585A1C"/>
    <w:rsid w:val="00585CA5"/>
    <w:rsid w:val="0058668C"/>
    <w:rsid w:val="00586B35"/>
    <w:rsid w:val="0058713E"/>
    <w:rsid w:val="005875DE"/>
    <w:rsid w:val="00587739"/>
    <w:rsid w:val="00587E1D"/>
    <w:rsid w:val="00590381"/>
    <w:rsid w:val="005903F8"/>
    <w:rsid w:val="0059064D"/>
    <w:rsid w:val="0059090E"/>
    <w:rsid w:val="00590FD4"/>
    <w:rsid w:val="005914B4"/>
    <w:rsid w:val="00591C04"/>
    <w:rsid w:val="00591CCD"/>
    <w:rsid w:val="005920B0"/>
    <w:rsid w:val="005921F7"/>
    <w:rsid w:val="00592715"/>
    <w:rsid w:val="00592E5F"/>
    <w:rsid w:val="00592EE3"/>
    <w:rsid w:val="0059333C"/>
    <w:rsid w:val="00593A47"/>
    <w:rsid w:val="005940E2"/>
    <w:rsid w:val="005942F9"/>
    <w:rsid w:val="00594554"/>
    <w:rsid w:val="00594EFA"/>
    <w:rsid w:val="00594F76"/>
    <w:rsid w:val="00594FF7"/>
    <w:rsid w:val="0059568A"/>
    <w:rsid w:val="00596C8B"/>
    <w:rsid w:val="00596EF1"/>
    <w:rsid w:val="005972E8"/>
    <w:rsid w:val="0059761B"/>
    <w:rsid w:val="0059770C"/>
    <w:rsid w:val="005A0176"/>
    <w:rsid w:val="005A0342"/>
    <w:rsid w:val="005A1A18"/>
    <w:rsid w:val="005A1BB4"/>
    <w:rsid w:val="005A1E52"/>
    <w:rsid w:val="005A206D"/>
    <w:rsid w:val="005A24BB"/>
    <w:rsid w:val="005A29E0"/>
    <w:rsid w:val="005A2B7B"/>
    <w:rsid w:val="005A311E"/>
    <w:rsid w:val="005A315E"/>
    <w:rsid w:val="005A3959"/>
    <w:rsid w:val="005A39D6"/>
    <w:rsid w:val="005A3AF3"/>
    <w:rsid w:val="005A3DC9"/>
    <w:rsid w:val="005A3FC5"/>
    <w:rsid w:val="005A4397"/>
    <w:rsid w:val="005A55DD"/>
    <w:rsid w:val="005A5F83"/>
    <w:rsid w:val="005A5FE1"/>
    <w:rsid w:val="005A67BE"/>
    <w:rsid w:val="005A6913"/>
    <w:rsid w:val="005A695F"/>
    <w:rsid w:val="005A6B7C"/>
    <w:rsid w:val="005A70EE"/>
    <w:rsid w:val="005A71F7"/>
    <w:rsid w:val="005A7717"/>
    <w:rsid w:val="005A7755"/>
    <w:rsid w:val="005A7894"/>
    <w:rsid w:val="005A7946"/>
    <w:rsid w:val="005A7A32"/>
    <w:rsid w:val="005B02EE"/>
    <w:rsid w:val="005B081C"/>
    <w:rsid w:val="005B0EF7"/>
    <w:rsid w:val="005B11A4"/>
    <w:rsid w:val="005B191E"/>
    <w:rsid w:val="005B1B75"/>
    <w:rsid w:val="005B1D37"/>
    <w:rsid w:val="005B29B6"/>
    <w:rsid w:val="005B35FC"/>
    <w:rsid w:val="005B3AF8"/>
    <w:rsid w:val="005B3FBF"/>
    <w:rsid w:val="005B45C3"/>
    <w:rsid w:val="005B4651"/>
    <w:rsid w:val="005B4C80"/>
    <w:rsid w:val="005B4DD6"/>
    <w:rsid w:val="005B4F8B"/>
    <w:rsid w:val="005B54E5"/>
    <w:rsid w:val="005B594B"/>
    <w:rsid w:val="005B5B3F"/>
    <w:rsid w:val="005B6868"/>
    <w:rsid w:val="005B6C93"/>
    <w:rsid w:val="005B7231"/>
    <w:rsid w:val="005B741C"/>
    <w:rsid w:val="005B76CA"/>
    <w:rsid w:val="005B7A1F"/>
    <w:rsid w:val="005B7E95"/>
    <w:rsid w:val="005B7F31"/>
    <w:rsid w:val="005C100C"/>
    <w:rsid w:val="005C13E8"/>
    <w:rsid w:val="005C17FA"/>
    <w:rsid w:val="005C1B97"/>
    <w:rsid w:val="005C23CB"/>
    <w:rsid w:val="005C3716"/>
    <w:rsid w:val="005C3CBB"/>
    <w:rsid w:val="005C4217"/>
    <w:rsid w:val="005C4606"/>
    <w:rsid w:val="005C4C4A"/>
    <w:rsid w:val="005C5740"/>
    <w:rsid w:val="005C5C58"/>
    <w:rsid w:val="005C5F77"/>
    <w:rsid w:val="005C6136"/>
    <w:rsid w:val="005C7104"/>
    <w:rsid w:val="005C73B2"/>
    <w:rsid w:val="005C7C09"/>
    <w:rsid w:val="005C7DE7"/>
    <w:rsid w:val="005C7E7A"/>
    <w:rsid w:val="005D00CD"/>
    <w:rsid w:val="005D020C"/>
    <w:rsid w:val="005D0906"/>
    <w:rsid w:val="005D0B2A"/>
    <w:rsid w:val="005D0CD4"/>
    <w:rsid w:val="005D0D3A"/>
    <w:rsid w:val="005D1500"/>
    <w:rsid w:val="005D23ED"/>
    <w:rsid w:val="005D253B"/>
    <w:rsid w:val="005D270D"/>
    <w:rsid w:val="005D35DA"/>
    <w:rsid w:val="005D3829"/>
    <w:rsid w:val="005D3B8C"/>
    <w:rsid w:val="005D3D51"/>
    <w:rsid w:val="005D4265"/>
    <w:rsid w:val="005D4596"/>
    <w:rsid w:val="005D48C9"/>
    <w:rsid w:val="005D4A89"/>
    <w:rsid w:val="005D4AD4"/>
    <w:rsid w:val="005D4BB7"/>
    <w:rsid w:val="005D4D57"/>
    <w:rsid w:val="005D50ED"/>
    <w:rsid w:val="005D51EC"/>
    <w:rsid w:val="005D53CD"/>
    <w:rsid w:val="005D5518"/>
    <w:rsid w:val="005D561A"/>
    <w:rsid w:val="005D5BA1"/>
    <w:rsid w:val="005D5D8F"/>
    <w:rsid w:val="005D5F57"/>
    <w:rsid w:val="005D65E8"/>
    <w:rsid w:val="005D6EB5"/>
    <w:rsid w:val="005D6EB8"/>
    <w:rsid w:val="005D6FFF"/>
    <w:rsid w:val="005D72C9"/>
    <w:rsid w:val="005D7776"/>
    <w:rsid w:val="005D7AE6"/>
    <w:rsid w:val="005E01A7"/>
    <w:rsid w:val="005E032D"/>
    <w:rsid w:val="005E0F08"/>
    <w:rsid w:val="005E0FDE"/>
    <w:rsid w:val="005E119B"/>
    <w:rsid w:val="005E1C26"/>
    <w:rsid w:val="005E2806"/>
    <w:rsid w:val="005E2E0B"/>
    <w:rsid w:val="005E3116"/>
    <w:rsid w:val="005E31EB"/>
    <w:rsid w:val="005E3297"/>
    <w:rsid w:val="005E338F"/>
    <w:rsid w:val="005E3E2A"/>
    <w:rsid w:val="005E3FD3"/>
    <w:rsid w:val="005E47E2"/>
    <w:rsid w:val="005E4D1A"/>
    <w:rsid w:val="005E5273"/>
    <w:rsid w:val="005E57D3"/>
    <w:rsid w:val="005E6431"/>
    <w:rsid w:val="005E6572"/>
    <w:rsid w:val="005E6D9A"/>
    <w:rsid w:val="005E746A"/>
    <w:rsid w:val="005E7F7D"/>
    <w:rsid w:val="005F0AFC"/>
    <w:rsid w:val="005F0CB9"/>
    <w:rsid w:val="005F11BB"/>
    <w:rsid w:val="005F1AF2"/>
    <w:rsid w:val="005F26F2"/>
    <w:rsid w:val="005F2D3E"/>
    <w:rsid w:val="005F36A1"/>
    <w:rsid w:val="005F3A24"/>
    <w:rsid w:val="005F3BE9"/>
    <w:rsid w:val="005F45EE"/>
    <w:rsid w:val="005F4818"/>
    <w:rsid w:val="005F5080"/>
    <w:rsid w:val="005F5B9C"/>
    <w:rsid w:val="005F5C54"/>
    <w:rsid w:val="005F5FD9"/>
    <w:rsid w:val="005F6E51"/>
    <w:rsid w:val="005F723B"/>
    <w:rsid w:val="005F774D"/>
    <w:rsid w:val="005F7A1F"/>
    <w:rsid w:val="005F7B0F"/>
    <w:rsid w:val="0060003A"/>
    <w:rsid w:val="0060029F"/>
    <w:rsid w:val="00600393"/>
    <w:rsid w:val="0060047F"/>
    <w:rsid w:val="00600904"/>
    <w:rsid w:val="00600AD2"/>
    <w:rsid w:val="00601547"/>
    <w:rsid w:val="006015C3"/>
    <w:rsid w:val="0060206B"/>
    <w:rsid w:val="00602572"/>
    <w:rsid w:val="00602D54"/>
    <w:rsid w:val="006030F3"/>
    <w:rsid w:val="0060374D"/>
    <w:rsid w:val="00603986"/>
    <w:rsid w:val="00604296"/>
    <w:rsid w:val="00604726"/>
    <w:rsid w:val="006050CB"/>
    <w:rsid w:val="006054F7"/>
    <w:rsid w:val="00605BF8"/>
    <w:rsid w:val="0060609F"/>
    <w:rsid w:val="006061E6"/>
    <w:rsid w:val="006063EB"/>
    <w:rsid w:val="00606480"/>
    <w:rsid w:val="00606887"/>
    <w:rsid w:val="006068D2"/>
    <w:rsid w:val="00606EA8"/>
    <w:rsid w:val="00607219"/>
    <w:rsid w:val="006072FC"/>
    <w:rsid w:val="00607352"/>
    <w:rsid w:val="0060788F"/>
    <w:rsid w:val="006079AB"/>
    <w:rsid w:val="00607A39"/>
    <w:rsid w:val="00610050"/>
    <w:rsid w:val="006103EB"/>
    <w:rsid w:val="00610539"/>
    <w:rsid w:val="006110C9"/>
    <w:rsid w:val="00611210"/>
    <w:rsid w:val="00611215"/>
    <w:rsid w:val="006118FD"/>
    <w:rsid w:val="0061191C"/>
    <w:rsid w:val="00611E4C"/>
    <w:rsid w:val="00612704"/>
    <w:rsid w:val="00612C98"/>
    <w:rsid w:val="006133DD"/>
    <w:rsid w:val="00613551"/>
    <w:rsid w:val="0061420F"/>
    <w:rsid w:val="006147F8"/>
    <w:rsid w:val="0061492F"/>
    <w:rsid w:val="00614E7F"/>
    <w:rsid w:val="00615469"/>
    <w:rsid w:val="006155AE"/>
    <w:rsid w:val="00615DA1"/>
    <w:rsid w:val="00615F42"/>
    <w:rsid w:val="0061630F"/>
    <w:rsid w:val="006166EE"/>
    <w:rsid w:val="00616E00"/>
    <w:rsid w:val="00617086"/>
    <w:rsid w:val="006178A6"/>
    <w:rsid w:val="006179CE"/>
    <w:rsid w:val="00617DB9"/>
    <w:rsid w:val="00617EC6"/>
    <w:rsid w:val="00620142"/>
    <w:rsid w:val="00620921"/>
    <w:rsid w:val="00620CF1"/>
    <w:rsid w:val="00620D67"/>
    <w:rsid w:val="00621047"/>
    <w:rsid w:val="00621347"/>
    <w:rsid w:val="00621817"/>
    <w:rsid w:val="00621F7C"/>
    <w:rsid w:val="006227EF"/>
    <w:rsid w:val="00622925"/>
    <w:rsid w:val="00622AEF"/>
    <w:rsid w:val="00622CE3"/>
    <w:rsid w:val="00622F1F"/>
    <w:rsid w:val="006236C8"/>
    <w:rsid w:val="006236F8"/>
    <w:rsid w:val="006237CA"/>
    <w:rsid w:val="00624399"/>
    <w:rsid w:val="00625174"/>
    <w:rsid w:val="006255BA"/>
    <w:rsid w:val="006258B5"/>
    <w:rsid w:val="00625DDE"/>
    <w:rsid w:val="00625FEA"/>
    <w:rsid w:val="00626406"/>
    <w:rsid w:val="0062644B"/>
    <w:rsid w:val="006264DC"/>
    <w:rsid w:val="00626902"/>
    <w:rsid w:val="00626BFE"/>
    <w:rsid w:val="0062719C"/>
    <w:rsid w:val="0062781D"/>
    <w:rsid w:val="00630693"/>
    <w:rsid w:val="00630D2B"/>
    <w:rsid w:val="00630D3A"/>
    <w:rsid w:val="00630DFF"/>
    <w:rsid w:val="00630EF9"/>
    <w:rsid w:val="00630FDE"/>
    <w:rsid w:val="0063123A"/>
    <w:rsid w:val="006324A6"/>
    <w:rsid w:val="00632735"/>
    <w:rsid w:val="00632A2B"/>
    <w:rsid w:val="00633B44"/>
    <w:rsid w:val="00634226"/>
    <w:rsid w:val="00634481"/>
    <w:rsid w:val="00634C3D"/>
    <w:rsid w:val="0063505E"/>
    <w:rsid w:val="0063512F"/>
    <w:rsid w:val="00635624"/>
    <w:rsid w:val="00635E82"/>
    <w:rsid w:val="00635F51"/>
    <w:rsid w:val="006361E3"/>
    <w:rsid w:val="006366AF"/>
    <w:rsid w:val="006366D5"/>
    <w:rsid w:val="00636857"/>
    <w:rsid w:val="00636BB1"/>
    <w:rsid w:val="00637690"/>
    <w:rsid w:val="00637B35"/>
    <w:rsid w:val="00637DD3"/>
    <w:rsid w:val="00640CFB"/>
    <w:rsid w:val="0064114B"/>
    <w:rsid w:val="006415ED"/>
    <w:rsid w:val="00642256"/>
    <w:rsid w:val="006422ED"/>
    <w:rsid w:val="006424C0"/>
    <w:rsid w:val="006425F6"/>
    <w:rsid w:val="0064287A"/>
    <w:rsid w:val="00642A03"/>
    <w:rsid w:val="00642ACA"/>
    <w:rsid w:val="00642C23"/>
    <w:rsid w:val="006441EE"/>
    <w:rsid w:val="00644C6E"/>
    <w:rsid w:val="00645024"/>
    <w:rsid w:val="00645127"/>
    <w:rsid w:val="0064525F"/>
    <w:rsid w:val="0064546D"/>
    <w:rsid w:val="0064566E"/>
    <w:rsid w:val="00646512"/>
    <w:rsid w:val="0064694F"/>
    <w:rsid w:val="006476A2"/>
    <w:rsid w:val="0064789E"/>
    <w:rsid w:val="00647CB4"/>
    <w:rsid w:val="00647D34"/>
    <w:rsid w:val="00650198"/>
    <w:rsid w:val="006501D7"/>
    <w:rsid w:val="00650A4D"/>
    <w:rsid w:val="00650EB0"/>
    <w:rsid w:val="00650F19"/>
    <w:rsid w:val="00651398"/>
    <w:rsid w:val="0065179F"/>
    <w:rsid w:val="00652176"/>
    <w:rsid w:val="00652178"/>
    <w:rsid w:val="0065224B"/>
    <w:rsid w:val="006529F6"/>
    <w:rsid w:val="00652B9B"/>
    <w:rsid w:val="00653255"/>
    <w:rsid w:val="00653982"/>
    <w:rsid w:val="00653B6C"/>
    <w:rsid w:val="00653FC8"/>
    <w:rsid w:val="0065401D"/>
    <w:rsid w:val="00654D11"/>
    <w:rsid w:val="00655641"/>
    <w:rsid w:val="00655AD0"/>
    <w:rsid w:val="00655EDB"/>
    <w:rsid w:val="006562D0"/>
    <w:rsid w:val="0065651E"/>
    <w:rsid w:val="00656C73"/>
    <w:rsid w:val="00656E00"/>
    <w:rsid w:val="0065796E"/>
    <w:rsid w:val="00657AF1"/>
    <w:rsid w:val="00657C36"/>
    <w:rsid w:val="00657FB2"/>
    <w:rsid w:val="0066003E"/>
    <w:rsid w:val="0066041E"/>
    <w:rsid w:val="00660767"/>
    <w:rsid w:val="0066097B"/>
    <w:rsid w:val="00660CC3"/>
    <w:rsid w:val="006612B6"/>
    <w:rsid w:val="0066140D"/>
    <w:rsid w:val="00662BFE"/>
    <w:rsid w:val="00663519"/>
    <w:rsid w:val="006635FF"/>
    <w:rsid w:val="0066379C"/>
    <w:rsid w:val="00664229"/>
    <w:rsid w:val="00664E88"/>
    <w:rsid w:val="0066527C"/>
    <w:rsid w:val="00665A4F"/>
    <w:rsid w:val="00665AD7"/>
    <w:rsid w:val="00665D59"/>
    <w:rsid w:val="00665F08"/>
    <w:rsid w:val="00666025"/>
    <w:rsid w:val="0066639D"/>
    <w:rsid w:val="0066669B"/>
    <w:rsid w:val="0066699D"/>
    <w:rsid w:val="00667ACD"/>
    <w:rsid w:val="00667E1A"/>
    <w:rsid w:val="00670233"/>
    <w:rsid w:val="0067058A"/>
    <w:rsid w:val="00670DF5"/>
    <w:rsid w:val="00670E9D"/>
    <w:rsid w:val="00670FC6"/>
    <w:rsid w:val="006710B8"/>
    <w:rsid w:val="0067163D"/>
    <w:rsid w:val="00671821"/>
    <w:rsid w:val="0067231B"/>
    <w:rsid w:val="006725FA"/>
    <w:rsid w:val="00672B15"/>
    <w:rsid w:val="00672BF5"/>
    <w:rsid w:val="00672F12"/>
    <w:rsid w:val="00672F31"/>
    <w:rsid w:val="00672F75"/>
    <w:rsid w:val="006731E5"/>
    <w:rsid w:val="00673487"/>
    <w:rsid w:val="00673E03"/>
    <w:rsid w:val="00674221"/>
    <w:rsid w:val="006742E8"/>
    <w:rsid w:val="006746FE"/>
    <w:rsid w:val="00675068"/>
    <w:rsid w:val="00675354"/>
    <w:rsid w:val="00675491"/>
    <w:rsid w:val="0067549E"/>
    <w:rsid w:val="0067560C"/>
    <w:rsid w:val="00675718"/>
    <w:rsid w:val="00675F37"/>
    <w:rsid w:val="0067620D"/>
    <w:rsid w:val="006763F2"/>
    <w:rsid w:val="0067648A"/>
    <w:rsid w:val="0067654A"/>
    <w:rsid w:val="00676BA9"/>
    <w:rsid w:val="00676DA3"/>
    <w:rsid w:val="00677382"/>
    <w:rsid w:val="006778A9"/>
    <w:rsid w:val="00677CAE"/>
    <w:rsid w:val="00677F8B"/>
    <w:rsid w:val="00680176"/>
    <w:rsid w:val="00680179"/>
    <w:rsid w:val="0068046C"/>
    <w:rsid w:val="006806EF"/>
    <w:rsid w:val="00680C9B"/>
    <w:rsid w:val="00680F25"/>
    <w:rsid w:val="00681018"/>
    <w:rsid w:val="0068166B"/>
    <w:rsid w:val="00681AF0"/>
    <w:rsid w:val="0068230B"/>
    <w:rsid w:val="00682571"/>
    <w:rsid w:val="006825DC"/>
    <w:rsid w:val="006827FD"/>
    <w:rsid w:val="00683174"/>
    <w:rsid w:val="00683186"/>
    <w:rsid w:val="00683347"/>
    <w:rsid w:val="006838F0"/>
    <w:rsid w:val="006843AB"/>
    <w:rsid w:val="006843F6"/>
    <w:rsid w:val="006847A2"/>
    <w:rsid w:val="00684C0E"/>
    <w:rsid w:val="00684F95"/>
    <w:rsid w:val="0068542D"/>
    <w:rsid w:val="00685686"/>
    <w:rsid w:val="00685C6D"/>
    <w:rsid w:val="00685D21"/>
    <w:rsid w:val="00686315"/>
    <w:rsid w:val="00686725"/>
    <w:rsid w:val="006868BE"/>
    <w:rsid w:val="00686E5E"/>
    <w:rsid w:val="00686FA6"/>
    <w:rsid w:val="00687034"/>
    <w:rsid w:val="006877DD"/>
    <w:rsid w:val="00687A66"/>
    <w:rsid w:val="00687CA7"/>
    <w:rsid w:val="00687DD3"/>
    <w:rsid w:val="0069007F"/>
    <w:rsid w:val="0069020D"/>
    <w:rsid w:val="00690FE9"/>
    <w:rsid w:val="00691219"/>
    <w:rsid w:val="006917A2"/>
    <w:rsid w:val="0069191C"/>
    <w:rsid w:val="00691EAC"/>
    <w:rsid w:val="0069209D"/>
    <w:rsid w:val="00692194"/>
    <w:rsid w:val="00692823"/>
    <w:rsid w:val="006928CC"/>
    <w:rsid w:val="006931B4"/>
    <w:rsid w:val="006937FA"/>
    <w:rsid w:val="0069394E"/>
    <w:rsid w:val="00693EB1"/>
    <w:rsid w:val="00694A87"/>
    <w:rsid w:val="00694DFB"/>
    <w:rsid w:val="00695458"/>
    <w:rsid w:val="00695C50"/>
    <w:rsid w:val="0069609D"/>
    <w:rsid w:val="0069638E"/>
    <w:rsid w:val="00696563"/>
    <w:rsid w:val="00696601"/>
    <w:rsid w:val="006966C4"/>
    <w:rsid w:val="00696EC1"/>
    <w:rsid w:val="00696F58"/>
    <w:rsid w:val="00697310"/>
    <w:rsid w:val="00697C1F"/>
    <w:rsid w:val="00697D01"/>
    <w:rsid w:val="00697E3F"/>
    <w:rsid w:val="006A004F"/>
    <w:rsid w:val="006A0162"/>
    <w:rsid w:val="006A09D3"/>
    <w:rsid w:val="006A0BA7"/>
    <w:rsid w:val="006A0BDA"/>
    <w:rsid w:val="006A0C7F"/>
    <w:rsid w:val="006A113D"/>
    <w:rsid w:val="006A12D1"/>
    <w:rsid w:val="006A15B5"/>
    <w:rsid w:val="006A15BD"/>
    <w:rsid w:val="006A1940"/>
    <w:rsid w:val="006A1A0B"/>
    <w:rsid w:val="006A1D3C"/>
    <w:rsid w:val="006A1FEC"/>
    <w:rsid w:val="006A21B4"/>
    <w:rsid w:val="006A22CB"/>
    <w:rsid w:val="006A273F"/>
    <w:rsid w:val="006A2C19"/>
    <w:rsid w:val="006A2E94"/>
    <w:rsid w:val="006A39FF"/>
    <w:rsid w:val="006A3AA8"/>
    <w:rsid w:val="006A4C0D"/>
    <w:rsid w:val="006A55F6"/>
    <w:rsid w:val="006A5625"/>
    <w:rsid w:val="006A581A"/>
    <w:rsid w:val="006A65B9"/>
    <w:rsid w:val="006A6634"/>
    <w:rsid w:val="006B0125"/>
    <w:rsid w:val="006B050A"/>
    <w:rsid w:val="006B0954"/>
    <w:rsid w:val="006B0BD5"/>
    <w:rsid w:val="006B0BD7"/>
    <w:rsid w:val="006B18DD"/>
    <w:rsid w:val="006B1D77"/>
    <w:rsid w:val="006B2407"/>
    <w:rsid w:val="006B24F9"/>
    <w:rsid w:val="006B256C"/>
    <w:rsid w:val="006B2A6E"/>
    <w:rsid w:val="006B3834"/>
    <w:rsid w:val="006B4066"/>
    <w:rsid w:val="006B4316"/>
    <w:rsid w:val="006B58FB"/>
    <w:rsid w:val="006B5F19"/>
    <w:rsid w:val="006B694C"/>
    <w:rsid w:val="006B7189"/>
    <w:rsid w:val="006B7AE2"/>
    <w:rsid w:val="006C0361"/>
    <w:rsid w:val="006C0F50"/>
    <w:rsid w:val="006C177E"/>
    <w:rsid w:val="006C1A4E"/>
    <w:rsid w:val="006C1C18"/>
    <w:rsid w:val="006C259D"/>
    <w:rsid w:val="006C2D08"/>
    <w:rsid w:val="006C30DE"/>
    <w:rsid w:val="006C3500"/>
    <w:rsid w:val="006C393B"/>
    <w:rsid w:val="006C39F3"/>
    <w:rsid w:val="006C3CE5"/>
    <w:rsid w:val="006C4423"/>
    <w:rsid w:val="006C4527"/>
    <w:rsid w:val="006C4C22"/>
    <w:rsid w:val="006C4D37"/>
    <w:rsid w:val="006C4D90"/>
    <w:rsid w:val="006C4F08"/>
    <w:rsid w:val="006C517B"/>
    <w:rsid w:val="006C5304"/>
    <w:rsid w:val="006C5814"/>
    <w:rsid w:val="006C6647"/>
    <w:rsid w:val="006C67A2"/>
    <w:rsid w:val="006C6AC3"/>
    <w:rsid w:val="006C70EF"/>
    <w:rsid w:val="006C7469"/>
    <w:rsid w:val="006C7496"/>
    <w:rsid w:val="006C75C9"/>
    <w:rsid w:val="006C785C"/>
    <w:rsid w:val="006C7C43"/>
    <w:rsid w:val="006D01F4"/>
    <w:rsid w:val="006D020C"/>
    <w:rsid w:val="006D03E4"/>
    <w:rsid w:val="006D0400"/>
    <w:rsid w:val="006D0684"/>
    <w:rsid w:val="006D08D6"/>
    <w:rsid w:val="006D0D4E"/>
    <w:rsid w:val="006D0FE3"/>
    <w:rsid w:val="006D133F"/>
    <w:rsid w:val="006D1F05"/>
    <w:rsid w:val="006D2657"/>
    <w:rsid w:val="006D29A6"/>
    <w:rsid w:val="006D3681"/>
    <w:rsid w:val="006D3750"/>
    <w:rsid w:val="006D3970"/>
    <w:rsid w:val="006D3A1E"/>
    <w:rsid w:val="006D3B66"/>
    <w:rsid w:val="006D3C6D"/>
    <w:rsid w:val="006D4A32"/>
    <w:rsid w:val="006D4AC5"/>
    <w:rsid w:val="006D4C34"/>
    <w:rsid w:val="006D564A"/>
    <w:rsid w:val="006D5985"/>
    <w:rsid w:val="006D5FBC"/>
    <w:rsid w:val="006D61E8"/>
    <w:rsid w:val="006D6282"/>
    <w:rsid w:val="006D6819"/>
    <w:rsid w:val="006D7B1C"/>
    <w:rsid w:val="006D7F1A"/>
    <w:rsid w:val="006E0303"/>
    <w:rsid w:val="006E082C"/>
    <w:rsid w:val="006E0905"/>
    <w:rsid w:val="006E0C2B"/>
    <w:rsid w:val="006E1775"/>
    <w:rsid w:val="006E1D76"/>
    <w:rsid w:val="006E2008"/>
    <w:rsid w:val="006E20D4"/>
    <w:rsid w:val="006E2837"/>
    <w:rsid w:val="006E2CDC"/>
    <w:rsid w:val="006E2EEB"/>
    <w:rsid w:val="006E35F2"/>
    <w:rsid w:val="006E3845"/>
    <w:rsid w:val="006E38BD"/>
    <w:rsid w:val="006E3E6E"/>
    <w:rsid w:val="006E4083"/>
    <w:rsid w:val="006E4168"/>
    <w:rsid w:val="006E42E7"/>
    <w:rsid w:val="006E4333"/>
    <w:rsid w:val="006E436E"/>
    <w:rsid w:val="006E4875"/>
    <w:rsid w:val="006E4C05"/>
    <w:rsid w:val="006E5135"/>
    <w:rsid w:val="006E623B"/>
    <w:rsid w:val="006E644C"/>
    <w:rsid w:val="006E6A2F"/>
    <w:rsid w:val="006E6B07"/>
    <w:rsid w:val="006E6B5E"/>
    <w:rsid w:val="006E6D10"/>
    <w:rsid w:val="006E6E0E"/>
    <w:rsid w:val="006E76D1"/>
    <w:rsid w:val="006E781B"/>
    <w:rsid w:val="006E79F9"/>
    <w:rsid w:val="006F0344"/>
    <w:rsid w:val="006F0855"/>
    <w:rsid w:val="006F0BE4"/>
    <w:rsid w:val="006F0DE0"/>
    <w:rsid w:val="006F12D5"/>
    <w:rsid w:val="006F163C"/>
    <w:rsid w:val="006F1A5E"/>
    <w:rsid w:val="006F1C4D"/>
    <w:rsid w:val="006F1F10"/>
    <w:rsid w:val="006F2791"/>
    <w:rsid w:val="006F2DCF"/>
    <w:rsid w:val="006F2FFE"/>
    <w:rsid w:val="006F36BC"/>
    <w:rsid w:val="006F38A5"/>
    <w:rsid w:val="006F38AE"/>
    <w:rsid w:val="006F3F84"/>
    <w:rsid w:val="006F447C"/>
    <w:rsid w:val="006F44C4"/>
    <w:rsid w:val="006F4A02"/>
    <w:rsid w:val="006F4ACA"/>
    <w:rsid w:val="006F51BA"/>
    <w:rsid w:val="006F52AC"/>
    <w:rsid w:val="006F5AAD"/>
    <w:rsid w:val="006F61F8"/>
    <w:rsid w:val="006F6715"/>
    <w:rsid w:val="006F67B1"/>
    <w:rsid w:val="006F689F"/>
    <w:rsid w:val="006F6BE6"/>
    <w:rsid w:val="006F70D1"/>
    <w:rsid w:val="006F7305"/>
    <w:rsid w:val="006F739D"/>
    <w:rsid w:val="006F746F"/>
    <w:rsid w:val="006F785B"/>
    <w:rsid w:val="006F7E6E"/>
    <w:rsid w:val="00700DE8"/>
    <w:rsid w:val="00700E64"/>
    <w:rsid w:val="0070180D"/>
    <w:rsid w:val="007018C8"/>
    <w:rsid w:val="00701C54"/>
    <w:rsid w:val="00701EB1"/>
    <w:rsid w:val="00701FB6"/>
    <w:rsid w:val="0070209C"/>
    <w:rsid w:val="00702AA1"/>
    <w:rsid w:val="00702CA6"/>
    <w:rsid w:val="00702D8E"/>
    <w:rsid w:val="00703063"/>
    <w:rsid w:val="00703096"/>
    <w:rsid w:val="007032D6"/>
    <w:rsid w:val="007039D0"/>
    <w:rsid w:val="0070488A"/>
    <w:rsid w:val="00704F7E"/>
    <w:rsid w:val="0070536F"/>
    <w:rsid w:val="00705697"/>
    <w:rsid w:val="00706418"/>
    <w:rsid w:val="007067FB"/>
    <w:rsid w:val="00706A34"/>
    <w:rsid w:val="00707236"/>
    <w:rsid w:val="007073BE"/>
    <w:rsid w:val="00707D39"/>
    <w:rsid w:val="00707E13"/>
    <w:rsid w:val="00707FFC"/>
    <w:rsid w:val="00710487"/>
    <w:rsid w:val="0071068B"/>
    <w:rsid w:val="00711032"/>
    <w:rsid w:val="00711153"/>
    <w:rsid w:val="00711230"/>
    <w:rsid w:val="007112AD"/>
    <w:rsid w:val="00711316"/>
    <w:rsid w:val="00711558"/>
    <w:rsid w:val="00711D8E"/>
    <w:rsid w:val="00711DA0"/>
    <w:rsid w:val="00711F59"/>
    <w:rsid w:val="0071223D"/>
    <w:rsid w:val="0071227B"/>
    <w:rsid w:val="0071248B"/>
    <w:rsid w:val="007126CA"/>
    <w:rsid w:val="00712853"/>
    <w:rsid w:val="00712CA2"/>
    <w:rsid w:val="0071339D"/>
    <w:rsid w:val="00713416"/>
    <w:rsid w:val="0071380E"/>
    <w:rsid w:val="0071389A"/>
    <w:rsid w:val="007143AE"/>
    <w:rsid w:val="007146E9"/>
    <w:rsid w:val="007147AD"/>
    <w:rsid w:val="00714FC1"/>
    <w:rsid w:val="00715348"/>
    <w:rsid w:val="00715390"/>
    <w:rsid w:val="00715482"/>
    <w:rsid w:val="00715586"/>
    <w:rsid w:val="00715721"/>
    <w:rsid w:val="00715B5E"/>
    <w:rsid w:val="00716824"/>
    <w:rsid w:val="007170C5"/>
    <w:rsid w:val="00717181"/>
    <w:rsid w:val="00720048"/>
    <w:rsid w:val="007209EA"/>
    <w:rsid w:val="00720B38"/>
    <w:rsid w:val="00720E04"/>
    <w:rsid w:val="00720FA4"/>
    <w:rsid w:val="007219B9"/>
    <w:rsid w:val="00722076"/>
    <w:rsid w:val="0072231E"/>
    <w:rsid w:val="00722960"/>
    <w:rsid w:val="0072312C"/>
    <w:rsid w:val="0072344B"/>
    <w:rsid w:val="00723C3C"/>
    <w:rsid w:val="007240F7"/>
    <w:rsid w:val="00724397"/>
    <w:rsid w:val="00724CB5"/>
    <w:rsid w:val="00724CD1"/>
    <w:rsid w:val="00724F61"/>
    <w:rsid w:val="00725274"/>
    <w:rsid w:val="00725421"/>
    <w:rsid w:val="00725605"/>
    <w:rsid w:val="007257FB"/>
    <w:rsid w:val="00726029"/>
    <w:rsid w:val="0072643A"/>
    <w:rsid w:val="00726943"/>
    <w:rsid w:val="00726F9F"/>
    <w:rsid w:val="00727395"/>
    <w:rsid w:val="007273AB"/>
    <w:rsid w:val="007304D4"/>
    <w:rsid w:val="00730C68"/>
    <w:rsid w:val="007311BE"/>
    <w:rsid w:val="007319BA"/>
    <w:rsid w:val="007319CB"/>
    <w:rsid w:val="00731B8B"/>
    <w:rsid w:val="00731D43"/>
    <w:rsid w:val="0073211A"/>
    <w:rsid w:val="007321B3"/>
    <w:rsid w:val="007329B1"/>
    <w:rsid w:val="00732E7E"/>
    <w:rsid w:val="00732F53"/>
    <w:rsid w:val="007330D9"/>
    <w:rsid w:val="0073314B"/>
    <w:rsid w:val="007332FF"/>
    <w:rsid w:val="007339DD"/>
    <w:rsid w:val="00733B59"/>
    <w:rsid w:val="00733C76"/>
    <w:rsid w:val="007340DD"/>
    <w:rsid w:val="00734684"/>
    <w:rsid w:val="00734B7A"/>
    <w:rsid w:val="00734E41"/>
    <w:rsid w:val="0073513C"/>
    <w:rsid w:val="00735168"/>
    <w:rsid w:val="00735673"/>
    <w:rsid w:val="00735C4A"/>
    <w:rsid w:val="00735C89"/>
    <w:rsid w:val="00735CCD"/>
    <w:rsid w:val="007363C0"/>
    <w:rsid w:val="00737336"/>
    <w:rsid w:val="00737927"/>
    <w:rsid w:val="007407AB"/>
    <w:rsid w:val="007407F1"/>
    <w:rsid w:val="0074090F"/>
    <w:rsid w:val="00740955"/>
    <w:rsid w:val="00740B11"/>
    <w:rsid w:val="0074130D"/>
    <w:rsid w:val="007413FA"/>
    <w:rsid w:val="0074274B"/>
    <w:rsid w:val="00743214"/>
    <w:rsid w:val="007435DD"/>
    <w:rsid w:val="00743E1E"/>
    <w:rsid w:val="00743EAB"/>
    <w:rsid w:val="007442AE"/>
    <w:rsid w:val="007442C5"/>
    <w:rsid w:val="00744CEA"/>
    <w:rsid w:val="00745B58"/>
    <w:rsid w:val="00745BB5"/>
    <w:rsid w:val="0074674E"/>
    <w:rsid w:val="0074756E"/>
    <w:rsid w:val="00747D9B"/>
    <w:rsid w:val="00747FD8"/>
    <w:rsid w:val="0075042E"/>
    <w:rsid w:val="00750DBE"/>
    <w:rsid w:val="00750E24"/>
    <w:rsid w:val="007513FE"/>
    <w:rsid w:val="0075157E"/>
    <w:rsid w:val="00751891"/>
    <w:rsid w:val="00751F0B"/>
    <w:rsid w:val="007521DE"/>
    <w:rsid w:val="007523BA"/>
    <w:rsid w:val="00752BEA"/>
    <w:rsid w:val="00752BEE"/>
    <w:rsid w:val="00752BF1"/>
    <w:rsid w:val="00752C95"/>
    <w:rsid w:val="00753149"/>
    <w:rsid w:val="00753233"/>
    <w:rsid w:val="007537A3"/>
    <w:rsid w:val="0075391A"/>
    <w:rsid w:val="007551F8"/>
    <w:rsid w:val="00755210"/>
    <w:rsid w:val="00755682"/>
    <w:rsid w:val="00756577"/>
    <w:rsid w:val="00756FA5"/>
    <w:rsid w:val="0075708F"/>
    <w:rsid w:val="00757219"/>
    <w:rsid w:val="007579F5"/>
    <w:rsid w:val="00757AD4"/>
    <w:rsid w:val="00757C91"/>
    <w:rsid w:val="007601FC"/>
    <w:rsid w:val="007608A2"/>
    <w:rsid w:val="00760A81"/>
    <w:rsid w:val="00761F5C"/>
    <w:rsid w:val="007621F1"/>
    <w:rsid w:val="00762C8A"/>
    <w:rsid w:val="00763098"/>
    <w:rsid w:val="0076311D"/>
    <w:rsid w:val="007634BB"/>
    <w:rsid w:val="00763510"/>
    <w:rsid w:val="007636DB"/>
    <w:rsid w:val="00763A91"/>
    <w:rsid w:val="007665CD"/>
    <w:rsid w:val="00767563"/>
    <w:rsid w:val="007679FB"/>
    <w:rsid w:val="00767AE9"/>
    <w:rsid w:val="0077039C"/>
    <w:rsid w:val="00770848"/>
    <w:rsid w:val="00770904"/>
    <w:rsid w:val="00770EB2"/>
    <w:rsid w:val="00771BD6"/>
    <w:rsid w:val="00771DBB"/>
    <w:rsid w:val="00771DED"/>
    <w:rsid w:val="00771EC5"/>
    <w:rsid w:val="00771FAC"/>
    <w:rsid w:val="00772121"/>
    <w:rsid w:val="00772BDB"/>
    <w:rsid w:val="00772DAA"/>
    <w:rsid w:val="007731A4"/>
    <w:rsid w:val="007731DB"/>
    <w:rsid w:val="007731E4"/>
    <w:rsid w:val="00773275"/>
    <w:rsid w:val="007734CA"/>
    <w:rsid w:val="00773D02"/>
    <w:rsid w:val="00773EDD"/>
    <w:rsid w:val="0077435D"/>
    <w:rsid w:val="007744A6"/>
    <w:rsid w:val="00774526"/>
    <w:rsid w:val="0077464B"/>
    <w:rsid w:val="00774962"/>
    <w:rsid w:val="00774A4F"/>
    <w:rsid w:val="00774D21"/>
    <w:rsid w:val="007762AA"/>
    <w:rsid w:val="007765D3"/>
    <w:rsid w:val="00776FEA"/>
    <w:rsid w:val="007772CE"/>
    <w:rsid w:val="00777C82"/>
    <w:rsid w:val="00780233"/>
    <w:rsid w:val="007804F1"/>
    <w:rsid w:val="0078054A"/>
    <w:rsid w:val="00780A9A"/>
    <w:rsid w:val="00780F8B"/>
    <w:rsid w:val="007813E6"/>
    <w:rsid w:val="007818CC"/>
    <w:rsid w:val="00781991"/>
    <w:rsid w:val="00782529"/>
    <w:rsid w:val="00782732"/>
    <w:rsid w:val="007829FB"/>
    <w:rsid w:val="00782FA2"/>
    <w:rsid w:val="0078314B"/>
    <w:rsid w:val="0078320E"/>
    <w:rsid w:val="0078324A"/>
    <w:rsid w:val="007834B5"/>
    <w:rsid w:val="00783772"/>
    <w:rsid w:val="00783D2C"/>
    <w:rsid w:val="00783DC6"/>
    <w:rsid w:val="00784081"/>
    <w:rsid w:val="0078408A"/>
    <w:rsid w:val="00784575"/>
    <w:rsid w:val="0078477D"/>
    <w:rsid w:val="00784DCF"/>
    <w:rsid w:val="00784FA5"/>
    <w:rsid w:val="007856DD"/>
    <w:rsid w:val="00785C02"/>
    <w:rsid w:val="00785E9F"/>
    <w:rsid w:val="0078658F"/>
    <w:rsid w:val="00786EEE"/>
    <w:rsid w:val="0078734B"/>
    <w:rsid w:val="00787533"/>
    <w:rsid w:val="00787AE0"/>
    <w:rsid w:val="00787EA1"/>
    <w:rsid w:val="00787F78"/>
    <w:rsid w:val="00790423"/>
    <w:rsid w:val="00790A16"/>
    <w:rsid w:val="00790BD2"/>
    <w:rsid w:val="00790BE3"/>
    <w:rsid w:val="00790FF0"/>
    <w:rsid w:val="00791390"/>
    <w:rsid w:val="00791723"/>
    <w:rsid w:val="00791D6E"/>
    <w:rsid w:val="00791DC8"/>
    <w:rsid w:val="00792024"/>
    <w:rsid w:val="00792346"/>
    <w:rsid w:val="00792642"/>
    <w:rsid w:val="0079269F"/>
    <w:rsid w:val="007926A3"/>
    <w:rsid w:val="007930D5"/>
    <w:rsid w:val="00793F8B"/>
    <w:rsid w:val="0079442F"/>
    <w:rsid w:val="00794730"/>
    <w:rsid w:val="00794A4B"/>
    <w:rsid w:val="007950D1"/>
    <w:rsid w:val="00795535"/>
    <w:rsid w:val="00795579"/>
    <w:rsid w:val="0079557D"/>
    <w:rsid w:val="00796152"/>
    <w:rsid w:val="0079618E"/>
    <w:rsid w:val="0079686D"/>
    <w:rsid w:val="007A01C7"/>
    <w:rsid w:val="007A02DE"/>
    <w:rsid w:val="007A060E"/>
    <w:rsid w:val="007A0AC3"/>
    <w:rsid w:val="007A0CEF"/>
    <w:rsid w:val="007A1487"/>
    <w:rsid w:val="007A24AB"/>
    <w:rsid w:val="007A2B90"/>
    <w:rsid w:val="007A2E72"/>
    <w:rsid w:val="007A2EA0"/>
    <w:rsid w:val="007A36B4"/>
    <w:rsid w:val="007A3767"/>
    <w:rsid w:val="007A37B0"/>
    <w:rsid w:val="007A39D1"/>
    <w:rsid w:val="007A40DC"/>
    <w:rsid w:val="007A4DAF"/>
    <w:rsid w:val="007A4EB6"/>
    <w:rsid w:val="007A4FB4"/>
    <w:rsid w:val="007A5062"/>
    <w:rsid w:val="007A5460"/>
    <w:rsid w:val="007A5511"/>
    <w:rsid w:val="007A5E38"/>
    <w:rsid w:val="007A5FF1"/>
    <w:rsid w:val="007A64F4"/>
    <w:rsid w:val="007A6E2E"/>
    <w:rsid w:val="007A72F1"/>
    <w:rsid w:val="007A7807"/>
    <w:rsid w:val="007B1063"/>
    <w:rsid w:val="007B1199"/>
    <w:rsid w:val="007B16A0"/>
    <w:rsid w:val="007B1AB9"/>
    <w:rsid w:val="007B28A5"/>
    <w:rsid w:val="007B2F06"/>
    <w:rsid w:val="007B37A9"/>
    <w:rsid w:val="007B411B"/>
    <w:rsid w:val="007B4141"/>
    <w:rsid w:val="007B429B"/>
    <w:rsid w:val="007B44DE"/>
    <w:rsid w:val="007B45B6"/>
    <w:rsid w:val="007B498C"/>
    <w:rsid w:val="007B504D"/>
    <w:rsid w:val="007B5297"/>
    <w:rsid w:val="007B52A6"/>
    <w:rsid w:val="007B54D7"/>
    <w:rsid w:val="007B5540"/>
    <w:rsid w:val="007B5705"/>
    <w:rsid w:val="007B591C"/>
    <w:rsid w:val="007B5A11"/>
    <w:rsid w:val="007B5FB8"/>
    <w:rsid w:val="007B6077"/>
    <w:rsid w:val="007B63AB"/>
    <w:rsid w:val="007B71A6"/>
    <w:rsid w:val="007B72A7"/>
    <w:rsid w:val="007B734C"/>
    <w:rsid w:val="007B7623"/>
    <w:rsid w:val="007B7873"/>
    <w:rsid w:val="007C0833"/>
    <w:rsid w:val="007C08FD"/>
    <w:rsid w:val="007C0B7B"/>
    <w:rsid w:val="007C16C4"/>
    <w:rsid w:val="007C1BBD"/>
    <w:rsid w:val="007C1EDC"/>
    <w:rsid w:val="007C1F59"/>
    <w:rsid w:val="007C262C"/>
    <w:rsid w:val="007C2B9D"/>
    <w:rsid w:val="007C2F3C"/>
    <w:rsid w:val="007C336B"/>
    <w:rsid w:val="007C41DE"/>
    <w:rsid w:val="007C42E2"/>
    <w:rsid w:val="007C4B61"/>
    <w:rsid w:val="007C4EDA"/>
    <w:rsid w:val="007C5239"/>
    <w:rsid w:val="007C52DB"/>
    <w:rsid w:val="007C5399"/>
    <w:rsid w:val="007C5CFE"/>
    <w:rsid w:val="007C6234"/>
    <w:rsid w:val="007C6BA2"/>
    <w:rsid w:val="007C6DBC"/>
    <w:rsid w:val="007C702A"/>
    <w:rsid w:val="007C707F"/>
    <w:rsid w:val="007C7C9C"/>
    <w:rsid w:val="007C7CB1"/>
    <w:rsid w:val="007C7DB0"/>
    <w:rsid w:val="007C7E46"/>
    <w:rsid w:val="007D022C"/>
    <w:rsid w:val="007D04E2"/>
    <w:rsid w:val="007D1361"/>
    <w:rsid w:val="007D1522"/>
    <w:rsid w:val="007D1D18"/>
    <w:rsid w:val="007D2BA1"/>
    <w:rsid w:val="007D2C98"/>
    <w:rsid w:val="007D2ED0"/>
    <w:rsid w:val="007D347A"/>
    <w:rsid w:val="007D35D6"/>
    <w:rsid w:val="007D4075"/>
    <w:rsid w:val="007D4262"/>
    <w:rsid w:val="007D43FF"/>
    <w:rsid w:val="007D4879"/>
    <w:rsid w:val="007D4E0C"/>
    <w:rsid w:val="007D5484"/>
    <w:rsid w:val="007D563B"/>
    <w:rsid w:val="007D57BF"/>
    <w:rsid w:val="007D5C5E"/>
    <w:rsid w:val="007D5D0F"/>
    <w:rsid w:val="007D6464"/>
    <w:rsid w:val="007D7225"/>
    <w:rsid w:val="007D7355"/>
    <w:rsid w:val="007D7A69"/>
    <w:rsid w:val="007D7DFC"/>
    <w:rsid w:val="007D7E56"/>
    <w:rsid w:val="007E046B"/>
    <w:rsid w:val="007E061C"/>
    <w:rsid w:val="007E0B67"/>
    <w:rsid w:val="007E111C"/>
    <w:rsid w:val="007E17DD"/>
    <w:rsid w:val="007E23B3"/>
    <w:rsid w:val="007E250D"/>
    <w:rsid w:val="007E300A"/>
    <w:rsid w:val="007E30E9"/>
    <w:rsid w:val="007E352D"/>
    <w:rsid w:val="007E3BFC"/>
    <w:rsid w:val="007E41AC"/>
    <w:rsid w:val="007E4758"/>
    <w:rsid w:val="007E4A26"/>
    <w:rsid w:val="007E4CD4"/>
    <w:rsid w:val="007E4EF4"/>
    <w:rsid w:val="007E567D"/>
    <w:rsid w:val="007E5909"/>
    <w:rsid w:val="007E5D1F"/>
    <w:rsid w:val="007E5F4F"/>
    <w:rsid w:val="007E6277"/>
    <w:rsid w:val="007E6302"/>
    <w:rsid w:val="007E6B5E"/>
    <w:rsid w:val="007E6C2A"/>
    <w:rsid w:val="007F00A0"/>
    <w:rsid w:val="007F00F8"/>
    <w:rsid w:val="007F0871"/>
    <w:rsid w:val="007F0ADE"/>
    <w:rsid w:val="007F0C05"/>
    <w:rsid w:val="007F0C57"/>
    <w:rsid w:val="007F0C9D"/>
    <w:rsid w:val="007F0DFB"/>
    <w:rsid w:val="007F192A"/>
    <w:rsid w:val="007F1CD4"/>
    <w:rsid w:val="007F2096"/>
    <w:rsid w:val="007F2519"/>
    <w:rsid w:val="007F2647"/>
    <w:rsid w:val="007F30E1"/>
    <w:rsid w:val="007F35CC"/>
    <w:rsid w:val="007F3A58"/>
    <w:rsid w:val="007F5B96"/>
    <w:rsid w:val="007F5BB1"/>
    <w:rsid w:val="007F5F77"/>
    <w:rsid w:val="007F6AC8"/>
    <w:rsid w:val="007F704E"/>
    <w:rsid w:val="007F708E"/>
    <w:rsid w:val="007F76D4"/>
    <w:rsid w:val="007F76F7"/>
    <w:rsid w:val="007F7895"/>
    <w:rsid w:val="007F7ACD"/>
    <w:rsid w:val="007F7AEE"/>
    <w:rsid w:val="007F7F17"/>
    <w:rsid w:val="0080013E"/>
    <w:rsid w:val="00801631"/>
    <w:rsid w:val="008017EF"/>
    <w:rsid w:val="008020B1"/>
    <w:rsid w:val="008024F7"/>
    <w:rsid w:val="00803698"/>
    <w:rsid w:val="008038E5"/>
    <w:rsid w:val="00803E7B"/>
    <w:rsid w:val="0080409F"/>
    <w:rsid w:val="008040D8"/>
    <w:rsid w:val="00804559"/>
    <w:rsid w:val="00804630"/>
    <w:rsid w:val="00804E35"/>
    <w:rsid w:val="008054A0"/>
    <w:rsid w:val="0080592E"/>
    <w:rsid w:val="008059AE"/>
    <w:rsid w:val="00805AA0"/>
    <w:rsid w:val="00806122"/>
    <w:rsid w:val="00806299"/>
    <w:rsid w:val="00806B00"/>
    <w:rsid w:val="00806C48"/>
    <w:rsid w:val="008072BD"/>
    <w:rsid w:val="00807674"/>
    <w:rsid w:val="00807689"/>
    <w:rsid w:val="008101A4"/>
    <w:rsid w:val="00810C8D"/>
    <w:rsid w:val="00810FF3"/>
    <w:rsid w:val="00811143"/>
    <w:rsid w:val="00811478"/>
    <w:rsid w:val="00811A1F"/>
    <w:rsid w:val="00811FCB"/>
    <w:rsid w:val="0081232C"/>
    <w:rsid w:val="0081292A"/>
    <w:rsid w:val="008129A0"/>
    <w:rsid w:val="00812FAC"/>
    <w:rsid w:val="00813AA8"/>
    <w:rsid w:val="00813B17"/>
    <w:rsid w:val="008142B2"/>
    <w:rsid w:val="00814301"/>
    <w:rsid w:val="008144A0"/>
    <w:rsid w:val="00814573"/>
    <w:rsid w:val="00814F2B"/>
    <w:rsid w:val="00815023"/>
    <w:rsid w:val="008153A8"/>
    <w:rsid w:val="008154F8"/>
    <w:rsid w:val="00815AC6"/>
    <w:rsid w:val="00815B52"/>
    <w:rsid w:val="00815BE6"/>
    <w:rsid w:val="008160F7"/>
    <w:rsid w:val="0081628A"/>
    <w:rsid w:val="008162B8"/>
    <w:rsid w:val="008164E9"/>
    <w:rsid w:val="008166ED"/>
    <w:rsid w:val="008169DD"/>
    <w:rsid w:val="00816AF8"/>
    <w:rsid w:val="00817089"/>
    <w:rsid w:val="00817895"/>
    <w:rsid w:val="00817ECD"/>
    <w:rsid w:val="00821913"/>
    <w:rsid w:val="00821A9F"/>
    <w:rsid w:val="00821B9C"/>
    <w:rsid w:val="00821FA0"/>
    <w:rsid w:val="008224C8"/>
    <w:rsid w:val="00822CAC"/>
    <w:rsid w:val="0082309A"/>
    <w:rsid w:val="008230A4"/>
    <w:rsid w:val="00823489"/>
    <w:rsid w:val="00823E1B"/>
    <w:rsid w:val="0082427C"/>
    <w:rsid w:val="0082448D"/>
    <w:rsid w:val="0082451C"/>
    <w:rsid w:val="00824A28"/>
    <w:rsid w:val="00824C41"/>
    <w:rsid w:val="00824FAE"/>
    <w:rsid w:val="00825763"/>
    <w:rsid w:val="0082589A"/>
    <w:rsid w:val="00826BE2"/>
    <w:rsid w:val="008277F0"/>
    <w:rsid w:val="00827850"/>
    <w:rsid w:val="00827C4E"/>
    <w:rsid w:val="00827C74"/>
    <w:rsid w:val="00827D0A"/>
    <w:rsid w:val="008301AD"/>
    <w:rsid w:val="0083074A"/>
    <w:rsid w:val="008309A2"/>
    <w:rsid w:val="008317F2"/>
    <w:rsid w:val="008319A4"/>
    <w:rsid w:val="00831E94"/>
    <w:rsid w:val="00831EC2"/>
    <w:rsid w:val="00832020"/>
    <w:rsid w:val="00832265"/>
    <w:rsid w:val="008322D9"/>
    <w:rsid w:val="00832706"/>
    <w:rsid w:val="00832806"/>
    <w:rsid w:val="00832892"/>
    <w:rsid w:val="00832932"/>
    <w:rsid w:val="00832D95"/>
    <w:rsid w:val="00832FC8"/>
    <w:rsid w:val="00832FDF"/>
    <w:rsid w:val="0083333C"/>
    <w:rsid w:val="00833C0E"/>
    <w:rsid w:val="00833F22"/>
    <w:rsid w:val="00834142"/>
    <w:rsid w:val="00834182"/>
    <w:rsid w:val="00834289"/>
    <w:rsid w:val="008343E1"/>
    <w:rsid w:val="008347DF"/>
    <w:rsid w:val="008348D2"/>
    <w:rsid w:val="00834B39"/>
    <w:rsid w:val="00834B85"/>
    <w:rsid w:val="008353F4"/>
    <w:rsid w:val="008355F8"/>
    <w:rsid w:val="008358BC"/>
    <w:rsid w:val="00835E91"/>
    <w:rsid w:val="00835EC6"/>
    <w:rsid w:val="00836126"/>
    <w:rsid w:val="00836399"/>
    <w:rsid w:val="008364AB"/>
    <w:rsid w:val="0083678C"/>
    <w:rsid w:val="008367BF"/>
    <w:rsid w:val="00836E59"/>
    <w:rsid w:val="00836F74"/>
    <w:rsid w:val="00836FEB"/>
    <w:rsid w:val="008372A7"/>
    <w:rsid w:val="00837674"/>
    <w:rsid w:val="00837C8D"/>
    <w:rsid w:val="00840455"/>
    <w:rsid w:val="00841A1B"/>
    <w:rsid w:val="00841B5D"/>
    <w:rsid w:val="00841CD7"/>
    <w:rsid w:val="00841FA2"/>
    <w:rsid w:val="00842229"/>
    <w:rsid w:val="008424BA"/>
    <w:rsid w:val="00842911"/>
    <w:rsid w:val="00842AB1"/>
    <w:rsid w:val="00842E3C"/>
    <w:rsid w:val="0084309C"/>
    <w:rsid w:val="00843491"/>
    <w:rsid w:val="00843546"/>
    <w:rsid w:val="008440C4"/>
    <w:rsid w:val="0084432B"/>
    <w:rsid w:val="008445D7"/>
    <w:rsid w:val="00844729"/>
    <w:rsid w:val="00845692"/>
    <w:rsid w:val="00846BCB"/>
    <w:rsid w:val="0084799E"/>
    <w:rsid w:val="00847ACC"/>
    <w:rsid w:val="00847B3F"/>
    <w:rsid w:val="00847EE8"/>
    <w:rsid w:val="0085007F"/>
    <w:rsid w:val="008502C7"/>
    <w:rsid w:val="0085033B"/>
    <w:rsid w:val="00850A7A"/>
    <w:rsid w:val="00850E0B"/>
    <w:rsid w:val="0085155C"/>
    <w:rsid w:val="00852249"/>
    <w:rsid w:val="008527A8"/>
    <w:rsid w:val="00852CA2"/>
    <w:rsid w:val="00852DA2"/>
    <w:rsid w:val="00852E6E"/>
    <w:rsid w:val="0085300B"/>
    <w:rsid w:val="008530BA"/>
    <w:rsid w:val="00853232"/>
    <w:rsid w:val="0085345E"/>
    <w:rsid w:val="0085379E"/>
    <w:rsid w:val="00853A2E"/>
    <w:rsid w:val="00853D04"/>
    <w:rsid w:val="00853D59"/>
    <w:rsid w:val="00853F25"/>
    <w:rsid w:val="00855496"/>
    <w:rsid w:val="00855512"/>
    <w:rsid w:val="0085576C"/>
    <w:rsid w:val="00857013"/>
    <w:rsid w:val="00857267"/>
    <w:rsid w:val="0086079E"/>
    <w:rsid w:val="00860A79"/>
    <w:rsid w:val="00860C85"/>
    <w:rsid w:val="0086124A"/>
    <w:rsid w:val="00861305"/>
    <w:rsid w:val="008618B2"/>
    <w:rsid w:val="008619AC"/>
    <w:rsid w:val="008624EA"/>
    <w:rsid w:val="008629A5"/>
    <w:rsid w:val="00862B70"/>
    <w:rsid w:val="008632D7"/>
    <w:rsid w:val="008638D0"/>
    <w:rsid w:val="0086401B"/>
    <w:rsid w:val="008649CE"/>
    <w:rsid w:val="008654B6"/>
    <w:rsid w:val="008657FC"/>
    <w:rsid w:val="00865B21"/>
    <w:rsid w:val="00865E18"/>
    <w:rsid w:val="008661CC"/>
    <w:rsid w:val="00866264"/>
    <w:rsid w:val="008663CB"/>
    <w:rsid w:val="00866571"/>
    <w:rsid w:val="00866F76"/>
    <w:rsid w:val="00867649"/>
    <w:rsid w:val="00867BB4"/>
    <w:rsid w:val="0087011C"/>
    <w:rsid w:val="0087046C"/>
    <w:rsid w:val="00870774"/>
    <w:rsid w:val="00870AF5"/>
    <w:rsid w:val="00871746"/>
    <w:rsid w:val="00871BF3"/>
    <w:rsid w:val="00871E50"/>
    <w:rsid w:val="00871FE3"/>
    <w:rsid w:val="00873506"/>
    <w:rsid w:val="008735C2"/>
    <w:rsid w:val="00873E6B"/>
    <w:rsid w:val="00874BEE"/>
    <w:rsid w:val="0087569E"/>
    <w:rsid w:val="00875BF4"/>
    <w:rsid w:val="0087610F"/>
    <w:rsid w:val="0087655B"/>
    <w:rsid w:val="00876BCE"/>
    <w:rsid w:val="00876C72"/>
    <w:rsid w:val="008778B4"/>
    <w:rsid w:val="008778CB"/>
    <w:rsid w:val="00877B2E"/>
    <w:rsid w:val="0088002C"/>
    <w:rsid w:val="00880193"/>
    <w:rsid w:val="008809D9"/>
    <w:rsid w:val="008813C4"/>
    <w:rsid w:val="008815E0"/>
    <w:rsid w:val="00881A2C"/>
    <w:rsid w:val="00881E81"/>
    <w:rsid w:val="0088249D"/>
    <w:rsid w:val="008825C1"/>
    <w:rsid w:val="00882BE9"/>
    <w:rsid w:val="00882C77"/>
    <w:rsid w:val="00882FC2"/>
    <w:rsid w:val="0088345E"/>
    <w:rsid w:val="00883943"/>
    <w:rsid w:val="00883A47"/>
    <w:rsid w:val="00883A64"/>
    <w:rsid w:val="00884B1F"/>
    <w:rsid w:val="00885174"/>
    <w:rsid w:val="00885559"/>
    <w:rsid w:val="00885747"/>
    <w:rsid w:val="008857C9"/>
    <w:rsid w:val="008859B6"/>
    <w:rsid w:val="008859C0"/>
    <w:rsid w:val="00885A7C"/>
    <w:rsid w:val="0088637B"/>
    <w:rsid w:val="0088664C"/>
    <w:rsid w:val="00886A4C"/>
    <w:rsid w:val="008876FE"/>
    <w:rsid w:val="00887924"/>
    <w:rsid w:val="00887CF1"/>
    <w:rsid w:val="00887FC8"/>
    <w:rsid w:val="00890774"/>
    <w:rsid w:val="00890C47"/>
    <w:rsid w:val="00890C4F"/>
    <w:rsid w:val="00891016"/>
    <w:rsid w:val="008915B9"/>
    <w:rsid w:val="00891819"/>
    <w:rsid w:val="00891B75"/>
    <w:rsid w:val="00891C5C"/>
    <w:rsid w:val="00891DB5"/>
    <w:rsid w:val="008920C0"/>
    <w:rsid w:val="00892315"/>
    <w:rsid w:val="008923F4"/>
    <w:rsid w:val="008924CE"/>
    <w:rsid w:val="00892617"/>
    <w:rsid w:val="008926B4"/>
    <w:rsid w:val="0089320A"/>
    <w:rsid w:val="0089329F"/>
    <w:rsid w:val="00893D2E"/>
    <w:rsid w:val="00894576"/>
    <w:rsid w:val="00894649"/>
    <w:rsid w:val="00894716"/>
    <w:rsid w:val="00894AE7"/>
    <w:rsid w:val="00895371"/>
    <w:rsid w:val="00895718"/>
    <w:rsid w:val="00895AB1"/>
    <w:rsid w:val="00896712"/>
    <w:rsid w:val="008971C7"/>
    <w:rsid w:val="0089744D"/>
    <w:rsid w:val="008A0353"/>
    <w:rsid w:val="008A0397"/>
    <w:rsid w:val="008A074F"/>
    <w:rsid w:val="008A0F35"/>
    <w:rsid w:val="008A10EE"/>
    <w:rsid w:val="008A11C4"/>
    <w:rsid w:val="008A14F9"/>
    <w:rsid w:val="008A185C"/>
    <w:rsid w:val="008A19A3"/>
    <w:rsid w:val="008A1C83"/>
    <w:rsid w:val="008A2812"/>
    <w:rsid w:val="008A2BAA"/>
    <w:rsid w:val="008A30D7"/>
    <w:rsid w:val="008A3B23"/>
    <w:rsid w:val="008A3E3F"/>
    <w:rsid w:val="008A402F"/>
    <w:rsid w:val="008A4093"/>
    <w:rsid w:val="008A40D9"/>
    <w:rsid w:val="008A41F8"/>
    <w:rsid w:val="008A47FF"/>
    <w:rsid w:val="008A4892"/>
    <w:rsid w:val="008A529B"/>
    <w:rsid w:val="008A5508"/>
    <w:rsid w:val="008A581E"/>
    <w:rsid w:val="008A61CD"/>
    <w:rsid w:val="008A7599"/>
    <w:rsid w:val="008B06DB"/>
    <w:rsid w:val="008B0B12"/>
    <w:rsid w:val="008B0BFD"/>
    <w:rsid w:val="008B0D6E"/>
    <w:rsid w:val="008B1896"/>
    <w:rsid w:val="008B20AA"/>
    <w:rsid w:val="008B2622"/>
    <w:rsid w:val="008B2D10"/>
    <w:rsid w:val="008B3C2A"/>
    <w:rsid w:val="008B4347"/>
    <w:rsid w:val="008B49DD"/>
    <w:rsid w:val="008B4D08"/>
    <w:rsid w:val="008B5800"/>
    <w:rsid w:val="008B5D0D"/>
    <w:rsid w:val="008B5E17"/>
    <w:rsid w:val="008B5FDA"/>
    <w:rsid w:val="008B62D4"/>
    <w:rsid w:val="008B6868"/>
    <w:rsid w:val="008B68DD"/>
    <w:rsid w:val="008B6CAD"/>
    <w:rsid w:val="008B6D90"/>
    <w:rsid w:val="008B6E53"/>
    <w:rsid w:val="008B6EF3"/>
    <w:rsid w:val="008B78D8"/>
    <w:rsid w:val="008B7915"/>
    <w:rsid w:val="008B7ABA"/>
    <w:rsid w:val="008B7CE6"/>
    <w:rsid w:val="008B7D99"/>
    <w:rsid w:val="008B7FC9"/>
    <w:rsid w:val="008C1379"/>
    <w:rsid w:val="008C1484"/>
    <w:rsid w:val="008C19AB"/>
    <w:rsid w:val="008C233D"/>
    <w:rsid w:val="008C236C"/>
    <w:rsid w:val="008C2B5A"/>
    <w:rsid w:val="008C33D9"/>
    <w:rsid w:val="008C3637"/>
    <w:rsid w:val="008C3939"/>
    <w:rsid w:val="008C3AC9"/>
    <w:rsid w:val="008C3CEC"/>
    <w:rsid w:val="008C42A6"/>
    <w:rsid w:val="008C4B4B"/>
    <w:rsid w:val="008C5193"/>
    <w:rsid w:val="008C51E3"/>
    <w:rsid w:val="008C575C"/>
    <w:rsid w:val="008C5C24"/>
    <w:rsid w:val="008C5C75"/>
    <w:rsid w:val="008C5F69"/>
    <w:rsid w:val="008C62D4"/>
    <w:rsid w:val="008C676F"/>
    <w:rsid w:val="008C67E7"/>
    <w:rsid w:val="008C68AC"/>
    <w:rsid w:val="008C7908"/>
    <w:rsid w:val="008C7C1E"/>
    <w:rsid w:val="008C7F27"/>
    <w:rsid w:val="008D0E75"/>
    <w:rsid w:val="008D1E08"/>
    <w:rsid w:val="008D1F40"/>
    <w:rsid w:val="008D22BF"/>
    <w:rsid w:val="008D22C7"/>
    <w:rsid w:val="008D22D4"/>
    <w:rsid w:val="008D2F35"/>
    <w:rsid w:val="008D3450"/>
    <w:rsid w:val="008D345C"/>
    <w:rsid w:val="008D3847"/>
    <w:rsid w:val="008D3A67"/>
    <w:rsid w:val="008D4206"/>
    <w:rsid w:val="008D45D3"/>
    <w:rsid w:val="008D49BE"/>
    <w:rsid w:val="008D4BD8"/>
    <w:rsid w:val="008D4CFF"/>
    <w:rsid w:val="008D4DB4"/>
    <w:rsid w:val="008D5BE0"/>
    <w:rsid w:val="008D5CC0"/>
    <w:rsid w:val="008D600A"/>
    <w:rsid w:val="008D603A"/>
    <w:rsid w:val="008D6C03"/>
    <w:rsid w:val="008D72A6"/>
    <w:rsid w:val="008D7C9A"/>
    <w:rsid w:val="008E020A"/>
    <w:rsid w:val="008E02EB"/>
    <w:rsid w:val="008E0ADF"/>
    <w:rsid w:val="008E0DBD"/>
    <w:rsid w:val="008E14F2"/>
    <w:rsid w:val="008E1A1D"/>
    <w:rsid w:val="008E1A5D"/>
    <w:rsid w:val="008E29FA"/>
    <w:rsid w:val="008E3034"/>
    <w:rsid w:val="008E3125"/>
    <w:rsid w:val="008E31ED"/>
    <w:rsid w:val="008E3843"/>
    <w:rsid w:val="008E38FB"/>
    <w:rsid w:val="008E3ABA"/>
    <w:rsid w:val="008E3D4A"/>
    <w:rsid w:val="008E3D71"/>
    <w:rsid w:val="008E41BF"/>
    <w:rsid w:val="008E4409"/>
    <w:rsid w:val="008E4AE6"/>
    <w:rsid w:val="008E4E66"/>
    <w:rsid w:val="008E50E1"/>
    <w:rsid w:val="008E563A"/>
    <w:rsid w:val="008E5A5A"/>
    <w:rsid w:val="008E60FA"/>
    <w:rsid w:val="008E6186"/>
    <w:rsid w:val="008E66F0"/>
    <w:rsid w:val="008E6828"/>
    <w:rsid w:val="008F002F"/>
    <w:rsid w:val="008F0346"/>
    <w:rsid w:val="008F03D0"/>
    <w:rsid w:val="008F071A"/>
    <w:rsid w:val="008F21DB"/>
    <w:rsid w:val="008F2558"/>
    <w:rsid w:val="008F2F30"/>
    <w:rsid w:val="008F3099"/>
    <w:rsid w:val="008F324B"/>
    <w:rsid w:val="008F3921"/>
    <w:rsid w:val="008F3F6D"/>
    <w:rsid w:val="008F43AF"/>
    <w:rsid w:val="008F4815"/>
    <w:rsid w:val="008F4B13"/>
    <w:rsid w:val="008F5033"/>
    <w:rsid w:val="008F539F"/>
    <w:rsid w:val="008F5CE3"/>
    <w:rsid w:val="008F5D3A"/>
    <w:rsid w:val="008F5F05"/>
    <w:rsid w:val="008F5F93"/>
    <w:rsid w:val="008F664F"/>
    <w:rsid w:val="008F6967"/>
    <w:rsid w:val="008F696F"/>
    <w:rsid w:val="008F6F2D"/>
    <w:rsid w:val="008F7D68"/>
    <w:rsid w:val="009000D2"/>
    <w:rsid w:val="009002C2"/>
    <w:rsid w:val="00900532"/>
    <w:rsid w:val="009007F6"/>
    <w:rsid w:val="00900800"/>
    <w:rsid w:val="00900CFA"/>
    <w:rsid w:val="009019CF"/>
    <w:rsid w:val="00901D7F"/>
    <w:rsid w:val="009029AF"/>
    <w:rsid w:val="00902C2C"/>
    <w:rsid w:val="00902C94"/>
    <w:rsid w:val="00903B58"/>
    <w:rsid w:val="00903D85"/>
    <w:rsid w:val="00903DBF"/>
    <w:rsid w:val="00903F35"/>
    <w:rsid w:val="00904028"/>
    <w:rsid w:val="00904274"/>
    <w:rsid w:val="00904B46"/>
    <w:rsid w:val="00905C49"/>
    <w:rsid w:val="00905C7E"/>
    <w:rsid w:val="00905F16"/>
    <w:rsid w:val="00906AB1"/>
    <w:rsid w:val="00906AB2"/>
    <w:rsid w:val="00907403"/>
    <w:rsid w:val="0090748F"/>
    <w:rsid w:val="009076DA"/>
    <w:rsid w:val="009076EF"/>
    <w:rsid w:val="00907810"/>
    <w:rsid w:val="00907DE0"/>
    <w:rsid w:val="00907F1C"/>
    <w:rsid w:val="009104E6"/>
    <w:rsid w:val="00910A41"/>
    <w:rsid w:val="00910E06"/>
    <w:rsid w:val="009111B4"/>
    <w:rsid w:val="009115D9"/>
    <w:rsid w:val="00911950"/>
    <w:rsid w:val="00912693"/>
    <w:rsid w:val="00912B5D"/>
    <w:rsid w:val="0091327C"/>
    <w:rsid w:val="009135D2"/>
    <w:rsid w:val="009137F3"/>
    <w:rsid w:val="00914BCC"/>
    <w:rsid w:val="00914FE3"/>
    <w:rsid w:val="00915157"/>
    <w:rsid w:val="009157D6"/>
    <w:rsid w:val="009160E9"/>
    <w:rsid w:val="009163BF"/>
    <w:rsid w:val="0091692D"/>
    <w:rsid w:val="009170EE"/>
    <w:rsid w:val="0091718C"/>
    <w:rsid w:val="00917BC9"/>
    <w:rsid w:val="00917CC0"/>
    <w:rsid w:val="00917DB6"/>
    <w:rsid w:val="00917DFC"/>
    <w:rsid w:val="00917E9D"/>
    <w:rsid w:val="00917FF7"/>
    <w:rsid w:val="00920178"/>
    <w:rsid w:val="00920504"/>
    <w:rsid w:val="00920776"/>
    <w:rsid w:val="00920E8E"/>
    <w:rsid w:val="009215F9"/>
    <w:rsid w:val="00921C5D"/>
    <w:rsid w:val="00921E8E"/>
    <w:rsid w:val="00921ED0"/>
    <w:rsid w:val="00921F20"/>
    <w:rsid w:val="00922BFE"/>
    <w:rsid w:val="00922D22"/>
    <w:rsid w:val="0092312E"/>
    <w:rsid w:val="0092351A"/>
    <w:rsid w:val="00923CD6"/>
    <w:rsid w:val="00923D14"/>
    <w:rsid w:val="009242CA"/>
    <w:rsid w:val="009247BB"/>
    <w:rsid w:val="009248D1"/>
    <w:rsid w:val="00924F5C"/>
    <w:rsid w:val="009255A7"/>
    <w:rsid w:val="00926A61"/>
    <w:rsid w:val="00927140"/>
    <w:rsid w:val="00927159"/>
    <w:rsid w:val="009271CE"/>
    <w:rsid w:val="0093040D"/>
    <w:rsid w:val="00930513"/>
    <w:rsid w:val="00930787"/>
    <w:rsid w:val="0093098E"/>
    <w:rsid w:val="00930B19"/>
    <w:rsid w:val="00931B7D"/>
    <w:rsid w:val="00932278"/>
    <w:rsid w:val="00932BAB"/>
    <w:rsid w:val="00932BEA"/>
    <w:rsid w:val="00933119"/>
    <w:rsid w:val="00933125"/>
    <w:rsid w:val="009337B8"/>
    <w:rsid w:val="009337D3"/>
    <w:rsid w:val="00933C07"/>
    <w:rsid w:val="0093480E"/>
    <w:rsid w:val="009348E4"/>
    <w:rsid w:val="00935063"/>
    <w:rsid w:val="009350CA"/>
    <w:rsid w:val="00935BA2"/>
    <w:rsid w:val="00936022"/>
    <w:rsid w:val="009367E8"/>
    <w:rsid w:val="0093691E"/>
    <w:rsid w:val="00936B55"/>
    <w:rsid w:val="00936B84"/>
    <w:rsid w:val="009370F2"/>
    <w:rsid w:val="00937352"/>
    <w:rsid w:val="0093735F"/>
    <w:rsid w:val="009402B0"/>
    <w:rsid w:val="009404F8"/>
    <w:rsid w:val="00940923"/>
    <w:rsid w:val="009409EE"/>
    <w:rsid w:val="009418AF"/>
    <w:rsid w:val="00941AB5"/>
    <w:rsid w:val="00941DA5"/>
    <w:rsid w:val="00942151"/>
    <w:rsid w:val="009426BD"/>
    <w:rsid w:val="009428A1"/>
    <w:rsid w:val="00942AF6"/>
    <w:rsid w:val="00942EEB"/>
    <w:rsid w:val="009430FF"/>
    <w:rsid w:val="00943B84"/>
    <w:rsid w:val="00943EBF"/>
    <w:rsid w:val="0094425D"/>
    <w:rsid w:val="009442B8"/>
    <w:rsid w:val="0094492F"/>
    <w:rsid w:val="00945528"/>
    <w:rsid w:val="0094599C"/>
    <w:rsid w:val="00945D36"/>
    <w:rsid w:val="00946276"/>
    <w:rsid w:val="00946693"/>
    <w:rsid w:val="0094704B"/>
    <w:rsid w:val="0094752F"/>
    <w:rsid w:val="00947908"/>
    <w:rsid w:val="009502EF"/>
    <w:rsid w:val="00950876"/>
    <w:rsid w:val="00950D97"/>
    <w:rsid w:val="00950DA9"/>
    <w:rsid w:val="00951238"/>
    <w:rsid w:val="00951D8E"/>
    <w:rsid w:val="00951F8B"/>
    <w:rsid w:val="00952E73"/>
    <w:rsid w:val="00952E92"/>
    <w:rsid w:val="00953782"/>
    <w:rsid w:val="00954065"/>
    <w:rsid w:val="009545A2"/>
    <w:rsid w:val="00954EED"/>
    <w:rsid w:val="00955013"/>
    <w:rsid w:val="009553CC"/>
    <w:rsid w:val="00955BAA"/>
    <w:rsid w:val="00955F06"/>
    <w:rsid w:val="0095616B"/>
    <w:rsid w:val="009569BA"/>
    <w:rsid w:val="00956C9D"/>
    <w:rsid w:val="00957118"/>
    <w:rsid w:val="0095747B"/>
    <w:rsid w:val="00957AE9"/>
    <w:rsid w:val="0096011C"/>
    <w:rsid w:val="009605E8"/>
    <w:rsid w:val="0096069E"/>
    <w:rsid w:val="0096099E"/>
    <w:rsid w:val="00960EF2"/>
    <w:rsid w:val="009616D2"/>
    <w:rsid w:val="00961A46"/>
    <w:rsid w:val="00962117"/>
    <w:rsid w:val="0096221B"/>
    <w:rsid w:val="00962719"/>
    <w:rsid w:val="009627B7"/>
    <w:rsid w:val="00962D35"/>
    <w:rsid w:val="00964C12"/>
    <w:rsid w:val="009651C1"/>
    <w:rsid w:val="00965E0F"/>
    <w:rsid w:val="0096635C"/>
    <w:rsid w:val="00966972"/>
    <w:rsid w:val="00966C3E"/>
    <w:rsid w:val="00966D9B"/>
    <w:rsid w:val="0096703E"/>
    <w:rsid w:val="009673CA"/>
    <w:rsid w:val="009674A9"/>
    <w:rsid w:val="00967521"/>
    <w:rsid w:val="009677D9"/>
    <w:rsid w:val="00967BB8"/>
    <w:rsid w:val="00967E03"/>
    <w:rsid w:val="00970257"/>
    <w:rsid w:val="009708F7"/>
    <w:rsid w:val="0097096E"/>
    <w:rsid w:val="00970DC1"/>
    <w:rsid w:val="00972079"/>
    <w:rsid w:val="0097221A"/>
    <w:rsid w:val="009722F1"/>
    <w:rsid w:val="00972D21"/>
    <w:rsid w:val="00973366"/>
    <w:rsid w:val="009733A1"/>
    <w:rsid w:val="009733DA"/>
    <w:rsid w:val="00973D0F"/>
    <w:rsid w:val="0097477E"/>
    <w:rsid w:val="009747A9"/>
    <w:rsid w:val="00974E11"/>
    <w:rsid w:val="00974EB3"/>
    <w:rsid w:val="00975084"/>
    <w:rsid w:val="00975348"/>
    <w:rsid w:val="009755ED"/>
    <w:rsid w:val="00975941"/>
    <w:rsid w:val="00976080"/>
    <w:rsid w:val="009764C8"/>
    <w:rsid w:val="009768C3"/>
    <w:rsid w:val="009769AF"/>
    <w:rsid w:val="00976ABD"/>
    <w:rsid w:val="00977A47"/>
    <w:rsid w:val="00977BE0"/>
    <w:rsid w:val="00977C18"/>
    <w:rsid w:val="00977E6B"/>
    <w:rsid w:val="00977F9D"/>
    <w:rsid w:val="009802BB"/>
    <w:rsid w:val="0098050D"/>
    <w:rsid w:val="00980D72"/>
    <w:rsid w:val="00980E1D"/>
    <w:rsid w:val="00981415"/>
    <w:rsid w:val="00981A22"/>
    <w:rsid w:val="00982962"/>
    <w:rsid w:val="00982A65"/>
    <w:rsid w:val="00982B36"/>
    <w:rsid w:val="00982D1E"/>
    <w:rsid w:val="0098326F"/>
    <w:rsid w:val="00983983"/>
    <w:rsid w:val="00983CDB"/>
    <w:rsid w:val="009840D9"/>
    <w:rsid w:val="009845B3"/>
    <w:rsid w:val="00984666"/>
    <w:rsid w:val="00984922"/>
    <w:rsid w:val="00984945"/>
    <w:rsid w:val="00984DC3"/>
    <w:rsid w:val="009851B0"/>
    <w:rsid w:val="00985449"/>
    <w:rsid w:val="00985C4B"/>
    <w:rsid w:val="00986515"/>
    <w:rsid w:val="0098670E"/>
    <w:rsid w:val="00986944"/>
    <w:rsid w:val="00987163"/>
    <w:rsid w:val="0098776C"/>
    <w:rsid w:val="00990218"/>
    <w:rsid w:val="0099030D"/>
    <w:rsid w:val="00990D2D"/>
    <w:rsid w:val="009918BE"/>
    <w:rsid w:val="00991A35"/>
    <w:rsid w:val="0099205F"/>
    <w:rsid w:val="00992796"/>
    <w:rsid w:val="009927FD"/>
    <w:rsid w:val="00992F28"/>
    <w:rsid w:val="0099317B"/>
    <w:rsid w:val="00993B8A"/>
    <w:rsid w:val="009944C7"/>
    <w:rsid w:val="00994739"/>
    <w:rsid w:val="00994E32"/>
    <w:rsid w:val="0099504E"/>
    <w:rsid w:val="009956BA"/>
    <w:rsid w:val="009959B4"/>
    <w:rsid w:val="00995CF1"/>
    <w:rsid w:val="00996756"/>
    <w:rsid w:val="00996D85"/>
    <w:rsid w:val="0099756D"/>
    <w:rsid w:val="00997955"/>
    <w:rsid w:val="00997A37"/>
    <w:rsid w:val="00997EE3"/>
    <w:rsid w:val="009A02BA"/>
    <w:rsid w:val="009A09B9"/>
    <w:rsid w:val="009A0DB1"/>
    <w:rsid w:val="009A0E28"/>
    <w:rsid w:val="009A0F7C"/>
    <w:rsid w:val="009A1956"/>
    <w:rsid w:val="009A2827"/>
    <w:rsid w:val="009A28E1"/>
    <w:rsid w:val="009A31C3"/>
    <w:rsid w:val="009A3EAE"/>
    <w:rsid w:val="009A3EC1"/>
    <w:rsid w:val="009A3F06"/>
    <w:rsid w:val="009A46B7"/>
    <w:rsid w:val="009A486B"/>
    <w:rsid w:val="009A4927"/>
    <w:rsid w:val="009A5B14"/>
    <w:rsid w:val="009A5B26"/>
    <w:rsid w:val="009A614A"/>
    <w:rsid w:val="009A61B0"/>
    <w:rsid w:val="009A62E3"/>
    <w:rsid w:val="009A6E58"/>
    <w:rsid w:val="009A701F"/>
    <w:rsid w:val="009A78BC"/>
    <w:rsid w:val="009A7F32"/>
    <w:rsid w:val="009B09DF"/>
    <w:rsid w:val="009B0A3E"/>
    <w:rsid w:val="009B0DB5"/>
    <w:rsid w:val="009B1185"/>
    <w:rsid w:val="009B1343"/>
    <w:rsid w:val="009B1399"/>
    <w:rsid w:val="009B1458"/>
    <w:rsid w:val="009B1537"/>
    <w:rsid w:val="009B16DF"/>
    <w:rsid w:val="009B1EAB"/>
    <w:rsid w:val="009B2019"/>
    <w:rsid w:val="009B20F2"/>
    <w:rsid w:val="009B27DE"/>
    <w:rsid w:val="009B27E8"/>
    <w:rsid w:val="009B295A"/>
    <w:rsid w:val="009B2B59"/>
    <w:rsid w:val="009B2C55"/>
    <w:rsid w:val="009B2D2D"/>
    <w:rsid w:val="009B2D90"/>
    <w:rsid w:val="009B36AB"/>
    <w:rsid w:val="009B3ACF"/>
    <w:rsid w:val="009B463A"/>
    <w:rsid w:val="009B4D7D"/>
    <w:rsid w:val="009B4E7F"/>
    <w:rsid w:val="009B4E82"/>
    <w:rsid w:val="009B52AE"/>
    <w:rsid w:val="009B53CD"/>
    <w:rsid w:val="009B5470"/>
    <w:rsid w:val="009B5D84"/>
    <w:rsid w:val="009B6763"/>
    <w:rsid w:val="009B7243"/>
    <w:rsid w:val="009B777D"/>
    <w:rsid w:val="009B7814"/>
    <w:rsid w:val="009B7E77"/>
    <w:rsid w:val="009C04D8"/>
    <w:rsid w:val="009C0EC8"/>
    <w:rsid w:val="009C0F46"/>
    <w:rsid w:val="009C1163"/>
    <w:rsid w:val="009C119B"/>
    <w:rsid w:val="009C12D5"/>
    <w:rsid w:val="009C1650"/>
    <w:rsid w:val="009C2142"/>
    <w:rsid w:val="009C2252"/>
    <w:rsid w:val="009C2B78"/>
    <w:rsid w:val="009C2D33"/>
    <w:rsid w:val="009C2EBE"/>
    <w:rsid w:val="009C2EF4"/>
    <w:rsid w:val="009C31CC"/>
    <w:rsid w:val="009C47D6"/>
    <w:rsid w:val="009C4E4B"/>
    <w:rsid w:val="009C524E"/>
    <w:rsid w:val="009C535B"/>
    <w:rsid w:val="009C54AF"/>
    <w:rsid w:val="009C559A"/>
    <w:rsid w:val="009C55C1"/>
    <w:rsid w:val="009C5DF7"/>
    <w:rsid w:val="009C5FAD"/>
    <w:rsid w:val="009C6555"/>
    <w:rsid w:val="009C6B01"/>
    <w:rsid w:val="009C6E4B"/>
    <w:rsid w:val="009C7656"/>
    <w:rsid w:val="009D0043"/>
    <w:rsid w:val="009D08AF"/>
    <w:rsid w:val="009D0E20"/>
    <w:rsid w:val="009D16DD"/>
    <w:rsid w:val="009D1D80"/>
    <w:rsid w:val="009D20B2"/>
    <w:rsid w:val="009D30BC"/>
    <w:rsid w:val="009D392C"/>
    <w:rsid w:val="009D39CE"/>
    <w:rsid w:val="009D484B"/>
    <w:rsid w:val="009D4DFD"/>
    <w:rsid w:val="009D53A6"/>
    <w:rsid w:val="009D5713"/>
    <w:rsid w:val="009D5AB1"/>
    <w:rsid w:val="009D5C39"/>
    <w:rsid w:val="009D66D3"/>
    <w:rsid w:val="009D68AB"/>
    <w:rsid w:val="009D6B08"/>
    <w:rsid w:val="009D6D04"/>
    <w:rsid w:val="009D775A"/>
    <w:rsid w:val="009D7AE8"/>
    <w:rsid w:val="009D7FF6"/>
    <w:rsid w:val="009E02D8"/>
    <w:rsid w:val="009E0B77"/>
    <w:rsid w:val="009E1462"/>
    <w:rsid w:val="009E1F6E"/>
    <w:rsid w:val="009E23D0"/>
    <w:rsid w:val="009E2B41"/>
    <w:rsid w:val="009E2D80"/>
    <w:rsid w:val="009E31D1"/>
    <w:rsid w:val="009E3A46"/>
    <w:rsid w:val="009E3BDB"/>
    <w:rsid w:val="009E3F88"/>
    <w:rsid w:val="009E40EB"/>
    <w:rsid w:val="009E442E"/>
    <w:rsid w:val="009E53CC"/>
    <w:rsid w:val="009E5622"/>
    <w:rsid w:val="009E5D05"/>
    <w:rsid w:val="009E652F"/>
    <w:rsid w:val="009E65C9"/>
    <w:rsid w:val="009E68E4"/>
    <w:rsid w:val="009E6901"/>
    <w:rsid w:val="009E6971"/>
    <w:rsid w:val="009E6A12"/>
    <w:rsid w:val="009E719B"/>
    <w:rsid w:val="009E76D9"/>
    <w:rsid w:val="009E7A43"/>
    <w:rsid w:val="009E7E20"/>
    <w:rsid w:val="009F05F0"/>
    <w:rsid w:val="009F0817"/>
    <w:rsid w:val="009F0BCC"/>
    <w:rsid w:val="009F11B3"/>
    <w:rsid w:val="009F14A2"/>
    <w:rsid w:val="009F161D"/>
    <w:rsid w:val="009F1706"/>
    <w:rsid w:val="009F21EC"/>
    <w:rsid w:val="009F2514"/>
    <w:rsid w:val="009F2A19"/>
    <w:rsid w:val="009F2D86"/>
    <w:rsid w:val="009F3259"/>
    <w:rsid w:val="009F32F7"/>
    <w:rsid w:val="009F3578"/>
    <w:rsid w:val="009F3C01"/>
    <w:rsid w:val="009F4394"/>
    <w:rsid w:val="009F4646"/>
    <w:rsid w:val="009F4F49"/>
    <w:rsid w:val="009F503D"/>
    <w:rsid w:val="009F53DF"/>
    <w:rsid w:val="009F56D8"/>
    <w:rsid w:val="009F5FCC"/>
    <w:rsid w:val="009F60E7"/>
    <w:rsid w:val="009F6250"/>
    <w:rsid w:val="009F65F0"/>
    <w:rsid w:val="009F6789"/>
    <w:rsid w:val="009F72E8"/>
    <w:rsid w:val="009F7439"/>
    <w:rsid w:val="009F7F19"/>
    <w:rsid w:val="00A00D2D"/>
    <w:rsid w:val="00A00EFC"/>
    <w:rsid w:val="00A011F7"/>
    <w:rsid w:val="00A0173E"/>
    <w:rsid w:val="00A01C0D"/>
    <w:rsid w:val="00A01E05"/>
    <w:rsid w:val="00A01ED3"/>
    <w:rsid w:val="00A01F9F"/>
    <w:rsid w:val="00A0212B"/>
    <w:rsid w:val="00A02B37"/>
    <w:rsid w:val="00A0352D"/>
    <w:rsid w:val="00A03906"/>
    <w:rsid w:val="00A055B0"/>
    <w:rsid w:val="00A05791"/>
    <w:rsid w:val="00A06070"/>
    <w:rsid w:val="00A06564"/>
    <w:rsid w:val="00A06ACE"/>
    <w:rsid w:val="00A07454"/>
    <w:rsid w:val="00A07B03"/>
    <w:rsid w:val="00A07B92"/>
    <w:rsid w:val="00A07D9A"/>
    <w:rsid w:val="00A103EB"/>
    <w:rsid w:val="00A11343"/>
    <w:rsid w:val="00A11471"/>
    <w:rsid w:val="00A11F39"/>
    <w:rsid w:val="00A11FC5"/>
    <w:rsid w:val="00A12146"/>
    <w:rsid w:val="00A1270D"/>
    <w:rsid w:val="00A12966"/>
    <w:rsid w:val="00A129CB"/>
    <w:rsid w:val="00A12E4A"/>
    <w:rsid w:val="00A139DC"/>
    <w:rsid w:val="00A13D94"/>
    <w:rsid w:val="00A13F3F"/>
    <w:rsid w:val="00A1439E"/>
    <w:rsid w:val="00A1452C"/>
    <w:rsid w:val="00A14852"/>
    <w:rsid w:val="00A14BE0"/>
    <w:rsid w:val="00A14F5F"/>
    <w:rsid w:val="00A15544"/>
    <w:rsid w:val="00A15732"/>
    <w:rsid w:val="00A15AD5"/>
    <w:rsid w:val="00A1619E"/>
    <w:rsid w:val="00A16252"/>
    <w:rsid w:val="00A16471"/>
    <w:rsid w:val="00A16B47"/>
    <w:rsid w:val="00A16BAD"/>
    <w:rsid w:val="00A171FA"/>
    <w:rsid w:val="00A17490"/>
    <w:rsid w:val="00A1769C"/>
    <w:rsid w:val="00A17F5D"/>
    <w:rsid w:val="00A20113"/>
    <w:rsid w:val="00A2049F"/>
    <w:rsid w:val="00A207F1"/>
    <w:rsid w:val="00A20F17"/>
    <w:rsid w:val="00A21546"/>
    <w:rsid w:val="00A216B7"/>
    <w:rsid w:val="00A21BAE"/>
    <w:rsid w:val="00A21E01"/>
    <w:rsid w:val="00A21EC0"/>
    <w:rsid w:val="00A22594"/>
    <w:rsid w:val="00A22E7E"/>
    <w:rsid w:val="00A23128"/>
    <w:rsid w:val="00A2334A"/>
    <w:rsid w:val="00A233A2"/>
    <w:rsid w:val="00A23A46"/>
    <w:rsid w:val="00A24A1D"/>
    <w:rsid w:val="00A2553E"/>
    <w:rsid w:val="00A2567D"/>
    <w:rsid w:val="00A2606E"/>
    <w:rsid w:val="00A264B7"/>
    <w:rsid w:val="00A269F6"/>
    <w:rsid w:val="00A2709B"/>
    <w:rsid w:val="00A27B28"/>
    <w:rsid w:val="00A27F96"/>
    <w:rsid w:val="00A30517"/>
    <w:rsid w:val="00A31608"/>
    <w:rsid w:val="00A31893"/>
    <w:rsid w:val="00A319A1"/>
    <w:rsid w:val="00A31AF9"/>
    <w:rsid w:val="00A33EFB"/>
    <w:rsid w:val="00A342FE"/>
    <w:rsid w:val="00A34C84"/>
    <w:rsid w:val="00A354AC"/>
    <w:rsid w:val="00A357CC"/>
    <w:rsid w:val="00A36886"/>
    <w:rsid w:val="00A368D7"/>
    <w:rsid w:val="00A36F62"/>
    <w:rsid w:val="00A3715A"/>
    <w:rsid w:val="00A37432"/>
    <w:rsid w:val="00A37438"/>
    <w:rsid w:val="00A4089D"/>
    <w:rsid w:val="00A40CEB"/>
    <w:rsid w:val="00A40F35"/>
    <w:rsid w:val="00A41691"/>
    <w:rsid w:val="00A419E0"/>
    <w:rsid w:val="00A42D75"/>
    <w:rsid w:val="00A431D9"/>
    <w:rsid w:val="00A43A2A"/>
    <w:rsid w:val="00A43E2D"/>
    <w:rsid w:val="00A442BE"/>
    <w:rsid w:val="00A44495"/>
    <w:rsid w:val="00A44A02"/>
    <w:rsid w:val="00A44F3D"/>
    <w:rsid w:val="00A45E3E"/>
    <w:rsid w:val="00A46766"/>
    <w:rsid w:val="00A46A95"/>
    <w:rsid w:val="00A46DF6"/>
    <w:rsid w:val="00A474A5"/>
    <w:rsid w:val="00A47A86"/>
    <w:rsid w:val="00A47BA1"/>
    <w:rsid w:val="00A50174"/>
    <w:rsid w:val="00A501E2"/>
    <w:rsid w:val="00A50AEF"/>
    <w:rsid w:val="00A50B5E"/>
    <w:rsid w:val="00A50E7C"/>
    <w:rsid w:val="00A511F8"/>
    <w:rsid w:val="00A515CE"/>
    <w:rsid w:val="00A51663"/>
    <w:rsid w:val="00A51775"/>
    <w:rsid w:val="00A518BC"/>
    <w:rsid w:val="00A51CE4"/>
    <w:rsid w:val="00A51F3F"/>
    <w:rsid w:val="00A5252C"/>
    <w:rsid w:val="00A52886"/>
    <w:rsid w:val="00A5317C"/>
    <w:rsid w:val="00A5337F"/>
    <w:rsid w:val="00A53456"/>
    <w:rsid w:val="00A53B7B"/>
    <w:rsid w:val="00A53B89"/>
    <w:rsid w:val="00A54108"/>
    <w:rsid w:val="00A543A9"/>
    <w:rsid w:val="00A543C7"/>
    <w:rsid w:val="00A549D0"/>
    <w:rsid w:val="00A549D9"/>
    <w:rsid w:val="00A54CFB"/>
    <w:rsid w:val="00A55811"/>
    <w:rsid w:val="00A558A1"/>
    <w:rsid w:val="00A56189"/>
    <w:rsid w:val="00A56DA4"/>
    <w:rsid w:val="00A56FF4"/>
    <w:rsid w:val="00A57099"/>
    <w:rsid w:val="00A5729A"/>
    <w:rsid w:val="00A57A97"/>
    <w:rsid w:val="00A57D36"/>
    <w:rsid w:val="00A57E95"/>
    <w:rsid w:val="00A57EA8"/>
    <w:rsid w:val="00A57FA4"/>
    <w:rsid w:val="00A60E11"/>
    <w:rsid w:val="00A6135D"/>
    <w:rsid w:val="00A614EF"/>
    <w:rsid w:val="00A62BCD"/>
    <w:rsid w:val="00A6305D"/>
    <w:rsid w:val="00A6372E"/>
    <w:rsid w:val="00A63815"/>
    <w:rsid w:val="00A63C41"/>
    <w:rsid w:val="00A63CA1"/>
    <w:rsid w:val="00A64566"/>
    <w:rsid w:val="00A64574"/>
    <w:rsid w:val="00A65116"/>
    <w:rsid w:val="00A653E6"/>
    <w:rsid w:val="00A6563F"/>
    <w:rsid w:val="00A6584C"/>
    <w:rsid w:val="00A66071"/>
    <w:rsid w:val="00A66105"/>
    <w:rsid w:val="00A662EA"/>
    <w:rsid w:val="00A6674C"/>
    <w:rsid w:val="00A66B45"/>
    <w:rsid w:val="00A66F3A"/>
    <w:rsid w:val="00A66F89"/>
    <w:rsid w:val="00A670CD"/>
    <w:rsid w:val="00A67418"/>
    <w:rsid w:val="00A67534"/>
    <w:rsid w:val="00A677A4"/>
    <w:rsid w:val="00A67A44"/>
    <w:rsid w:val="00A67B32"/>
    <w:rsid w:val="00A67D84"/>
    <w:rsid w:val="00A67D98"/>
    <w:rsid w:val="00A700C4"/>
    <w:rsid w:val="00A70B36"/>
    <w:rsid w:val="00A70CDE"/>
    <w:rsid w:val="00A716D8"/>
    <w:rsid w:val="00A71ACE"/>
    <w:rsid w:val="00A721D3"/>
    <w:rsid w:val="00A72914"/>
    <w:rsid w:val="00A72A45"/>
    <w:rsid w:val="00A72F9E"/>
    <w:rsid w:val="00A74486"/>
    <w:rsid w:val="00A745F1"/>
    <w:rsid w:val="00A75237"/>
    <w:rsid w:val="00A75C5F"/>
    <w:rsid w:val="00A75DB4"/>
    <w:rsid w:val="00A7600E"/>
    <w:rsid w:val="00A76082"/>
    <w:rsid w:val="00A7622E"/>
    <w:rsid w:val="00A766A4"/>
    <w:rsid w:val="00A766F0"/>
    <w:rsid w:val="00A76AE4"/>
    <w:rsid w:val="00A76C65"/>
    <w:rsid w:val="00A77312"/>
    <w:rsid w:val="00A77EB9"/>
    <w:rsid w:val="00A77FF3"/>
    <w:rsid w:val="00A805E8"/>
    <w:rsid w:val="00A80B5C"/>
    <w:rsid w:val="00A80EC1"/>
    <w:rsid w:val="00A81016"/>
    <w:rsid w:val="00A81588"/>
    <w:rsid w:val="00A81621"/>
    <w:rsid w:val="00A81677"/>
    <w:rsid w:val="00A81929"/>
    <w:rsid w:val="00A81930"/>
    <w:rsid w:val="00A82221"/>
    <w:rsid w:val="00A822A1"/>
    <w:rsid w:val="00A824DF"/>
    <w:rsid w:val="00A824EF"/>
    <w:rsid w:val="00A8262C"/>
    <w:rsid w:val="00A826A6"/>
    <w:rsid w:val="00A82E38"/>
    <w:rsid w:val="00A83483"/>
    <w:rsid w:val="00A8380E"/>
    <w:rsid w:val="00A83C71"/>
    <w:rsid w:val="00A83F81"/>
    <w:rsid w:val="00A84146"/>
    <w:rsid w:val="00A84184"/>
    <w:rsid w:val="00A84325"/>
    <w:rsid w:val="00A8434E"/>
    <w:rsid w:val="00A84354"/>
    <w:rsid w:val="00A84364"/>
    <w:rsid w:val="00A845EE"/>
    <w:rsid w:val="00A84A23"/>
    <w:rsid w:val="00A84D72"/>
    <w:rsid w:val="00A84F25"/>
    <w:rsid w:val="00A84FC4"/>
    <w:rsid w:val="00A853E2"/>
    <w:rsid w:val="00A85634"/>
    <w:rsid w:val="00A85781"/>
    <w:rsid w:val="00A85940"/>
    <w:rsid w:val="00A85CB6"/>
    <w:rsid w:val="00A85D7F"/>
    <w:rsid w:val="00A85DF4"/>
    <w:rsid w:val="00A86A64"/>
    <w:rsid w:val="00A86BA3"/>
    <w:rsid w:val="00A86D31"/>
    <w:rsid w:val="00A86E4D"/>
    <w:rsid w:val="00A8715C"/>
    <w:rsid w:val="00A87811"/>
    <w:rsid w:val="00A87C67"/>
    <w:rsid w:val="00A87E20"/>
    <w:rsid w:val="00A90AC6"/>
    <w:rsid w:val="00A90F7F"/>
    <w:rsid w:val="00A91167"/>
    <w:rsid w:val="00A9117C"/>
    <w:rsid w:val="00A913DA"/>
    <w:rsid w:val="00A9146D"/>
    <w:rsid w:val="00A917AC"/>
    <w:rsid w:val="00A91D2D"/>
    <w:rsid w:val="00A924D1"/>
    <w:rsid w:val="00A9285D"/>
    <w:rsid w:val="00A92C0A"/>
    <w:rsid w:val="00A9381D"/>
    <w:rsid w:val="00A93D77"/>
    <w:rsid w:val="00A9413F"/>
    <w:rsid w:val="00A94166"/>
    <w:rsid w:val="00A9419F"/>
    <w:rsid w:val="00A94772"/>
    <w:rsid w:val="00A94829"/>
    <w:rsid w:val="00A9532E"/>
    <w:rsid w:val="00A95765"/>
    <w:rsid w:val="00A96231"/>
    <w:rsid w:val="00A966A9"/>
    <w:rsid w:val="00A96E21"/>
    <w:rsid w:val="00A970F9"/>
    <w:rsid w:val="00A97AAD"/>
    <w:rsid w:val="00A97BFA"/>
    <w:rsid w:val="00A97E5E"/>
    <w:rsid w:val="00AA044C"/>
    <w:rsid w:val="00AA0457"/>
    <w:rsid w:val="00AA045E"/>
    <w:rsid w:val="00AA05AA"/>
    <w:rsid w:val="00AA0648"/>
    <w:rsid w:val="00AA0BB3"/>
    <w:rsid w:val="00AA24DE"/>
    <w:rsid w:val="00AA2894"/>
    <w:rsid w:val="00AA2D33"/>
    <w:rsid w:val="00AA312E"/>
    <w:rsid w:val="00AA317A"/>
    <w:rsid w:val="00AA3349"/>
    <w:rsid w:val="00AA350E"/>
    <w:rsid w:val="00AA3C1F"/>
    <w:rsid w:val="00AA3E69"/>
    <w:rsid w:val="00AA3FF9"/>
    <w:rsid w:val="00AA47CA"/>
    <w:rsid w:val="00AA4C13"/>
    <w:rsid w:val="00AA4F54"/>
    <w:rsid w:val="00AA54A9"/>
    <w:rsid w:val="00AA55D2"/>
    <w:rsid w:val="00AA5A03"/>
    <w:rsid w:val="00AA685B"/>
    <w:rsid w:val="00AA6B28"/>
    <w:rsid w:val="00AA6CC6"/>
    <w:rsid w:val="00AA6CEC"/>
    <w:rsid w:val="00AA6EAB"/>
    <w:rsid w:val="00AA7145"/>
    <w:rsid w:val="00AA71EB"/>
    <w:rsid w:val="00AA733C"/>
    <w:rsid w:val="00AA7CDB"/>
    <w:rsid w:val="00AB01B4"/>
    <w:rsid w:val="00AB02C9"/>
    <w:rsid w:val="00AB061E"/>
    <w:rsid w:val="00AB083C"/>
    <w:rsid w:val="00AB14A6"/>
    <w:rsid w:val="00AB238A"/>
    <w:rsid w:val="00AB24C3"/>
    <w:rsid w:val="00AB24E4"/>
    <w:rsid w:val="00AB25A9"/>
    <w:rsid w:val="00AB2735"/>
    <w:rsid w:val="00AB28AC"/>
    <w:rsid w:val="00AB3229"/>
    <w:rsid w:val="00AB346C"/>
    <w:rsid w:val="00AB39A6"/>
    <w:rsid w:val="00AB3BA8"/>
    <w:rsid w:val="00AB3C1B"/>
    <w:rsid w:val="00AB4129"/>
    <w:rsid w:val="00AB469A"/>
    <w:rsid w:val="00AB4ACB"/>
    <w:rsid w:val="00AB4BDC"/>
    <w:rsid w:val="00AB4D26"/>
    <w:rsid w:val="00AB4EDF"/>
    <w:rsid w:val="00AB53EC"/>
    <w:rsid w:val="00AB699A"/>
    <w:rsid w:val="00AB6A94"/>
    <w:rsid w:val="00AB6CB3"/>
    <w:rsid w:val="00AB73F5"/>
    <w:rsid w:val="00AC03F3"/>
    <w:rsid w:val="00AC084D"/>
    <w:rsid w:val="00AC0B06"/>
    <w:rsid w:val="00AC1924"/>
    <w:rsid w:val="00AC1A3E"/>
    <w:rsid w:val="00AC2076"/>
    <w:rsid w:val="00AC2A00"/>
    <w:rsid w:val="00AC2A76"/>
    <w:rsid w:val="00AC302F"/>
    <w:rsid w:val="00AC34A5"/>
    <w:rsid w:val="00AC3670"/>
    <w:rsid w:val="00AC4726"/>
    <w:rsid w:val="00AC492A"/>
    <w:rsid w:val="00AC5FF8"/>
    <w:rsid w:val="00AC64C1"/>
    <w:rsid w:val="00AC65B0"/>
    <w:rsid w:val="00AC69BD"/>
    <w:rsid w:val="00AC6C8B"/>
    <w:rsid w:val="00AC6E04"/>
    <w:rsid w:val="00AC7116"/>
    <w:rsid w:val="00AC724D"/>
    <w:rsid w:val="00AC7C22"/>
    <w:rsid w:val="00AC7F07"/>
    <w:rsid w:val="00AC7FDD"/>
    <w:rsid w:val="00AD0015"/>
    <w:rsid w:val="00AD0087"/>
    <w:rsid w:val="00AD04E2"/>
    <w:rsid w:val="00AD07A8"/>
    <w:rsid w:val="00AD09C3"/>
    <w:rsid w:val="00AD0D44"/>
    <w:rsid w:val="00AD10B7"/>
    <w:rsid w:val="00AD138C"/>
    <w:rsid w:val="00AD19C1"/>
    <w:rsid w:val="00AD1B43"/>
    <w:rsid w:val="00AD1D8D"/>
    <w:rsid w:val="00AD2D30"/>
    <w:rsid w:val="00AD35BC"/>
    <w:rsid w:val="00AD386C"/>
    <w:rsid w:val="00AD3944"/>
    <w:rsid w:val="00AD3BAF"/>
    <w:rsid w:val="00AD3FF9"/>
    <w:rsid w:val="00AD4B56"/>
    <w:rsid w:val="00AD4C96"/>
    <w:rsid w:val="00AD5B88"/>
    <w:rsid w:val="00AD70AC"/>
    <w:rsid w:val="00AE01F9"/>
    <w:rsid w:val="00AE0355"/>
    <w:rsid w:val="00AE0638"/>
    <w:rsid w:val="00AE06A1"/>
    <w:rsid w:val="00AE06A3"/>
    <w:rsid w:val="00AE0812"/>
    <w:rsid w:val="00AE0BD4"/>
    <w:rsid w:val="00AE2098"/>
    <w:rsid w:val="00AE2C85"/>
    <w:rsid w:val="00AE318E"/>
    <w:rsid w:val="00AE3248"/>
    <w:rsid w:val="00AE355A"/>
    <w:rsid w:val="00AE36E0"/>
    <w:rsid w:val="00AE45F5"/>
    <w:rsid w:val="00AE4601"/>
    <w:rsid w:val="00AE4F71"/>
    <w:rsid w:val="00AE5AAD"/>
    <w:rsid w:val="00AE5CD1"/>
    <w:rsid w:val="00AE5EF9"/>
    <w:rsid w:val="00AE6894"/>
    <w:rsid w:val="00AE69A9"/>
    <w:rsid w:val="00AE6C3E"/>
    <w:rsid w:val="00AE7668"/>
    <w:rsid w:val="00AE7845"/>
    <w:rsid w:val="00AE7A8C"/>
    <w:rsid w:val="00AE7D1F"/>
    <w:rsid w:val="00AF0365"/>
    <w:rsid w:val="00AF04EC"/>
    <w:rsid w:val="00AF05F4"/>
    <w:rsid w:val="00AF0688"/>
    <w:rsid w:val="00AF06BA"/>
    <w:rsid w:val="00AF07E0"/>
    <w:rsid w:val="00AF07F2"/>
    <w:rsid w:val="00AF0F28"/>
    <w:rsid w:val="00AF10A6"/>
    <w:rsid w:val="00AF1425"/>
    <w:rsid w:val="00AF14F7"/>
    <w:rsid w:val="00AF1593"/>
    <w:rsid w:val="00AF2015"/>
    <w:rsid w:val="00AF29A0"/>
    <w:rsid w:val="00AF29A4"/>
    <w:rsid w:val="00AF2B71"/>
    <w:rsid w:val="00AF2CE7"/>
    <w:rsid w:val="00AF2ED4"/>
    <w:rsid w:val="00AF2F68"/>
    <w:rsid w:val="00AF31FF"/>
    <w:rsid w:val="00AF3207"/>
    <w:rsid w:val="00AF3989"/>
    <w:rsid w:val="00AF4177"/>
    <w:rsid w:val="00AF4391"/>
    <w:rsid w:val="00AF5373"/>
    <w:rsid w:val="00AF545F"/>
    <w:rsid w:val="00AF5C1D"/>
    <w:rsid w:val="00AF624D"/>
    <w:rsid w:val="00AF66F1"/>
    <w:rsid w:val="00AF6C10"/>
    <w:rsid w:val="00AF706E"/>
    <w:rsid w:val="00AF70DB"/>
    <w:rsid w:val="00AF7107"/>
    <w:rsid w:val="00AF76A3"/>
    <w:rsid w:val="00AF7B74"/>
    <w:rsid w:val="00AF7D1F"/>
    <w:rsid w:val="00AF7D96"/>
    <w:rsid w:val="00B004C5"/>
    <w:rsid w:val="00B004D2"/>
    <w:rsid w:val="00B010E8"/>
    <w:rsid w:val="00B0125C"/>
    <w:rsid w:val="00B012FA"/>
    <w:rsid w:val="00B01381"/>
    <w:rsid w:val="00B013BD"/>
    <w:rsid w:val="00B01663"/>
    <w:rsid w:val="00B019BD"/>
    <w:rsid w:val="00B01B81"/>
    <w:rsid w:val="00B01FC1"/>
    <w:rsid w:val="00B023BA"/>
    <w:rsid w:val="00B024EB"/>
    <w:rsid w:val="00B02588"/>
    <w:rsid w:val="00B02718"/>
    <w:rsid w:val="00B02A79"/>
    <w:rsid w:val="00B02BFF"/>
    <w:rsid w:val="00B0394A"/>
    <w:rsid w:val="00B0453C"/>
    <w:rsid w:val="00B04799"/>
    <w:rsid w:val="00B04BE8"/>
    <w:rsid w:val="00B04DAA"/>
    <w:rsid w:val="00B05D18"/>
    <w:rsid w:val="00B0736E"/>
    <w:rsid w:val="00B079C5"/>
    <w:rsid w:val="00B07CB5"/>
    <w:rsid w:val="00B10365"/>
    <w:rsid w:val="00B106EC"/>
    <w:rsid w:val="00B10950"/>
    <w:rsid w:val="00B10A4A"/>
    <w:rsid w:val="00B10DA9"/>
    <w:rsid w:val="00B11340"/>
    <w:rsid w:val="00B11739"/>
    <w:rsid w:val="00B12213"/>
    <w:rsid w:val="00B126CF"/>
    <w:rsid w:val="00B12C25"/>
    <w:rsid w:val="00B132F9"/>
    <w:rsid w:val="00B133ED"/>
    <w:rsid w:val="00B13630"/>
    <w:rsid w:val="00B13F26"/>
    <w:rsid w:val="00B13F9C"/>
    <w:rsid w:val="00B14644"/>
    <w:rsid w:val="00B14E0E"/>
    <w:rsid w:val="00B14E56"/>
    <w:rsid w:val="00B153ED"/>
    <w:rsid w:val="00B154FD"/>
    <w:rsid w:val="00B158F4"/>
    <w:rsid w:val="00B15C4A"/>
    <w:rsid w:val="00B16197"/>
    <w:rsid w:val="00B16274"/>
    <w:rsid w:val="00B1641F"/>
    <w:rsid w:val="00B16714"/>
    <w:rsid w:val="00B16A1B"/>
    <w:rsid w:val="00B16A3A"/>
    <w:rsid w:val="00B173AE"/>
    <w:rsid w:val="00B174BB"/>
    <w:rsid w:val="00B1756C"/>
    <w:rsid w:val="00B203FA"/>
    <w:rsid w:val="00B20537"/>
    <w:rsid w:val="00B20583"/>
    <w:rsid w:val="00B20734"/>
    <w:rsid w:val="00B212C7"/>
    <w:rsid w:val="00B213D8"/>
    <w:rsid w:val="00B21575"/>
    <w:rsid w:val="00B215D0"/>
    <w:rsid w:val="00B21E74"/>
    <w:rsid w:val="00B22A1E"/>
    <w:rsid w:val="00B232A9"/>
    <w:rsid w:val="00B233CE"/>
    <w:rsid w:val="00B23536"/>
    <w:rsid w:val="00B236A7"/>
    <w:rsid w:val="00B2386F"/>
    <w:rsid w:val="00B23E27"/>
    <w:rsid w:val="00B23EBC"/>
    <w:rsid w:val="00B23ED3"/>
    <w:rsid w:val="00B23FC9"/>
    <w:rsid w:val="00B24559"/>
    <w:rsid w:val="00B246B8"/>
    <w:rsid w:val="00B24E10"/>
    <w:rsid w:val="00B25576"/>
    <w:rsid w:val="00B256E5"/>
    <w:rsid w:val="00B26215"/>
    <w:rsid w:val="00B26217"/>
    <w:rsid w:val="00B26ABA"/>
    <w:rsid w:val="00B26ABC"/>
    <w:rsid w:val="00B273F8"/>
    <w:rsid w:val="00B27CB3"/>
    <w:rsid w:val="00B303F0"/>
    <w:rsid w:val="00B30810"/>
    <w:rsid w:val="00B31092"/>
    <w:rsid w:val="00B3139B"/>
    <w:rsid w:val="00B313B6"/>
    <w:rsid w:val="00B3150B"/>
    <w:rsid w:val="00B31DB4"/>
    <w:rsid w:val="00B31EF6"/>
    <w:rsid w:val="00B32FE7"/>
    <w:rsid w:val="00B33942"/>
    <w:rsid w:val="00B3491E"/>
    <w:rsid w:val="00B34F47"/>
    <w:rsid w:val="00B36410"/>
    <w:rsid w:val="00B36A08"/>
    <w:rsid w:val="00B36AB5"/>
    <w:rsid w:val="00B37E24"/>
    <w:rsid w:val="00B37F22"/>
    <w:rsid w:val="00B4020E"/>
    <w:rsid w:val="00B407BB"/>
    <w:rsid w:val="00B40C5E"/>
    <w:rsid w:val="00B41FE1"/>
    <w:rsid w:val="00B42179"/>
    <w:rsid w:val="00B4238A"/>
    <w:rsid w:val="00B42818"/>
    <w:rsid w:val="00B42AAE"/>
    <w:rsid w:val="00B4348F"/>
    <w:rsid w:val="00B43677"/>
    <w:rsid w:val="00B43CE0"/>
    <w:rsid w:val="00B43D63"/>
    <w:rsid w:val="00B44DE4"/>
    <w:rsid w:val="00B44E46"/>
    <w:rsid w:val="00B44FA2"/>
    <w:rsid w:val="00B45035"/>
    <w:rsid w:val="00B450B1"/>
    <w:rsid w:val="00B460B7"/>
    <w:rsid w:val="00B461E1"/>
    <w:rsid w:val="00B4642D"/>
    <w:rsid w:val="00B4736F"/>
    <w:rsid w:val="00B47710"/>
    <w:rsid w:val="00B477BF"/>
    <w:rsid w:val="00B47869"/>
    <w:rsid w:val="00B503F9"/>
    <w:rsid w:val="00B50463"/>
    <w:rsid w:val="00B50958"/>
    <w:rsid w:val="00B50C8E"/>
    <w:rsid w:val="00B51005"/>
    <w:rsid w:val="00B51711"/>
    <w:rsid w:val="00B51B7A"/>
    <w:rsid w:val="00B51EB3"/>
    <w:rsid w:val="00B51F69"/>
    <w:rsid w:val="00B5237C"/>
    <w:rsid w:val="00B525BF"/>
    <w:rsid w:val="00B531A1"/>
    <w:rsid w:val="00B5352F"/>
    <w:rsid w:val="00B538D7"/>
    <w:rsid w:val="00B53A9C"/>
    <w:rsid w:val="00B54218"/>
    <w:rsid w:val="00B54DE6"/>
    <w:rsid w:val="00B552AF"/>
    <w:rsid w:val="00B55362"/>
    <w:rsid w:val="00B554E4"/>
    <w:rsid w:val="00B55BE2"/>
    <w:rsid w:val="00B561FD"/>
    <w:rsid w:val="00B57CC8"/>
    <w:rsid w:val="00B608FD"/>
    <w:rsid w:val="00B60F08"/>
    <w:rsid w:val="00B60F47"/>
    <w:rsid w:val="00B61094"/>
    <w:rsid w:val="00B612B8"/>
    <w:rsid w:val="00B61739"/>
    <w:rsid w:val="00B62438"/>
    <w:rsid w:val="00B626D2"/>
    <w:rsid w:val="00B6284A"/>
    <w:rsid w:val="00B62FBC"/>
    <w:rsid w:val="00B6317B"/>
    <w:rsid w:val="00B6318B"/>
    <w:rsid w:val="00B6355C"/>
    <w:rsid w:val="00B63828"/>
    <w:rsid w:val="00B63AE5"/>
    <w:rsid w:val="00B6493C"/>
    <w:rsid w:val="00B64B53"/>
    <w:rsid w:val="00B6567B"/>
    <w:rsid w:val="00B65BD0"/>
    <w:rsid w:val="00B65C43"/>
    <w:rsid w:val="00B65D50"/>
    <w:rsid w:val="00B65F81"/>
    <w:rsid w:val="00B662A0"/>
    <w:rsid w:val="00B66357"/>
    <w:rsid w:val="00B6668A"/>
    <w:rsid w:val="00B66899"/>
    <w:rsid w:val="00B66CB0"/>
    <w:rsid w:val="00B66FB0"/>
    <w:rsid w:val="00B6703D"/>
    <w:rsid w:val="00B67996"/>
    <w:rsid w:val="00B67EE8"/>
    <w:rsid w:val="00B7022F"/>
    <w:rsid w:val="00B70370"/>
    <w:rsid w:val="00B7044C"/>
    <w:rsid w:val="00B704D1"/>
    <w:rsid w:val="00B70700"/>
    <w:rsid w:val="00B70BB4"/>
    <w:rsid w:val="00B71418"/>
    <w:rsid w:val="00B71A63"/>
    <w:rsid w:val="00B71BA8"/>
    <w:rsid w:val="00B728CB"/>
    <w:rsid w:val="00B734ED"/>
    <w:rsid w:val="00B739BA"/>
    <w:rsid w:val="00B74151"/>
    <w:rsid w:val="00B74163"/>
    <w:rsid w:val="00B742FA"/>
    <w:rsid w:val="00B74778"/>
    <w:rsid w:val="00B74810"/>
    <w:rsid w:val="00B7483F"/>
    <w:rsid w:val="00B74FD6"/>
    <w:rsid w:val="00B75709"/>
    <w:rsid w:val="00B7571B"/>
    <w:rsid w:val="00B75D27"/>
    <w:rsid w:val="00B75F77"/>
    <w:rsid w:val="00B762C7"/>
    <w:rsid w:val="00B764F2"/>
    <w:rsid w:val="00B76AB1"/>
    <w:rsid w:val="00B76BC7"/>
    <w:rsid w:val="00B76EA5"/>
    <w:rsid w:val="00B772D3"/>
    <w:rsid w:val="00B7733A"/>
    <w:rsid w:val="00B779D8"/>
    <w:rsid w:val="00B80232"/>
    <w:rsid w:val="00B80590"/>
    <w:rsid w:val="00B80A4B"/>
    <w:rsid w:val="00B81294"/>
    <w:rsid w:val="00B817BC"/>
    <w:rsid w:val="00B81A4F"/>
    <w:rsid w:val="00B81B37"/>
    <w:rsid w:val="00B81CA0"/>
    <w:rsid w:val="00B81E6F"/>
    <w:rsid w:val="00B81EBD"/>
    <w:rsid w:val="00B81FDA"/>
    <w:rsid w:val="00B82112"/>
    <w:rsid w:val="00B82A89"/>
    <w:rsid w:val="00B82C05"/>
    <w:rsid w:val="00B834C6"/>
    <w:rsid w:val="00B8457E"/>
    <w:rsid w:val="00B84686"/>
    <w:rsid w:val="00B84F2C"/>
    <w:rsid w:val="00B86266"/>
    <w:rsid w:val="00B86A4F"/>
    <w:rsid w:val="00B86F4C"/>
    <w:rsid w:val="00B874F5"/>
    <w:rsid w:val="00B9001C"/>
    <w:rsid w:val="00B9072E"/>
    <w:rsid w:val="00B90EC1"/>
    <w:rsid w:val="00B90FD5"/>
    <w:rsid w:val="00B9116C"/>
    <w:rsid w:val="00B91785"/>
    <w:rsid w:val="00B9195F"/>
    <w:rsid w:val="00B9204C"/>
    <w:rsid w:val="00B92CD5"/>
    <w:rsid w:val="00B92D5C"/>
    <w:rsid w:val="00B93BA3"/>
    <w:rsid w:val="00B93CC1"/>
    <w:rsid w:val="00B93DED"/>
    <w:rsid w:val="00B93E26"/>
    <w:rsid w:val="00B94A22"/>
    <w:rsid w:val="00B94A60"/>
    <w:rsid w:val="00B94B7F"/>
    <w:rsid w:val="00B94D48"/>
    <w:rsid w:val="00B94E39"/>
    <w:rsid w:val="00B94EF5"/>
    <w:rsid w:val="00B95117"/>
    <w:rsid w:val="00B953F2"/>
    <w:rsid w:val="00B9574B"/>
    <w:rsid w:val="00B96512"/>
    <w:rsid w:val="00B96670"/>
    <w:rsid w:val="00B969A4"/>
    <w:rsid w:val="00B96A76"/>
    <w:rsid w:val="00B96AD3"/>
    <w:rsid w:val="00B96C0E"/>
    <w:rsid w:val="00B97F98"/>
    <w:rsid w:val="00BA049E"/>
    <w:rsid w:val="00BA07CB"/>
    <w:rsid w:val="00BA0976"/>
    <w:rsid w:val="00BA0F55"/>
    <w:rsid w:val="00BA1454"/>
    <w:rsid w:val="00BA1A28"/>
    <w:rsid w:val="00BA1A3C"/>
    <w:rsid w:val="00BA1F75"/>
    <w:rsid w:val="00BA21EA"/>
    <w:rsid w:val="00BA227A"/>
    <w:rsid w:val="00BA29EC"/>
    <w:rsid w:val="00BA2A6D"/>
    <w:rsid w:val="00BA3221"/>
    <w:rsid w:val="00BA3491"/>
    <w:rsid w:val="00BA3868"/>
    <w:rsid w:val="00BA4220"/>
    <w:rsid w:val="00BA47DA"/>
    <w:rsid w:val="00BA4A40"/>
    <w:rsid w:val="00BA4B6F"/>
    <w:rsid w:val="00BA4C4F"/>
    <w:rsid w:val="00BA50B4"/>
    <w:rsid w:val="00BA5568"/>
    <w:rsid w:val="00BA566A"/>
    <w:rsid w:val="00BA6152"/>
    <w:rsid w:val="00BA62FD"/>
    <w:rsid w:val="00BA66CD"/>
    <w:rsid w:val="00BA6B93"/>
    <w:rsid w:val="00BA6C35"/>
    <w:rsid w:val="00BA6CBA"/>
    <w:rsid w:val="00BA7154"/>
    <w:rsid w:val="00BA723D"/>
    <w:rsid w:val="00BA74DF"/>
    <w:rsid w:val="00BA754A"/>
    <w:rsid w:val="00BA7873"/>
    <w:rsid w:val="00BA7F85"/>
    <w:rsid w:val="00BB006C"/>
    <w:rsid w:val="00BB0341"/>
    <w:rsid w:val="00BB040F"/>
    <w:rsid w:val="00BB04DD"/>
    <w:rsid w:val="00BB06F1"/>
    <w:rsid w:val="00BB0716"/>
    <w:rsid w:val="00BB0A4E"/>
    <w:rsid w:val="00BB21E2"/>
    <w:rsid w:val="00BB2D67"/>
    <w:rsid w:val="00BB3C55"/>
    <w:rsid w:val="00BB3D36"/>
    <w:rsid w:val="00BB465E"/>
    <w:rsid w:val="00BB4E32"/>
    <w:rsid w:val="00BB50D7"/>
    <w:rsid w:val="00BB53A4"/>
    <w:rsid w:val="00BB5B5B"/>
    <w:rsid w:val="00BB632C"/>
    <w:rsid w:val="00BB6D17"/>
    <w:rsid w:val="00BB6DFE"/>
    <w:rsid w:val="00BB762B"/>
    <w:rsid w:val="00BB7716"/>
    <w:rsid w:val="00BB79CA"/>
    <w:rsid w:val="00BB7D0D"/>
    <w:rsid w:val="00BC0B81"/>
    <w:rsid w:val="00BC2158"/>
    <w:rsid w:val="00BC21C6"/>
    <w:rsid w:val="00BC2CE5"/>
    <w:rsid w:val="00BC2F70"/>
    <w:rsid w:val="00BC31B5"/>
    <w:rsid w:val="00BC31C5"/>
    <w:rsid w:val="00BC3226"/>
    <w:rsid w:val="00BC3917"/>
    <w:rsid w:val="00BC415C"/>
    <w:rsid w:val="00BC418F"/>
    <w:rsid w:val="00BC4AFA"/>
    <w:rsid w:val="00BC5057"/>
    <w:rsid w:val="00BC5063"/>
    <w:rsid w:val="00BC509D"/>
    <w:rsid w:val="00BC5646"/>
    <w:rsid w:val="00BC5AA4"/>
    <w:rsid w:val="00BC5C49"/>
    <w:rsid w:val="00BC6B20"/>
    <w:rsid w:val="00BC6FC1"/>
    <w:rsid w:val="00BC70E9"/>
    <w:rsid w:val="00BC79A6"/>
    <w:rsid w:val="00BC7A3A"/>
    <w:rsid w:val="00BD023D"/>
    <w:rsid w:val="00BD03A7"/>
    <w:rsid w:val="00BD11AD"/>
    <w:rsid w:val="00BD12D0"/>
    <w:rsid w:val="00BD13EF"/>
    <w:rsid w:val="00BD2902"/>
    <w:rsid w:val="00BD2946"/>
    <w:rsid w:val="00BD32E9"/>
    <w:rsid w:val="00BD3641"/>
    <w:rsid w:val="00BD36DD"/>
    <w:rsid w:val="00BD3CA3"/>
    <w:rsid w:val="00BD3DC5"/>
    <w:rsid w:val="00BD4308"/>
    <w:rsid w:val="00BD4B6F"/>
    <w:rsid w:val="00BD4D93"/>
    <w:rsid w:val="00BD56FD"/>
    <w:rsid w:val="00BD5774"/>
    <w:rsid w:val="00BD5EBA"/>
    <w:rsid w:val="00BD6434"/>
    <w:rsid w:val="00BD6633"/>
    <w:rsid w:val="00BD67DE"/>
    <w:rsid w:val="00BD74E8"/>
    <w:rsid w:val="00BD75B9"/>
    <w:rsid w:val="00BD7724"/>
    <w:rsid w:val="00BD7839"/>
    <w:rsid w:val="00BD7925"/>
    <w:rsid w:val="00BD7D73"/>
    <w:rsid w:val="00BE0031"/>
    <w:rsid w:val="00BE0239"/>
    <w:rsid w:val="00BE07B8"/>
    <w:rsid w:val="00BE0A07"/>
    <w:rsid w:val="00BE0B3F"/>
    <w:rsid w:val="00BE0BE8"/>
    <w:rsid w:val="00BE0F0B"/>
    <w:rsid w:val="00BE0F6C"/>
    <w:rsid w:val="00BE111F"/>
    <w:rsid w:val="00BE13B6"/>
    <w:rsid w:val="00BE16B0"/>
    <w:rsid w:val="00BE19A4"/>
    <w:rsid w:val="00BE22D4"/>
    <w:rsid w:val="00BE249C"/>
    <w:rsid w:val="00BE26E3"/>
    <w:rsid w:val="00BE295D"/>
    <w:rsid w:val="00BE30B6"/>
    <w:rsid w:val="00BE3164"/>
    <w:rsid w:val="00BE33CB"/>
    <w:rsid w:val="00BE3443"/>
    <w:rsid w:val="00BE3813"/>
    <w:rsid w:val="00BE3ACA"/>
    <w:rsid w:val="00BE3B2D"/>
    <w:rsid w:val="00BE3FBA"/>
    <w:rsid w:val="00BE402D"/>
    <w:rsid w:val="00BE4047"/>
    <w:rsid w:val="00BE4650"/>
    <w:rsid w:val="00BE494C"/>
    <w:rsid w:val="00BE49A9"/>
    <w:rsid w:val="00BE554A"/>
    <w:rsid w:val="00BE5AFE"/>
    <w:rsid w:val="00BE5F34"/>
    <w:rsid w:val="00BE6316"/>
    <w:rsid w:val="00BE632F"/>
    <w:rsid w:val="00BE66EB"/>
    <w:rsid w:val="00BE6C4C"/>
    <w:rsid w:val="00BE6CDB"/>
    <w:rsid w:val="00BE6DE3"/>
    <w:rsid w:val="00BE73B2"/>
    <w:rsid w:val="00BE7817"/>
    <w:rsid w:val="00BE7A63"/>
    <w:rsid w:val="00BE7F37"/>
    <w:rsid w:val="00BF0221"/>
    <w:rsid w:val="00BF0442"/>
    <w:rsid w:val="00BF0D8E"/>
    <w:rsid w:val="00BF0E30"/>
    <w:rsid w:val="00BF1231"/>
    <w:rsid w:val="00BF12E4"/>
    <w:rsid w:val="00BF1C8C"/>
    <w:rsid w:val="00BF23E0"/>
    <w:rsid w:val="00BF2709"/>
    <w:rsid w:val="00BF37C1"/>
    <w:rsid w:val="00BF3831"/>
    <w:rsid w:val="00BF3DA2"/>
    <w:rsid w:val="00BF4C7E"/>
    <w:rsid w:val="00BF4CDB"/>
    <w:rsid w:val="00BF4DDB"/>
    <w:rsid w:val="00BF50D1"/>
    <w:rsid w:val="00BF5191"/>
    <w:rsid w:val="00BF51BA"/>
    <w:rsid w:val="00BF5697"/>
    <w:rsid w:val="00BF5B3D"/>
    <w:rsid w:val="00BF5D45"/>
    <w:rsid w:val="00BF5FC6"/>
    <w:rsid w:val="00BF6108"/>
    <w:rsid w:val="00BF6FDE"/>
    <w:rsid w:val="00BF733D"/>
    <w:rsid w:val="00BF750A"/>
    <w:rsid w:val="00BF762D"/>
    <w:rsid w:val="00BF7993"/>
    <w:rsid w:val="00C004DB"/>
    <w:rsid w:val="00C007AC"/>
    <w:rsid w:val="00C01328"/>
    <w:rsid w:val="00C0190A"/>
    <w:rsid w:val="00C01BBB"/>
    <w:rsid w:val="00C021EA"/>
    <w:rsid w:val="00C02407"/>
    <w:rsid w:val="00C024BD"/>
    <w:rsid w:val="00C02972"/>
    <w:rsid w:val="00C02B44"/>
    <w:rsid w:val="00C02C78"/>
    <w:rsid w:val="00C02D5A"/>
    <w:rsid w:val="00C0321C"/>
    <w:rsid w:val="00C03512"/>
    <w:rsid w:val="00C037D3"/>
    <w:rsid w:val="00C038A2"/>
    <w:rsid w:val="00C03C1F"/>
    <w:rsid w:val="00C03D9C"/>
    <w:rsid w:val="00C04036"/>
    <w:rsid w:val="00C0414A"/>
    <w:rsid w:val="00C04243"/>
    <w:rsid w:val="00C043DD"/>
    <w:rsid w:val="00C04479"/>
    <w:rsid w:val="00C044D3"/>
    <w:rsid w:val="00C048E8"/>
    <w:rsid w:val="00C04A04"/>
    <w:rsid w:val="00C04CBF"/>
    <w:rsid w:val="00C04D70"/>
    <w:rsid w:val="00C04FFD"/>
    <w:rsid w:val="00C052CF"/>
    <w:rsid w:val="00C0596A"/>
    <w:rsid w:val="00C05C1E"/>
    <w:rsid w:val="00C06687"/>
    <w:rsid w:val="00C06920"/>
    <w:rsid w:val="00C06BB2"/>
    <w:rsid w:val="00C06C3E"/>
    <w:rsid w:val="00C06F6D"/>
    <w:rsid w:val="00C0758E"/>
    <w:rsid w:val="00C0762D"/>
    <w:rsid w:val="00C077C7"/>
    <w:rsid w:val="00C102C1"/>
    <w:rsid w:val="00C106F7"/>
    <w:rsid w:val="00C11390"/>
    <w:rsid w:val="00C1174D"/>
    <w:rsid w:val="00C12206"/>
    <w:rsid w:val="00C12833"/>
    <w:rsid w:val="00C12851"/>
    <w:rsid w:val="00C128F8"/>
    <w:rsid w:val="00C12905"/>
    <w:rsid w:val="00C13231"/>
    <w:rsid w:val="00C1368E"/>
    <w:rsid w:val="00C1372F"/>
    <w:rsid w:val="00C13742"/>
    <w:rsid w:val="00C13E2E"/>
    <w:rsid w:val="00C143FD"/>
    <w:rsid w:val="00C14624"/>
    <w:rsid w:val="00C1476A"/>
    <w:rsid w:val="00C14BC9"/>
    <w:rsid w:val="00C1558A"/>
    <w:rsid w:val="00C161D1"/>
    <w:rsid w:val="00C16414"/>
    <w:rsid w:val="00C167E4"/>
    <w:rsid w:val="00C16A59"/>
    <w:rsid w:val="00C16D0A"/>
    <w:rsid w:val="00C17246"/>
    <w:rsid w:val="00C17781"/>
    <w:rsid w:val="00C178FB"/>
    <w:rsid w:val="00C17AA4"/>
    <w:rsid w:val="00C202BD"/>
    <w:rsid w:val="00C206B3"/>
    <w:rsid w:val="00C210EE"/>
    <w:rsid w:val="00C21871"/>
    <w:rsid w:val="00C21962"/>
    <w:rsid w:val="00C21AB7"/>
    <w:rsid w:val="00C21ACE"/>
    <w:rsid w:val="00C21EFB"/>
    <w:rsid w:val="00C22B5B"/>
    <w:rsid w:val="00C22DDF"/>
    <w:rsid w:val="00C237F6"/>
    <w:rsid w:val="00C239DE"/>
    <w:rsid w:val="00C23CE8"/>
    <w:rsid w:val="00C24960"/>
    <w:rsid w:val="00C25732"/>
    <w:rsid w:val="00C2593C"/>
    <w:rsid w:val="00C25C0D"/>
    <w:rsid w:val="00C26212"/>
    <w:rsid w:val="00C2621D"/>
    <w:rsid w:val="00C26241"/>
    <w:rsid w:val="00C26279"/>
    <w:rsid w:val="00C270E0"/>
    <w:rsid w:val="00C30528"/>
    <w:rsid w:val="00C311AF"/>
    <w:rsid w:val="00C319B8"/>
    <w:rsid w:val="00C3246D"/>
    <w:rsid w:val="00C32734"/>
    <w:rsid w:val="00C3293D"/>
    <w:rsid w:val="00C33152"/>
    <w:rsid w:val="00C33500"/>
    <w:rsid w:val="00C33783"/>
    <w:rsid w:val="00C33E92"/>
    <w:rsid w:val="00C33F15"/>
    <w:rsid w:val="00C34BF2"/>
    <w:rsid w:val="00C35147"/>
    <w:rsid w:val="00C351D3"/>
    <w:rsid w:val="00C3549B"/>
    <w:rsid w:val="00C3629E"/>
    <w:rsid w:val="00C36AC1"/>
    <w:rsid w:val="00C36EB7"/>
    <w:rsid w:val="00C36F69"/>
    <w:rsid w:val="00C37064"/>
    <w:rsid w:val="00C40078"/>
    <w:rsid w:val="00C404DC"/>
    <w:rsid w:val="00C4051B"/>
    <w:rsid w:val="00C415E2"/>
    <w:rsid w:val="00C41636"/>
    <w:rsid w:val="00C4178B"/>
    <w:rsid w:val="00C41DE4"/>
    <w:rsid w:val="00C42CE9"/>
    <w:rsid w:val="00C43324"/>
    <w:rsid w:val="00C4377B"/>
    <w:rsid w:val="00C44BE1"/>
    <w:rsid w:val="00C44F2C"/>
    <w:rsid w:val="00C4568B"/>
    <w:rsid w:val="00C4583E"/>
    <w:rsid w:val="00C45AC3"/>
    <w:rsid w:val="00C45B42"/>
    <w:rsid w:val="00C46195"/>
    <w:rsid w:val="00C4659D"/>
    <w:rsid w:val="00C467D6"/>
    <w:rsid w:val="00C46A94"/>
    <w:rsid w:val="00C47872"/>
    <w:rsid w:val="00C50E9E"/>
    <w:rsid w:val="00C5119B"/>
    <w:rsid w:val="00C51691"/>
    <w:rsid w:val="00C5171E"/>
    <w:rsid w:val="00C51947"/>
    <w:rsid w:val="00C519ED"/>
    <w:rsid w:val="00C525D7"/>
    <w:rsid w:val="00C53355"/>
    <w:rsid w:val="00C5474B"/>
    <w:rsid w:val="00C54863"/>
    <w:rsid w:val="00C5571B"/>
    <w:rsid w:val="00C55ABB"/>
    <w:rsid w:val="00C55C49"/>
    <w:rsid w:val="00C55C51"/>
    <w:rsid w:val="00C56EBD"/>
    <w:rsid w:val="00C57072"/>
    <w:rsid w:val="00C575C8"/>
    <w:rsid w:val="00C578BE"/>
    <w:rsid w:val="00C602B3"/>
    <w:rsid w:val="00C60300"/>
    <w:rsid w:val="00C607D3"/>
    <w:rsid w:val="00C60AD0"/>
    <w:rsid w:val="00C61770"/>
    <w:rsid w:val="00C617D6"/>
    <w:rsid w:val="00C625BE"/>
    <w:rsid w:val="00C62DCE"/>
    <w:rsid w:val="00C630CB"/>
    <w:rsid w:val="00C63260"/>
    <w:rsid w:val="00C6342E"/>
    <w:rsid w:val="00C634A3"/>
    <w:rsid w:val="00C6388F"/>
    <w:rsid w:val="00C63BD9"/>
    <w:rsid w:val="00C63C16"/>
    <w:rsid w:val="00C63CE4"/>
    <w:rsid w:val="00C63E7B"/>
    <w:rsid w:val="00C645DE"/>
    <w:rsid w:val="00C64616"/>
    <w:rsid w:val="00C6469F"/>
    <w:rsid w:val="00C648C2"/>
    <w:rsid w:val="00C64F3F"/>
    <w:rsid w:val="00C651EA"/>
    <w:rsid w:val="00C653B9"/>
    <w:rsid w:val="00C65864"/>
    <w:rsid w:val="00C65D3D"/>
    <w:rsid w:val="00C663C1"/>
    <w:rsid w:val="00C6688E"/>
    <w:rsid w:val="00C66B61"/>
    <w:rsid w:val="00C66FC9"/>
    <w:rsid w:val="00C6769F"/>
    <w:rsid w:val="00C67B69"/>
    <w:rsid w:val="00C67C3B"/>
    <w:rsid w:val="00C67CBD"/>
    <w:rsid w:val="00C706F2"/>
    <w:rsid w:val="00C70A19"/>
    <w:rsid w:val="00C7108A"/>
    <w:rsid w:val="00C718FE"/>
    <w:rsid w:val="00C71C21"/>
    <w:rsid w:val="00C71CD9"/>
    <w:rsid w:val="00C72233"/>
    <w:rsid w:val="00C72373"/>
    <w:rsid w:val="00C726D5"/>
    <w:rsid w:val="00C72FF5"/>
    <w:rsid w:val="00C73A0A"/>
    <w:rsid w:val="00C73F2C"/>
    <w:rsid w:val="00C74134"/>
    <w:rsid w:val="00C74241"/>
    <w:rsid w:val="00C7424A"/>
    <w:rsid w:val="00C7427A"/>
    <w:rsid w:val="00C742AB"/>
    <w:rsid w:val="00C7431D"/>
    <w:rsid w:val="00C744D9"/>
    <w:rsid w:val="00C746E5"/>
    <w:rsid w:val="00C749C1"/>
    <w:rsid w:val="00C74A87"/>
    <w:rsid w:val="00C74AD6"/>
    <w:rsid w:val="00C74B53"/>
    <w:rsid w:val="00C74E1E"/>
    <w:rsid w:val="00C74E3C"/>
    <w:rsid w:val="00C755FA"/>
    <w:rsid w:val="00C75744"/>
    <w:rsid w:val="00C7577B"/>
    <w:rsid w:val="00C758E7"/>
    <w:rsid w:val="00C75E20"/>
    <w:rsid w:val="00C760F1"/>
    <w:rsid w:val="00C76403"/>
    <w:rsid w:val="00C765AC"/>
    <w:rsid w:val="00C76661"/>
    <w:rsid w:val="00C766A1"/>
    <w:rsid w:val="00C768B6"/>
    <w:rsid w:val="00C76D3B"/>
    <w:rsid w:val="00C77029"/>
    <w:rsid w:val="00C77AC6"/>
    <w:rsid w:val="00C80A10"/>
    <w:rsid w:val="00C80D78"/>
    <w:rsid w:val="00C80EC8"/>
    <w:rsid w:val="00C811AB"/>
    <w:rsid w:val="00C811F9"/>
    <w:rsid w:val="00C817C9"/>
    <w:rsid w:val="00C81EA8"/>
    <w:rsid w:val="00C8239A"/>
    <w:rsid w:val="00C823CA"/>
    <w:rsid w:val="00C82569"/>
    <w:rsid w:val="00C83976"/>
    <w:rsid w:val="00C83A71"/>
    <w:rsid w:val="00C83CF3"/>
    <w:rsid w:val="00C83DE9"/>
    <w:rsid w:val="00C84540"/>
    <w:rsid w:val="00C84EE0"/>
    <w:rsid w:val="00C84F14"/>
    <w:rsid w:val="00C85011"/>
    <w:rsid w:val="00C854E3"/>
    <w:rsid w:val="00C85A21"/>
    <w:rsid w:val="00C861AB"/>
    <w:rsid w:val="00C86CC5"/>
    <w:rsid w:val="00C8747E"/>
    <w:rsid w:val="00C87493"/>
    <w:rsid w:val="00C87606"/>
    <w:rsid w:val="00C87627"/>
    <w:rsid w:val="00C877D4"/>
    <w:rsid w:val="00C906CB"/>
    <w:rsid w:val="00C9080B"/>
    <w:rsid w:val="00C90BD8"/>
    <w:rsid w:val="00C90D4A"/>
    <w:rsid w:val="00C90FC7"/>
    <w:rsid w:val="00C912D8"/>
    <w:rsid w:val="00C91363"/>
    <w:rsid w:val="00C91C1C"/>
    <w:rsid w:val="00C91CB1"/>
    <w:rsid w:val="00C91DE1"/>
    <w:rsid w:val="00C91F41"/>
    <w:rsid w:val="00C92377"/>
    <w:rsid w:val="00C9280C"/>
    <w:rsid w:val="00C9294A"/>
    <w:rsid w:val="00C92B85"/>
    <w:rsid w:val="00C92EFC"/>
    <w:rsid w:val="00C930B0"/>
    <w:rsid w:val="00C93838"/>
    <w:rsid w:val="00C93E35"/>
    <w:rsid w:val="00C93FAF"/>
    <w:rsid w:val="00C952B9"/>
    <w:rsid w:val="00C95993"/>
    <w:rsid w:val="00C959EB"/>
    <w:rsid w:val="00C9617E"/>
    <w:rsid w:val="00C9629D"/>
    <w:rsid w:val="00C96974"/>
    <w:rsid w:val="00C9728E"/>
    <w:rsid w:val="00C97668"/>
    <w:rsid w:val="00C97763"/>
    <w:rsid w:val="00C97977"/>
    <w:rsid w:val="00C97CB6"/>
    <w:rsid w:val="00CA03CB"/>
    <w:rsid w:val="00CA083C"/>
    <w:rsid w:val="00CA0EC8"/>
    <w:rsid w:val="00CA12A6"/>
    <w:rsid w:val="00CA1639"/>
    <w:rsid w:val="00CA177F"/>
    <w:rsid w:val="00CA1BA0"/>
    <w:rsid w:val="00CA219D"/>
    <w:rsid w:val="00CA2236"/>
    <w:rsid w:val="00CA258B"/>
    <w:rsid w:val="00CA2D24"/>
    <w:rsid w:val="00CA3130"/>
    <w:rsid w:val="00CA319B"/>
    <w:rsid w:val="00CA3596"/>
    <w:rsid w:val="00CA4061"/>
    <w:rsid w:val="00CA4925"/>
    <w:rsid w:val="00CA4999"/>
    <w:rsid w:val="00CA4AE6"/>
    <w:rsid w:val="00CA5311"/>
    <w:rsid w:val="00CA535C"/>
    <w:rsid w:val="00CA53DD"/>
    <w:rsid w:val="00CA554F"/>
    <w:rsid w:val="00CA56AC"/>
    <w:rsid w:val="00CA56DB"/>
    <w:rsid w:val="00CA5ADB"/>
    <w:rsid w:val="00CA6325"/>
    <w:rsid w:val="00CA6CF6"/>
    <w:rsid w:val="00CA6F92"/>
    <w:rsid w:val="00CA6FD8"/>
    <w:rsid w:val="00CA7358"/>
    <w:rsid w:val="00CA7485"/>
    <w:rsid w:val="00CA7646"/>
    <w:rsid w:val="00CA7C54"/>
    <w:rsid w:val="00CB0668"/>
    <w:rsid w:val="00CB1CD7"/>
    <w:rsid w:val="00CB247F"/>
    <w:rsid w:val="00CB281D"/>
    <w:rsid w:val="00CB29AD"/>
    <w:rsid w:val="00CB2A8D"/>
    <w:rsid w:val="00CB326C"/>
    <w:rsid w:val="00CB3765"/>
    <w:rsid w:val="00CB3BAA"/>
    <w:rsid w:val="00CB4171"/>
    <w:rsid w:val="00CB44D0"/>
    <w:rsid w:val="00CB4550"/>
    <w:rsid w:val="00CB503D"/>
    <w:rsid w:val="00CB589B"/>
    <w:rsid w:val="00CB59E7"/>
    <w:rsid w:val="00CB5B9B"/>
    <w:rsid w:val="00CB5F18"/>
    <w:rsid w:val="00CB6396"/>
    <w:rsid w:val="00CB66E3"/>
    <w:rsid w:val="00CB6EF4"/>
    <w:rsid w:val="00CB70A6"/>
    <w:rsid w:val="00CB79CB"/>
    <w:rsid w:val="00CB7DAF"/>
    <w:rsid w:val="00CB7DDC"/>
    <w:rsid w:val="00CC01AA"/>
    <w:rsid w:val="00CC08C3"/>
    <w:rsid w:val="00CC0945"/>
    <w:rsid w:val="00CC1C41"/>
    <w:rsid w:val="00CC1D17"/>
    <w:rsid w:val="00CC1E00"/>
    <w:rsid w:val="00CC2FA8"/>
    <w:rsid w:val="00CC304F"/>
    <w:rsid w:val="00CC38CA"/>
    <w:rsid w:val="00CC3C05"/>
    <w:rsid w:val="00CC429F"/>
    <w:rsid w:val="00CC4CA5"/>
    <w:rsid w:val="00CC4DCD"/>
    <w:rsid w:val="00CC5971"/>
    <w:rsid w:val="00CC5FF8"/>
    <w:rsid w:val="00CC601D"/>
    <w:rsid w:val="00CC6032"/>
    <w:rsid w:val="00CC6559"/>
    <w:rsid w:val="00CC66E3"/>
    <w:rsid w:val="00CC68AE"/>
    <w:rsid w:val="00CC6AF5"/>
    <w:rsid w:val="00CC7704"/>
    <w:rsid w:val="00CC7BBC"/>
    <w:rsid w:val="00CC7CB7"/>
    <w:rsid w:val="00CC7FDB"/>
    <w:rsid w:val="00CD0808"/>
    <w:rsid w:val="00CD0ACF"/>
    <w:rsid w:val="00CD0E41"/>
    <w:rsid w:val="00CD11A0"/>
    <w:rsid w:val="00CD1C97"/>
    <w:rsid w:val="00CD20D9"/>
    <w:rsid w:val="00CD21A3"/>
    <w:rsid w:val="00CD2281"/>
    <w:rsid w:val="00CD283B"/>
    <w:rsid w:val="00CD2A52"/>
    <w:rsid w:val="00CD2B21"/>
    <w:rsid w:val="00CD432B"/>
    <w:rsid w:val="00CD472E"/>
    <w:rsid w:val="00CD4890"/>
    <w:rsid w:val="00CD4C08"/>
    <w:rsid w:val="00CD4C2D"/>
    <w:rsid w:val="00CD5B3D"/>
    <w:rsid w:val="00CD5EB5"/>
    <w:rsid w:val="00CD611F"/>
    <w:rsid w:val="00CD6BDB"/>
    <w:rsid w:val="00CD6C6C"/>
    <w:rsid w:val="00CD6CAD"/>
    <w:rsid w:val="00CD6EFD"/>
    <w:rsid w:val="00CD6F03"/>
    <w:rsid w:val="00CD6FED"/>
    <w:rsid w:val="00CD718C"/>
    <w:rsid w:val="00CD77D9"/>
    <w:rsid w:val="00CE0AD0"/>
    <w:rsid w:val="00CE0DB1"/>
    <w:rsid w:val="00CE1124"/>
    <w:rsid w:val="00CE2FF4"/>
    <w:rsid w:val="00CE3A24"/>
    <w:rsid w:val="00CE3D14"/>
    <w:rsid w:val="00CE3E1C"/>
    <w:rsid w:val="00CE4177"/>
    <w:rsid w:val="00CE4566"/>
    <w:rsid w:val="00CE47C4"/>
    <w:rsid w:val="00CE4B90"/>
    <w:rsid w:val="00CE4EBC"/>
    <w:rsid w:val="00CE503A"/>
    <w:rsid w:val="00CE50FB"/>
    <w:rsid w:val="00CE52E3"/>
    <w:rsid w:val="00CE534B"/>
    <w:rsid w:val="00CE5D33"/>
    <w:rsid w:val="00CE5F5D"/>
    <w:rsid w:val="00CE6062"/>
    <w:rsid w:val="00CE6939"/>
    <w:rsid w:val="00CE6B44"/>
    <w:rsid w:val="00CE6CC6"/>
    <w:rsid w:val="00CE6DD3"/>
    <w:rsid w:val="00CE6E0E"/>
    <w:rsid w:val="00CE719D"/>
    <w:rsid w:val="00CE7EC7"/>
    <w:rsid w:val="00CF020C"/>
    <w:rsid w:val="00CF2617"/>
    <w:rsid w:val="00CF2ECC"/>
    <w:rsid w:val="00CF2F9E"/>
    <w:rsid w:val="00CF38E6"/>
    <w:rsid w:val="00CF3B44"/>
    <w:rsid w:val="00CF404C"/>
    <w:rsid w:val="00CF47FC"/>
    <w:rsid w:val="00CF5605"/>
    <w:rsid w:val="00CF5AA6"/>
    <w:rsid w:val="00CF61F4"/>
    <w:rsid w:val="00CF6574"/>
    <w:rsid w:val="00CF65EE"/>
    <w:rsid w:val="00CF7054"/>
    <w:rsid w:val="00CF76E5"/>
    <w:rsid w:val="00CF7D6F"/>
    <w:rsid w:val="00D00A96"/>
    <w:rsid w:val="00D00C61"/>
    <w:rsid w:val="00D00E10"/>
    <w:rsid w:val="00D00F83"/>
    <w:rsid w:val="00D01678"/>
    <w:rsid w:val="00D02200"/>
    <w:rsid w:val="00D02A87"/>
    <w:rsid w:val="00D02B44"/>
    <w:rsid w:val="00D02C62"/>
    <w:rsid w:val="00D02FC5"/>
    <w:rsid w:val="00D030CB"/>
    <w:rsid w:val="00D03E6E"/>
    <w:rsid w:val="00D03F76"/>
    <w:rsid w:val="00D03FDF"/>
    <w:rsid w:val="00D044DD"/>
    <w:rsid w:val="00D0459F"/>
    <w:rsid w:val="00D0468B"/>
    <w:rsid w:val="00D047AC"/>
    <w:rsid w:val="00D056EE"/>
    <w:rsid w:val="00D05F60"/>
    <w:rsid w:val="00D067AC"/>
    <w:rsid w:val="00D07098"/>
    <w:rsid w:val="00D07A8E"/>
    <w:rsid w:val="00D10F3A"/>
    <w:rsid w:val="00D11472"/>
    <w:rsid w:val="00D11B62"/>
    <w:rsid w:val="00D1270E"/>
    <w:rsid w:val="00D12776"/>
    <w:rsid w:val="00D12C42"/>
    <w:rsid w:val="00D12F68"/>
    <w:rsid w:val="00D12F7D"/>
    <w:rsid w:val="00D13140"/>
    <w:rsid w:val="00D136DF"/>
    <w:rsid w:val="00D13DB5"/>
    <w:rsid w:val="00D13FA2"/>
    <w:rsid w:val="00D1448B"/>
    <w:rsid w:val="00D14578"/>
    <w:rsid w:val="00D150E4"/>
    <w:rsid w:val="00D15359"/>
    <w:rsid w:val="00D15530"/>
    <w:rsid w:val="00D15952"/>
    <w:rsid w:val="00D15F0B"/>
    <w:rsid w:val="00D15F8E"/>
    <w:rsid w:val="00D16685"/>
    <w:rsid w:val="00D166F5"/>
    <w:rsid w:val="00D1755E"/>
    <w:rsid w:val="00D20111"/>
    <w:rsid w:val="00D2037E"/>
    <w:rsid w:val="00D20CCF"/>
    <w:rsid w:val="00D20CFD"/>
    <w:rsid w:val="00D22387"/>
    <w:rsid w:val="00D22A05"/>
    <w:rsid w:val="00D22ED1"/>
    <w:rsid w:val="00D2341E"/>
    <w:rsid w:val="00D239BA"/>
    <w:rsid w:val="00D23C73"/>
    <w:rsid w:val="00D23F82"/>
    <w:rsid w:val="00D2478E"/>
    <w:rsid w:val="00D2556C"/>
    <w:rsid w:val="00D258DC"/>
    <w:rsid w:val="00D25D43"/>
    <w:rsid w:val="00D25E20"/>
    <w:rsid w:val="00D26A78"/>
    <w:rsid w:val="00D26EE7"/>
    <w:rsid w:val="00D27210"/>
    <w:rsid w:val="00D274BA"/>
    <w:rsid w:val="00D27519"/>
    <w:rsid w:val="00D278FA"/>
    <w:rsid w:val="00D27953"/>
    <w:rsid w:val="00D300F0"/>
    <w:rsid w:val="00D30256"/>
    <w:rsid w:val="00D304D5"/>
    <w:rsid w:val="00D30CC1"/>
    <w:rsid w:val="00D314F6"/>
    <w:rsid w:val="00D31792"/>
    <w:rsid w:val="00D31B30"/>
    <w:rsid w:val="00D31BFE"/>
    <w:rsid w:val="00D32A21"/>
    <w:rsid w:val="00D33670"/>
    <w:rsid w:val="00D33AA0"/>
    <w:rsid w:val="00D33B55"/>
    <w:rsid w:val="00D33CC3"/>
    <w:rsid w:val="00D33EF8"/>
    <w:rsid w:val="00D34703"/>
    <w:rsid w:val="00D3479B"/>
    <w:rsid w:val="00D34A4F"/>
    <w:rsid w:val="00D34C7C"/>
    <w:rsid w:val="00D34E31"/>
    <w:rsid w:val="00D3503B"/>
    <w:rsid w:val="00D35069"/>
    <w:rsid w:val="00D354D8"/>
    <w:rsid w:val="00D35F15"/>
    <w:rsid w:val="00D362B2"/>
    <w:rsid w:val="00D36588"/>
    <w:rsid w:val="00D375D7"/>
    <w:rsid w:val="00D37914"/>
    <w:rsid w:val="00D379A8"/>
    <w:rsid w:val="00D402FE"/>
    <w:rsid w:val="00D40419"/>
    <w:rsid w:val="00D40ACD"/>
    <w:rsid w:val="00D40C6A"/>
    <w:rsid w:val="00D41013"/>
    <w:rsid w:val="00D411E8"/>
    <w:rsid w:val="00D41716"/>
    <w:rsid w:val="00D41CCB"/>
    <w:rsid w:val="00D421CB"/>
    <w:rsid w:val="00D424FE"/>
    <w:rsid w:val="00D42B4B"/>
    <w:rsid w:val="00D44340"/>
    <w:rsid w:val="00D44446"/>
    <w:rsid w:val="00D4467E"/>
    <w:rsid w:val="00D44C29"/>
    <w:rsid w:val="00D450B2"/>
    <w:rsid w:val="00D4580C"/>
    <w:rsid w:val="00D459B4"/>
    <w:rsid w:val="00D4660A"/>
    <w:rsid w:val="00D4787F"/>
    <w:rsid w:val="00D4794E"/>
    <w:rsid w:val="00D47D5F"/>
    <w:rsid w:val="00D50A2E"/>
    <w:rsid w:val="00D50F2B"/>
    <w:rsid w:val="00D518F1"/>
    <w:rsid w:val="00D51978"/>
    <w:rsid w:val="00D53B91"/>
    <w:rsid w:val="00D53E03"/>
    <w:rsid w:val="00D541A8"/>
    <w:rsid w:val="00D54426"/>
    <w:rsid w:val="00D545CC"/>
    <w:rsid w:val="00D54791"/>
    <w:rsid w:val="00D549B9"/>
    <w:rsid w:val="00D54B97"/>
    <w:rsid w:val="00D54C10"/>
    <w:rsid w:val="00D54C8C"/>
    <w:rsid w:val="00D54D40"/>
    <w:rsid w:val="00D55263"/>
    <w:rsid w:val="00D554E6"/>
    <w:rsid w:val="00D562A9"/>
    <w:rsid w:val="00D56346"/>
    <w:rsid w:val="00D5667B"/>
    <w:rsid w:val="00D56AF6"/>
    <w:rsid w:val="00D5701D"/>
    <w:rsid w:val="00D57B45"/>
    <w:rsid w:val="00D57E01"/>
    <w:rsid w:val="00D60575"/>
    <w:rsid w:val="00D605BE"/>
    <w:rsid w:val="00D60ECC"/>
    <w:rsid w:val="00D60FED"/>
    <w:rsid w:val="00D61BEF"/>
    <w:rsid w:val="00D61D5F"/>
    <w:rsid w:val="00D61FFE"/>
    <w:rsid w:val="00D6208E"/>
    <w:rsid w:val="00D62235"/>
    <w:rsid w:val="00D623E3"/>
    <w:rsid w:val="00D624E6"/>
    <w:rsid w:val="00D6250C"/>
    <w:rsid w:val="00D626EE"/>
    <w:rsid w:val="00D63098"/>
    <w:rsid w:val="00D630F7"/>
    <w:rsid w:val="00D645CE"/>
    <w:rsid w:val="00D64A74"/>
    <w:rsid w:val="00D651F3"/>
    <w:rsid w:val="00D65DC8"/>
    <w:rsid w:val="00D6644F"/>
    <w:rsid w:val="00D6678F"/>
    <w:rsid w:val="00D668A3"/>
    <w:rsid w:val="00D676CB"/>
    <w:rsid w:val="00D67FA9"/>
    <w:rsid w:val="00D702DE"/>
    <w:rsid w:val="00D706F1"/>
    <w:rsid w:val="00D70742"/>
    <w:rsid w:val="00D70A8A"/>
    <w:rsid w:val="00D70CCB"/>
    <w:rsid w:val="00D70DB5"/>
    <w:rsid w:val="00D713A3"/>
    <w:rsid w:val="00D7175F"/>
    <w:rsid w:val="00D71804"/>
    <w:rsid w:val="00D71CCF"/>
    <w:rsid w:val="00D71E73"/>
    <w:rsid w:val="00D72928"/>
    <w:rsid w:val="00D72C1C"/>
    <w:rsid w:val="00D72D16"/>
    <w:rsid w:val="00D73060"/>
    <w:rsid w:val="00D73ADD"/>
    <w:rsid w:val="00D743F4"/>
    <w:rsid w:val="00D7489C"/>
    <w:rsid w:val="00D74D1C"/>
    <w:rsid w:val="00D755BC"/>
    <w:rsid w:val="00D75B0A"/>
    <w:rsid w:val="00D75D7D"/>
    <w:rsid w:val="00D7612A"/>
    <w:rsid w:val="00D76726"/>
    <w:rsid w:val="00D76D53"/>
    <w:rsid w:val="00D77007"/>
    <w:rsid w:val="00D7714E"/>
    <w:rsid w:val="00D773D3"/>
    <w:rsid w:val="00D77411"/>
    <w:rsid w:val="00D77620"/>
    <w:rsid w:val="00D77A7D"/>
    <w:rsid w:val="00D77F11"/>
    <w:rsid w:val="00D8047C"/>
    <w:rsid w:val="00D8087A"/>
    <w:rsid w:val="00D80B40"/>
    <w:rsid w:val="00D80EF5"/>
    <w:rsid w:val="00D81F32"/>
    <w:rsid w:val="00D825C9"/>
    <w:rsid w:val="00D826DC"/>
    <w:rsid w:val="00D827FD"/>
    <w:rsid w:val="00D828F3"/>
    <w:rsid w:val="00D82A02"/>
    <w:rsid w:val="00D82D65"/>
    <w:rsid w:val="00D82E20"/>
    <w:rsid w:val="00D83BB4"/>
    <w:rsid w:val="00D84274"/>
    <w:rsid w:val="00D84804"/>
    <w:rsid w:val="00D84D00"/>
    <w:rsid w:val="00D855E9"/>
    <w:rsid w:val="00D85654"/>
    <w:rsid w:val="00D86A75"/>
    <w:rsid w:val="00D86E4F"/>
    <w:rsid w:val="00D87046"/>
    <w:rsid w:val="00D8794B"/>
    <w:rsid w:val="00D9014E"/>
    <w:rsid w:val="00D902D4"/>
    <w:rsid w:val="00D903FE"/>
    <w:rsid w:val="00D90560"/>
    <w:rsid w:val="00D90CBE"/>
    <w:rsid w:val="00D90DD8"/>
    <w:rsid w:val="00D90FED"/>
    <w:rsid w:val="00D91056"/>
    <w:rsid w:val="00D91D75"/>
    <w:rsid w:val="00D91ED3"/>
    <w:rsid w:val="00D9248A"/>
    <w:rsid w:val="00D927C2"/>
    <w:rsid w:val="00D92D05"/>
    <w:rsid w:val="00D92E6D"/>
    <w:rsid w:val="00D93064"/>
    <w:rsid w:val="00D93153"/>
    <w:rsid w:val="00D93A0F"/>
    <w:rsid w:val="00D93BB6"/>
    <w:rsid w:val="00D93E5C"/>
    <w:rsid w:val="00D94610"/>
    <w:rsid w:val="00D94902"/>
    <w:rsid w:val="00D9538A"/>
    <w:rsid w:val="00D95AC4"/>
    <w:rsid w:val="00D965EC"/>
    <w:rsid w:val="00D968BE"/>
    <w:rsid w:val="00D96AC9"/>
    <w:rsid w:val="00D96E6A"/>
    <w:rsid w:val="00D97587"/>
    <w:rsid w:val="00D97589"/>
    <w:rsid w:val="00D978E0"/>
    <w:rsid w:val="00D97CD8"/>
    <w:rsid w:val="00DA02DA"/>
    <w:rsid w:val="00DA0304"/>
    <w:rsid w:val="00DA051C"/>
    <w:rsid w:val="00DA0FF7"/>
    <w:rsid w:val="00DA18E6"/>
    <w:rsid w:val="00DA1B82"/>
    <w:rsid w:val="00DA1D6E"/>
    <w:rsid w:val="00DA2795"/>
    <w:rsid w:val="00DA28C5"/>
    <w:rsid w:val="00DA352C"/>
    <w:rsid w:val="00DA3F53"/>
    <w:rsid w:val="00DA45D2"/>
    <w:rsid w:val="00DA5669"/>
    <w:rsid w:val="00DA5701"/>
    <w:rsid w:val="00DA597D"/>
    <w:rsid w:val="00DA5CFA"/>
    <w:rsid w:val="00DA5E16"/>
    <w:rsid w:val="00DA6AE7"/>
    <w:rsid w:val="00DA6EB4"/>
    <w:rsid w:val="00DA707A"/>
    <w:rsid w:val="00DA7BB8"/>
    <w:rsid w:val="00DB0068"/>
    <w:rsid w:val="00DB03D1"/>
    <w:rsid w:val="00DB05FE"/>
    <w:rsid w:val="00DB0848"/>
    <w:rsid w:val="00DB0915"/>
    <w:rsid w:val="00DB0C55"/>
    <w:rsid w:val="00DB0C9D"/>
    <w:rsid w:val="00DB0E58"/>
    <w:rsid w:val="00DB1640"/>
    <w:rsid w:val="00DB1A15"/>
    <w:rsid w:val="00DB23BB"/>
    <w:rsid w:val="00DB2495"/>
    <w:rsid w:val="00DB2A21"/>
    <w:rsid w:val="00DB2AEB"/>
    <w:rsid w:val="00DB2AF1"/>
    <w:rsid w:val="00DB2BBC"/>
    <w:rsid w:val="00DB3398"/>
    <w:rsid w:val="00DB35AC"/>
    <w:rsid w:val="00DB36BB"/>
    <w:rsid w:val="00DB375B"/>
    <w:rsid w:val="00DB39CE"/>
    <w:rsid w:val="00DB39FB"/>
    <w:rsid w:val="00DB3A23"/>
    <w:rsid w:val="00DB3CC5"/>
    <w:rsid w:val="00DB41F1"/>
    <w:rsid w:val="00DB449E"/>
    <w:rsid w:val="00DB4800"/>
    <w:rsid w:val="00DB4E7B"/>
    <w:rsid w:val="00DB4EF3"/>
    <w:rsid w:val="00DB4FC9"/>
    <w:rsid w:val="00DB5188"/>
    <w:rsid w:val="00DB5967"/>
    <w:rsid w:val="00DB5B87"/>
    <w:rsid w:val="00DB60F8"/>
    <w:rsid w:val="00DB6738"/>
    <w:rsid w:val="00DB6D41"/>
    <w:rsid w:val="00DB723C"/>
    <w:rsid w:val="00DB7742"/>
    <w:rsid w:val="00DB79CF"/>
    <w:rsid w:val="00DB7B32"/>
    <w:rsid w:val="00DC00C1"/>
    <w:rsid w:val="00DC00C2"/>
    <w:rsid w:val="00DC04DD"/>
    <w:rsid w:val="00DC070C"/>
    <w:rsid w:val="00DC0ABA"/>
    <w:rsid w:val="00DC13D2"/>
    <w:rsid w:val="00DC1C89"/>
    <w:rsid w:val="00DC2190"/>
    <w:rsid w:val="00DC2EBB"/>
    <w:rsid w:val="00DC3E92"/>
    <w:rsid w:val="00DC3FD5"/>
    <w:rsid w:val="00DC408A"/>
    <w:rsid w:val="00DC41F8"/>
    <w:rsid w:val="00DC5358"/>
    <w:rsid w:val="00DC5DDC"/>
    <w:rsid w:val="00DC6911"/>
    <w:rsid w:val="00DC6EB9"/>
    <w:rsid w:val="00DC72DD"/>
    <w:rsid w:val="00DC74C2"/>
    <w:rsid w:val="00DC7AE1"/>
    <w:rsid w:val="00DC7B3B"/>
    <w:rsid w:val="00DC7F6B"/>
    <w:rsid w:val="00DD08B0"/>
    <w:rsid w:val="00DD0C6F"/>
    <w:rsid w:val="00DD10F3"/>
    <w:rsid w:val="00DD1169"/>
    <w:rsid w:val="00DD1383"/>
    <w:rsid w:val="00DD1AB4"/>
    <w:rsid w:val="00DD1BC2"/>
    <w:rsid w:val="00DD1D4F"/>
    <w:rsid w:val="00DD2753"/>
    <w:rsid w:val="00DD2AC4"/>
    <w:rsid w:val="00DD382C"/>
    <w:rsid w:val="00DD42FA"/>
    <w:rsid w:val="00DD4448"/>
    <w:rsid w:val="00DD4654"/>
    <w:rsid w:val="00DD4655"/>
    <w:rsid w:val="00DD480B"/>
    <w:rsid w:val="00DD4837"/>
    <w:rsid w:val="00DD4DEA"/>
    <w:rsid w:val="00DD522B"/>
    <w:rsid w:val="00DD5265"/>
    <w:rsid w:val="00DD5DF1"/>
    <w:rsid w:val="00DD6282"/>
    <w:rsid w:val="00DD64D2"/>
    <w:rsid w:val="00DD65E3"/>
    <w:rsid w:val="00DD6AA8"/>
    <w:rsid w:val="00DD7830"/>
    <w:rsid w:val="00DD78E7"/>
    <w:rsid w:val="00DD79BD"/>
    <w:rsid w:val="00DD79F9"/>
    <w:rsid w:val="00DD7D2E"/>
    <w:rsid w:val="00DE0009"/>
    <w:rsid w:val="00DE006F"/>
    <w:rsid w:val="00DE0075"/>
    <w:rsid w:val="00DE01D9"/>
    <w:rsid w:val="00DE0240"/>
    <w:rsid w:val="00DE09E7"/>
    <w:rsid w:val="00DE0C99"/>
    <w:rsid w:val="00DE10BA"/>
    <w:rsid w:val="00DE12CC"/>
    <w:rsid w:val="00DE19E1"/>
    <w:rsid w:val="00DE1D31"/>
    <w:rsid w:val="00DE2256"/>
    <w:rsid w:val="00DE22EA"/>
    <w:rsid w:val="00DE232F"/>
    <w:rsid w:val="00DE2711"/>
    <w:rsid w:val="00DE27E4"/>
    <w:rsid w:val="00DE2822"/>
    <w:rsid w:val="00DE2ADB"/>
    <w:rsid w:val="00DE2F29"/>
    <w:rsid w:val="00DE31AC"/>
    <w:rsid w:val="00DE36F6"/>
    <w:rsid w:val="00DE3AB6"/>
    <w:rsid w:val="00DE3EE9"/>
    <w:rsid w:val="00DE4699"/>
    <w:rsid w:val="00DE47FC"/>
    <w:rsid w:val="00DE4D38"/>
    <w:rsid w:val="00DE536F"/>
    <w:rsid w:val="00DE562E"/>
    <w:rsid w:val="00DE5BFA"/>
    <w:rsid w:val="00DE5DAD"/>
    <w:rsid w:val="00DE5F94"/>
    <w:rsid w:val="00DE6984"/>
    <w:rsid w:val="00DE6AE4"/>
    <w:rsid w:val="00DE70AD"/>
    <w:rsid w:val="00DE70FB"/>
    <w:rsid w:val="00DE77A7"/>
    <w:rsid w:val="00DE7A28"/>
    <w:rsid w:val="00DE7F84"/>
    <w:rsid w:val="00DF04B4"/>
    <w:rsid w:val="00DF0A42"/>
    <w:rsid w:val="00DF0BA5"/>
    <w:rsid w:val="00DF0C60"/>
    <w:rsid w:val="00DF0E4E"/>
    <w:rsid w:val="00DF11FE"/>
    <w:rsid w:val="00DF12CA"/>
    <w:rsid w:val="00DF1574"/>
    <w:rsid w:val="00DF1930"/>
    <w:rsid w:val="00DF1C60"/>
    <w:rsid w:val="00DF1C82"/>
    <w:rsid w:val="00DF2427"/>
    <w:rsid w:val="00DF3364"/>
    <w:rsid w:val="00DF3789"/>
    <w:rsid w:val="00DF3BAC"/>
    <w:rsid w:val="00DF3EB4"/>
    <w:rsid w:val="00DF43FC"/>
    <w:rsid w:val="00DF52DD"/>
    <w:rsid w:val="00DF574F"/>
    <w:rsid w:val="00DF5E7C"/>
    <w:rsid w:val="00DF5F8B"/>
    <w:rsid w:val="00DF6111"/>
    <w:rsid w:val="00DF6453"/>
    <w:rsid w:val="00DF662D"/>
    <w:rsid w:val="00DF7004"/>
    <w:rsid w:val="00DF725C"/>
    <w:rsid w:val="00DF79B2"/>
    <w:rsid w:val="00DF7AEC"/>
    <w:rsid w:val="00DF7EB6"/>
    <w:rsid w:val="00E00074"/>
    <w:rsid w:val="00E00373"/>
    <w:rsid w:val="00E00776"/>
    <w:rsid w:val="00E00784"/>
    <w:rsid w:val="00E00CF4"/>
    <w:rsid w:val="00E00D70"/>
    <w:rsid w:val="00E01505"/>
    <w:rsid w:val="00E0172A"/>
    <w:rsid w:val="00E0197B"/>
    <w:rsid w:val="00E01CCA"/>
    <w:rsid w:val="00E025E0"/>
    <w:rsid w:val="00E02938"/>
    <w:rsid w:val="00E02DAB"/>
    <w:rsid w:val="00E03992"/>
    <w:rsid w:val="00E03C66"/>
    <w:rsid w:val="00E04297"/>
    <w:rsid w:val="00E042F1"/>
    <w:rsid w:val="00E04F83"/>
    <w:rsid w:val="00E05312"/>
    <w:rsid w:val="00E05356"/>
    <w:rsid w:val="00E057C9"/>
    <w:rsid w:val="00E057D5"/>
    <w:rsid w:val="00E05807"/>
    <w:rsid w:val="00E05CFF"/>
    <w:rsid w:val="00E05F19"/>
    <w:rsid w:val="00E06B0D"/>
    <w:rsid w:val="00E06DAD"/>
    <w:rsid w:val="00E07701"/>
    <w:rsid w:val="00E07880"/>
    <w:rsid w:val="00E07DE4"/>
    <w:rsid w:val="00E108C6"/>
    <w:rsid w:val="00E10946"/>
    <w:rsid w:val="00E10B7D"/>
    <w:rsid w:val="00E10DA7"/>
    <w:rsid w:val="00E110E7"/>
    <w:rsid w:val="00E1120A"/>
    <w:rsid w:val="00E11513"/>
    <w:rsid w:val="00E11B2F"/>
    <w:rsid w:val="00E12C23"/>
    <w:rsid w:val="00E132AA"/>
    <w:rsid w:val="00E13396"/>
    <w:rsid w:val="00E134E5"/>
    <w:rsid w:val="00E13C2E"/>
    <w:rsid w:val="00E146CC"/>
    <w:rsid w:val="00E14EB6"/>
    <w:rsid w:val="00E15537"/>
    <w:rsid w:val="00E15820"/>
    <w:rsid w:val="00E15851"/>
    <w:rsid w:val="00E163F8"/>
    <w:rsid w:val="00E16968"/>
    <w:rsid w:val="00E16AB0"/>
    <w:rsid w:val="00E17034"/>
    <w:rsid w:val="00E17171"/>
    <w:rsid w:val="00E1724B"/>
    <w:rsid w:val="00E17342"/>
    <w:rsid w:val="00E176B0"/>
    <w:rsid w:val="00E176CC"/>
    <w:rsid w:val="00E177E8"/>
    <w:rsid w:val="00E178BB"/>
    <w:rsid w:val="00E17BA7"/>
    <w:rsid w:val="00E207F2"/>
    <w:rsid w:val="00E20EBC"/>
    <w:rsid w:val="00E214F6"/>
    <w:rsid w:val="00E21557"/>
    <w:rsid w:val="00E2194E"/>
    <w:rsid w:val="00E21A1B"/>
    <w:rsid w:val="00E2215B"/>
    <w:rsid w:val="00E2227B"/>
    <w:rsid w:val="00E2239F"/>
    <w:rsid w:val="00E22AE8"/>
    <w:rsid w:val="00E22C11"/>
    <w:rsid w:val="00E234BC"/>
    <w:rsid w:val="00E23966"/>
    <w:rsid w:val="00E239B5"/>
    <w:rsid w:val="00E23C92"/>
    <w:rsid w:val="00E23EA6"/>
    <w:rsid w:val="00E2412A"/>
    <w:rsid w:val="00E248C3"/>
    <w:rsid w:val="00E2594F"/>
    <w:rsid w:val="00E26356"/>
    <w:rsid w:val="00E26DAB"/>
    <w:rsid w:val="00E26FC2"/>
    <w:rsid w:val="00E275E0"/>
    <w:rsid w:val="00E27DBC"/>
    <w:rsid w:val="00E30CEB"/>
    <w:rsid w:val="00E30E50"/>
    <w:rsid w:val="00E30E7C"/>
    <w:rsid w:val="00E317C5"/>
    <w:rsid w:val="00E318B7"/>
    <w:rsid w:val="00E31A63"/>
    <w:rsid w:val="00E31AF9"/>
    <w:rsid w:val="00E3220B"/>
    <w:rsid w:val="00E3234A"/>
    <w:rsid w:val="00E32350"/>
    <w:rsid w:val="00E326BA"/>
    <w:rsid w:val="00E32A0A"/>
    <w:rsid w:val="00E335FF"/>
    <w:rsid w:val="00E33C73"/>
    <w:rsid w:val="00E33D86"/>
    <w:rsid w:val="00E34E54"/>
    <w:rsid w:val="00E34F14"/>
    <w:rsid w:val="00E34FFD"/>
    <w:rsid w:val="00E35069"/>
    <w:rsid w:val="00E352FA"/>
    <w:rsid w:val="00E3535D"/>
    <w:rsid w:val="00E3541C"/>
    <w:rsid w:val="00E35D8A"/>
    <w:rsid w:val="00E362D3"/>
    <w:rsid w:val="00E36781"/>
    <w:rsid w:val="00E36D25"/>
    <w:rsid w:val="00E36FC5"/>
    <w:rsid w:val="00E37A31"/>
    <w:rsid w:val="00E37E99"/>
    <w:rsid w:val="00E4064A"/>
    <w:rsid w:val="00E407C3"/>
    <w:rsid w:val="00E40A0B"/>
    <w:rsid w:val="00E41150"/>
    <w:rsid w:val="00E411E0"/>
    <w:rsid w:val="00E4179D"/>
    <w:rsid w:val="00E41856"/>
    <w:rsid w:val="00E41C89"/>
    <w:rsid w:val="00E41EF8"/>
    <w:rsid w:val="00E42294"/>
    <w:rsid w:val="00E42789"/>
    <w:rsid w:val="00E42971"/>
    <w:rsid w:val="00E42C59"/>
    <w:rsid w:val="00E42FCE"/>
    <w:rsid w:val="00E437CF"/>
    <w:rsid w:val="00E44519"/>
    <w:rsid w:val="00E4495A"/>
    <w:rsid w:val="00E45105"/>
    <w:rsid w:val="00E4557D"/>
    <w:rsid w:val="00E46397"/>
    <w:rsid w:val="00E463D4"/>
    <w:rsid w:val="00E46DFF"/>
    <w:rsid w:val="00E46E07"/>
    <w:rsid w:val="00E47392"/>
    <w:rsid w:val="00E47C4A"/>
    <w:rsid w:val="00E50294"/>
    <w:rsid w:val="00E5034D"/>
    <w:rsid w:val="00E5068E"/>
    <w:rsid w:val="00E50985"/>
    <w:rsid w:val="00E50F0A"/>
    <w:rsid w:val="00E51126"/>
    <w:rsid w:val="00E51568"/>
    <w:rsid w:val="00E5158D"/>
    <w:rsid w:val="00E518EF"/>
    <w:rsid w:val="00E51941"/>
    <w:rsid w:val="00E51BEF"/>
    <w:rsid w:val="00E52402"/>
    <w:rsid w:val="00E52508"/>
    <w:rsid w:val="00E52777"/>
    <w:rsid w:val="00E5317E"/>
    <w:rsid w:val="00E53AC2"/>
    <w:rsid w:val="00E54483"/>
    <w:rsid w:val="00E544CD"/>
    <w:rsid w:val="00E54F97"/>
    <w:rsid w:val="00E55488"/>
    <w:rsid w:val="00E559E1"/>
    <w:rsid w:val="00E55FFC"/>
    <w:rsid w:val="00E57252"/>
    <w:rsid w:val="00E57B37"/>
    <w:rsid w:val="00E57C3B"/>
    <w:rsid w:val="00E6018D"/>
    <w:rsid w:val="00E60379"/>
    <w:rsid w:val="00E607DD"/>
    <w:rsid w:val="00E60F3D"/>
    <w:rsid w:val="00E61218"/>
    <w:rsid w:val="00E61B2F"/>
    <w:rsid w:val="00E61BB8"/>
    <w:rsid w:val="00E61CBD"/>
    <w:rsid w:val="00E61CC2"/>
    <w:rsid w:val="00E61EBC"/>
    <w:rsid w:val="00E62567"/>
    <w:rsid w:val="00E62F3D"/>
    <w:rsid w:val="00E62FF4"/>
    <w:rsid w:val="00E6327A"/>
    <w:rsid w:val="00E636DB"/>
    <w:rsid w:val="00E63840"/>
    <w:rsid w:val="00E63DFC"/>
    <w:rsid w:val="00E64753"/>
    <w:rsid w:val="00E65068"/>
    <w:rsid w:val="00E65804"/>
    <w:rsid w:val="00E6590A"/>
    <w:rsid w:val="00E65F92"/>
    <w:rsid w:val="00E66A41"/>
    <w:rsid w:val="00E66F55"/>
    <w:rsid w:val="00E67940"/>
    <w:rsid w:val="00E67B2C"/>
    <w:rsid w:val="00E67D6B"/>
    <w:rsid w:val="00E70292"/>
    <w:rsid w:val="00E71177"/>
    <w:rsid w:val="00E71A8B"/>
    <w:rsid w:val="00E72249"/>
    <w:rsid w:val="00E72286"/>
    <w:rsid w:val="00E72652"/>
    <w:rsid w:val="00E729E4"/>
    <w:rsid w:val="00E733CC"/>
    <w:rsid w:val="00E73998"/>
    <w:rsid w:val="00E73ED7"/>
    <w:rsid w:val="00E73F39"/>
    <w:rsid w:val="00E7456B"/>
    <w:rsid w:val="00E74617"/>
    <w:rsid w:val="00E74CCB"/>
    <w:rsid w:val="00E75111"/>
    <w:rsid w:val="00E75539"/>
    <w:rsid w:val="00E75778"/>
    <w:rsid w:val="00E7671D"/>
    <w:rsid w:val="00E768F3"/>
    <w:rsid w:val="00E76B2F"/>
    <w:rsid w:val="00E776FE"/>
    <w:rsid w:val="00E77C18"/>
    <w:rsid w:val="00E77EA8"/>
    <w:rsid w:val="00E80545"/>
    <w:rsid w:val="00E80867"/>
    <w:rsid w:val="00E80907"/>
    <w:rsid w:val="00E80F56"/>
    <w:rsid w:val="00E81FDB"/>
    <w:rsid w:val="00E8275F"/>
    <w:rsid w:val="00E83062"/>
    <w:rsid w:val="00E838A5"/>
    <w:rsid w:val="00E838E1"/>
    <w:rsid w:val="00E838F2"/>
    <w:rsid w:val="00E83B5D"/>
    <w:rsid w:val="00E83D3C"/>
    <w:rsid w:val="00E840F0"/>
    <w:rsid w:val="00E8466E"/>
    <w:rsid w:val="00E846D3"/>
    <w:rsid w:val="00E84810"/>
    <w:rsid w:val="00E8520B"/>
    <w:rsid w:val="00E8572D"/>
    <w:rsid w:val="00E8574F"/>
    <w:rsid w:val="00E85ECF"/>
    <w:rsid w:val="00E8603B"/>
    <w:rsid w:val="00E866B8"/>
    <w:rsid w:val="00E86702"/>
    <w:rsid w:val="00E869CD"/>
    <w:rsid w:val="00E86A7E"/>
    <w:rsid w:val="00E86FF3"/>
    <w:rsid w:val="00E870B0"/>
    <w:rsid w:val="00E87377"/>
    <w:rsid w:val="00E877F5"/>
    <w:rsid w:val="00E87A8C"/>
    <w:rsid w:val="00E87FC1"/>
    <w:rsid w:val="00E90A70"/>
    <w:rsid w:val="00E90C17"/>
    <w:rsid w:val="00E90C44"/>
    <w:rsid w:val="00E90D66"/>
    <w:rsid w:val="00E912B9"/>
    <w:rsid w:val="00E91806"/>
    <w:rsid w:val="00E91B09"/>
    <w:rsid w:val="00E91EC0"/>
    <w:rsid w:val="00E923E2"/>
    <w:rsid w:val="00E924EF"/>
    <w:rsid w:val="00E92A28"/>
    <w:rsid w:val="00E92AE2"/>
    <w:rsid w:val="00E92D1A"/>
    <w:rsid w:val="00E92E61"/>
    <w:rsid w:val="00E92EE0"/>
    <w:rsid w:val="00E93125"/>
    <w:rsid w:val="00E933A7"/>
    <w:rsid w:val="00E9486D"/>
    <w:rsid w:val="00E9497C"/>
    <w:rsid w:val="00E95412"/>
    <w:rsid w:val="00E958F1"/>
    <w:rsid w:val="00E9616D"/>
    <w:rsid w:val="00E9637A"/>
    <w:rsid w:val="00E9639B"/>
    <w:rsid w:val="00E9641E"/>
    <w:rsid w:val="00E966CA"/>
    <w:rsid w:val="00E967E0"/>
    <w:rsid w:val="00E96ADE"/>
    <w:rsid w:val="00E97E89"/>
    <w:rsid w:val="00E97FCF"/>
    <w:rsid w:val="00EA0023"/>
    <w:rsid w:val="00EA03A9"/>
    <w:rsid w:val="00EA07FD"/>
    <w:rsid w:val="00EA0BB0"/>
    <w:rsid w:val="00EA0F08"/>
    <w:rsid w:val="00EA0FBE"/>
    <w:rsid w:val="00EA179C"/>
    <w:rsid w:val="00EA18E9"/>
    <w:rsid w:val="00EA1FB7"/>
    <w:rsid w:val="00EA2286"/>
    <w:rsid w:val="00EA2488"/>
    <w:rsid w:val="00EA25FF"/>
    <w:rsid w:val="00EA267A"/>
    <w:rsid w:val="00EA28CD"/>
    <w:rsid w:val="00EA2F8C"/>
    <w:rsid w:val="00EA31EA"/>
    <w:rsid w:val="00EA33CC"/>
    <w:rsid w:val="00EA3659"/>
    <w:rsid w:val="00EA3BEC"/>
    <w:rsid w:val="00EA3D24"/>
    <w:rsid w:val="00EA46C9"/>
    <w:rsid w:val="00EA49E7"/>
    <w:rsid w:val="00EA5AB2"/>
    <w:rsid w:val="00EA66F9"/>
    <w:rsid w:val="00EA677C"/>
    <w:rsid w:val="00EA6AB4"/>
    <w:rsid w:val="00EA6C59"/>
    <w:rsid w:val="00EA6D0E"/>
    <w:rsid w:val="00EA6E4E"/>
    <w:rsid w:val="00EA70AF"/>
    <w:rsid w:val="00EA7CE3"/>
    <w:rsid w:val="00EB06AE"/>
    <w:rsid w:val="00EB0861"/>
    <w:rsid w:val="00EB09E6"/>
    <w:rsid w:val="00EB0A51"/>
    <w:rsid w:val="00EB0B6B"/>
    <w:rsid w:val="00EB0F8D"/>
    <w:rsid w:val="00EB15AF"/>
    <w:rsid w:val="00EB18A7"/>
    <w:rsid w:val="00EB2DB5"/>
    <w:rsid w:val="00EB3293"/>
    <w:rsid w:val="00EB32A9"/>
    <w:rsid w:val="00EB3CF3"/>
    <w:rsid w:val="00EB3E4D"/>
    <w:rsid w:val="00EB3FED"/>
    <w:rsid w:val="00EB4705"/>
    <w:rsid w:val="00EB4770"/>
    <w:rsid w:val="00EB4CFB"/>
    <w:rsid w:val="00EB5914"/>
    <w:rsid w:val="00EB6193"/>
    <w:rsid w:val="00EB64CA"/>
    <w:rsid w:val="00EB690A"/>
    <w:rsid w:val="00EB6A0B"/>
    <w:rsid w:val="00EB6CE5"/>
    <w:rsid w:val="00EB6EC9"/>
    <w:rsid w:val="00EB6F42"/>
    <w:rsid w:val="00EB7002"/>
    <w:rsid w:val="00EB7058"/>
    <w:rsid w:val="00EB76D4"/>
    <w:rsid w:val="00EB7E68"/>
    <w:rsid w:val="00EB7EF3"/>
    <w:rsid w:val="00EB7F4B"/>
    <w:rsid w:val="00EC09F0"/>
    <w:rsid w:val="00EC0A88"/>
    <w:rsid w:val="00EC1031"/>
    <w:rsid w:val="00EC1B67"/>
    <w:rsid w:val="00EC239A"/>
    <w:rsid w:val="00EC246C"/>
    <w:rsid w:val="00EC2589"/>
    <w:rsid w:val="00EC2661"/>
    <w:rsid w:val="00EC289C"/>
    <w:rsid w:val="00EC2C66"/>
    <w:rsid w:val="00EC3782"/>
    <w:rsid w:val="00EC37D5"/>
    <w:rsid w:val="00EC39A3"/>
    <w:rsid w:val="00EC4A7E"/>
    <w:rsid w:val="00EC50BF"/>
    <w:rsid w:val="00EC53C9"/>
    <w:rsid w:val="00EC596D"/>
    <w:rsid w:val="00EC5A33"/>
    <w:rsid w:val="00EC6695"/>
    <w:rsid w:val="00EC6788"/>
    <w:rsid w:val="00EC67D3"/>
    <w:rsid w:val="00EC7235"/>
    <w:rsid w:val="00EC7425"/>
    <w:rsid w:val="00EC7558"/>
    <w:rsid w:val="00EC7AB3"/>
    <w:rsid w:val="00EC7C1F"/>
    <w:rsid w:val="00EC7EBA"/>
    <w:rsid w:val="00ED025B"/>
    <w:rsid w:val="00ED04BE"/>
    <w:rsid w:val="00ED0515"/>
    <w:rsid w:val="00ED0530"/>
    <w:rsid w:val="00ED0757"/>
    <w:rsid w:val="00ED1992"/>
    <w:rsid w:val="00ED1C57"/>
    <w:rsid w:val="00ED1C80"/>
    <w:rsid w:val="00ED2123"/>
    <w:rsid w:val="00ED25D3"/>
    <w:rsid w:val="00ED35A2"/>
    <w:rsid w:val="00ED3FB2"/>
    <w:rsid w:val="00ED47DE"/>
    <w:rsid w:val="00ED54F7"/>
    <w:rsid w:val="00ED595F"/>
    <w:rsid w:val="00ED5AFC"/>
    <w:rsid w:val="00ED5DEB"/>
    <w:rsid w:val="00ED61B3"/>
    <w:rsid w:val="00ED6477"/>
    <w:rsid w:val="00ED6680"/>
    <w:rsid w:val="00ED6A13"/>
    <w:rsid w:val="00ED6DA3"/>
    <w:rsid w:val="00ED7146"/>
    <w:rsid w:val="00ED72D4"/>
    <w:rsid w:val="00ED7541"/>
    <w:rsid w:val="00ED7562"/>
    <w:rsid w:val="00ED76EC"/>
    <w:rsid w:val="00ED772F"/>
    <w:rsid w:val="00ED78B0"/>
    <w:rsid w:val="00ED7B0F"/>
    <w:rsid w:val="00ED7F16"/>
    <w:rsid w:val="00EE000E"/>
    <w:rsid w:val="00EE00F3"/>
    <w:rsid w:val="00EE0622"/>
    <w:rsid w:val="00EE0B49"/>
    <w:rsid w:val="00EE1441"/>
    <w:rsid w:val="00EE1558"/>
    <w:rsid w:val="00EE1819"/>
    <w:rsid w:val="00EE1C18"/>
    <w:rsid w:val="00EE1F22"/>
    <w:rsid w:val="00EE2A88"/>
    <w:rsid w:val="00EE353C"/>
    <w:rsid w:val="00EE371F"/>
    <w:rsid w:val="00EE377E"/>
    <w:rsid w:val="00EE37A9"/>
    <w:rsid w:val="00EE3CF4"/>
    <w:rsid w:val="00EE4009"/>
    <w:rsid w:val="00EE4529"/>
    <w:rsid w:val="00EE49E2"/>
    <w:rsid w:val="00EE4CD8"/>
    <w:rsid w:val="00EE4FD4"/>
    <w:rsid w:val="00EE5161"/>
    <w:rsid w:val="00EE562C"/>
    <w:rsid w:val="00EE6031"/>
    <w:rsid w:val="00EE6141"/>
    <w:rsid w:val="00EE6B0B"/>
    <w:rsid w:val="00EF00D7"/>
    <w:rsid w:val="00EF0290"/>
    <w:rsid w:val="00EF06EC"/>
    <w:rsid w:val="00EF0948"/>
    <w:rsid w:val="00EF1EB3"/>
    <w:rsid w:val="00EF1F9B"/>
    <w:rsid w:val="00EF213B"/>
    <w:rsid w:val="00EF2318"/>
    <w:rsid w:val="00EF2583"/>
    <w:rsid w:val="00EF2716"/>
    <w:rsid w:val="00EF295E"/>
    <w:rsid w:val="00EF2D18"/>
    <w:rsid w:val="00EF34A1"/>
    <w:rsid w:val="00EF3CE2"/>
    <w:rsid w:val="00EF3E92"/>
    <w:rsid w:val="00EF3EE9"/>
    <w:rsid w:val="00EF4012"/>
    <w:rsid w:val="00EF43CA"/>
    <w:rsid w:val="00EF446B"/>
    <w:rsid w:val="00EF45A0"/>
    <w:rsid w:val="00EF4812"/>
    <w:rsid w:val="00EF4DEC"/>
    <w:rsid w:val="00EF5B82"/>
    <w:rsid w:val="00EF699C"/>
    <w:rsid w:val="00EF6A0F"/>
    <w:rsid w:val="00EF6C20"/>
    <w:rsid w:val="00EF6CC6"/>
    <w:rsid w:val="00EF703D"/>
    <w:rsid w:val="00EF7258"/>
    <w:rsid w:val="00EF7B2E"/>
    <w:rsid w:val="00F0022B"/>
    <w:rsid w:val="00F00564"/>
    <w:rsid w:val="00F00C94"/>
    <w:rsid w:val="00F00EBC"/>
    <w:rsid w:val="00F0103F"/>
    <w:rsid w:val="00F01161"/>
    <w:rsid w:val="00F0116B"/>
    <w:rsid w:val="00F0146A"/>
    <w:rsid w:val="00F014D9"/>
    <w:rsid w:val="00F01E29"/>
    <w:rsid w:val="00F023D4"/>
    <w:rsid w:val="00F02A5C"/>
    <w:rsid w:val="00F02D1D"/>
    <w:rsid w:val="00F04460"/>
    <w:rsid w:val="00F0550E"/>
    <w:rsid w:val="00F05837"/>
    <w:rsid w:val="00F05DAE"/>
    <w:rsid w:val="00F061DE"/>
    <w:rsid w:val="00F0623E"/>
    <w:rsid w:val="00F063A8"/>
    <w:rsid w:val="00F06611"/>
    <w:rsid w:val="00F06A8E"/>
    <w:rsid w:val="00F06CA2"/>
    <w:rsid w:val="00F071B8"/>
    <w:rsid w:val="00F1009A"/>
    <w:rsid w:val="00F100D0"/>
    <w:rsid w:val="00F10121"/>
    <w:rsid w:val="00F1048E"/>
    <w:rsid w:val="00F1074B"/>
    <w:rsid w:val="00F1080E"/>
    <w:rsid w:val="00F10924"/>
    <w:rsid w:val="00F109DC"/>
    <w:rsid w:val="00F115A4"/>
    <w:rsid w:val="00F11848"/>
    <w:rsid w:val="00F11A21"/>
    <w:rsid w:val="00F11B82"/>
    <w:rsid w:val="00F11CA0"/>
    <w:rsid w:val="00F11ED0"/>
    <w:rsid w:val="00F12056"/>
    <w:rsid w:val="00F12323"/>
    <w:rsid w:val="00F12637"/>
    <w:rsid w:val="00F12E73"/>
    <w:rsid w:val="00F13475"/>
    <w:rsid w:val="00F13822"/>
    <w:rsid w:val="00F141D1"/>
    <w:rsid w:val="00F1468C"/>
    <w:rsid w:val="00F14A24"/>
    <w:rsid w:val="00F15250"/>
    <w:rsid w:val="00F154F8"/>
    <w:rsid w:val="00F156D1"/>
    <w:rsid w:val="00F1573D"/>
    <w:rsid w:val="00F163AF"/>
    <w:rsid w:val="00F1704C"/>
    <w:rsid w:val="00F17078"/>
    <w:rsid w:val="00F17216"/>
    <w:rsid w:val="00F17373"/>
    <w:rsid w:val="00F1746B"/>
    <w:rsid w:val="00F175C7"/>
    <w:rsid w:val="00F178D5"/>
    <w:rsid w:val="00F17E09"/>
    <w:rsid w:val="00F17F71"/>
    <w:rsid w:val="00F20481"/>
    <w:rsid w:val="00F20865"/>
    <w:rsid w:val="00F21125"/>
    <w:rsid w:val="00F21448"/>
    <w:rsid w:val="00F217AC"/>
    <w:rsid w:val="00F21BA1"/>
    <w:rsid w:val="00F2275D"/>
    <w:rsid w:val="00F230CB"/>
    <w:rsid w:val="00F237EA"/>
    <w:rsid w:val="00F243C8"/>
    <w:rsid w:val="00F248C3"/>
    <w:rsid w:val="00F2494A"/>
    <w:rsid w:val="00F24BA2"/>
    <w:rsid w:val="00F25101"/>
    <w:rsid w:val="00F25443"/>
    <w:rsid w:val="00F2549D"/>
    <w:rsid w:val="00F254DD"/>
    <w:rsid w:val="00F25BD6"/>
    <w:rsid w:val="00F25FF1"/>
    <w:rsid w:val="00F26CCC"/>
    <w:rsid w:val="00F273A0"/>
    <w:rsid w:val="00F27549"/>
    <w:rsid w:val="00F276B7"/>
    <w:rsid w:val="00F27824"/>
    <w:rsid w:val="00F27D4B"/>
    <w:rsid w:val="00F27D6A"/>
    <w:rsid w:val="00F300A3"/>
    <w:rsid w:val="00F30146"/>
    <w:rsid w:val="00F3038F"/>
    <w:rsid w:val="00F308C3"/>
    <w:rsid w:val="00F30BFA"/>
    <w:rsid w:val="00F30FD2"/>
    <w:rsid w:val="00F31109"/>
    <w:rsid w:val="00F313F0"/>
    <w:rsid w:val="00F31B72"/>
    <w:rsid w:val="00F31C19"/>
    <w:rsid w:val="00F31E51"/>
    <w:rsid w:val="00F323E6"/>
    <w:rsid w:val="00F3258B"/>
    <w:rsid w:val="00F329DE"/>
    <w:rsid w:val="00F33005"/>
    <w:rsid w:val="00F3316E"/>
    <w:rsid w:val="00F34309"/>
    <w:rsid w:val="00F34400"/>
    <w:rsid w:val="00F344C6"/>
    <w:rsid w:val="00F34771"/>
    <w:rsid w:val="00F353CB"/>
    <w:rsid w:val="00F35D36"/>
    <w:rsid w:val="00F3619E"/>
    <w:rsid w:val="00F36525"/>
    <w:rsid w:val="00F369F2"/>
    <w:rsid w:val="00F36E08"/>
    <w:rsid w:val="00F37270"/>
    <w:rsid w:val="00F3766C"/>
    <w:rsid w:val="00F378F8"/>
    <w:rsid w:val="00F37BE5"/>
    <w:rsid w:val="00F37F30"/>
    <w:rsid w:val="00F4013B"/>
    <w:rsid w:val="00F40925"/>
    <w:rsid w:val="00F40E0A"/>
    <w:rsid w:val="00F4125A"/>
    <w:rsid w:val="00F41426"/>
    <w:rsid w:val="00F4160A"/>
    <w:rsid w:val="00F41C5D"/>
    <w:rsid w:val="00F423F6"/>
    <w:rsid w:val="00F42425"/>
    <w:rsid w:val="00F43155"/>
    <w:rsid w:val="00F43991"/>
    <w:rsid w:val="00F43A5D"/>
    <w:rsid w:val="00F43DB7"/>
    <w:rsid w:val="00F43F5F"/>
    <w:rsid w:val="00F445CF"/>
    <w:rsid w:val="00F44845"/>
    <w:rsid w:val="00F453FA"/>
    <w:rsid w:val="00F45688"/>
    <w:rsid w:val="00F457E0"/>
    <w:rsid w:val="00F45CE6"/>
    <w:rsid w:val="00F45EA9"/>
    <w:rsid w:val="00F4618E"/>
    <w:rsid w:val="00F463C0"/>
    <w:rsid w:val="00F46A72"/>
    <w:rsid w:val="00F46C96"/>
    <w:rsid w:val="00F4717B"/>
    <w:rsid w:val="00F472C7"/>
    <w:rsid w:val="00F473FA"/>
    <w:rsid w:val="00F47465"/>
    <w:rsid w:val="00F4775D"/>
    <w:rsid w:val="00F47F24"/>
    <w:rsid w:val="00F5030C"/>
    <w:rsid w:val="00F50AD2"/>
    <w:rsid w:val="00F51257"/>
    <w:rsid w:val="00F519B0"/>
    <w:rsid w:val="00F51A3D"/>
    <w:rsid w:val="00F51DA2"/>
    <w:rsid w:val="00F51F6B"/>
    <w:rsid w:val="00F52927"/>
    <w:rsid w:val="00F52B0F"/>
    <w:rsid w:val="00F52BF3"/>
    <w:rsid w:val="00F52DC7"/>
    <w:rsid w:val="00F53C58"/>
    <w:rsid w:val="00F53E4C"/>
    <w:rsid w:val="00F53E97"/>
    <w:rsid w:val="00F53EA5"/>
    <w:rsid w:val="00F53EE0"/>
    <w:rsid w:val="00F540F7"/>
    <w:rsid w:val="00F54131"/>
    <w:rsid w:val="00F541EC"/>
    <w:rsid w:val="00F54214"/>
    <w:rsid w:val="00F544D3"/>
    <w:rsid w:val="00F54539"/>
    <w:rsid w:val="00F5461B"/>
    <w:rsid w:val="00F55410"/>
    <w:rsid w:val="00F55B96"/>
    <w:rsid w:val="00F55DC6"/>
    <w:rsid w:val="00F5608B"/>
    <w:rsid w:val="00F561B0"/>
    <w:rsid w:val="00F56415"/>
    <w:rsid w:val="00F569B0"/>
    <w:rsid w:val="00F571AD"/>
    <w:rsid w:val="00F5722C"/>
    <w:rsid w:val="00F5777A"/>
    <w:rsid w:val="00F6019F"/>
    <w:rsid w:val="00F60846"/>
    <w:rsid w:val="00F608DE"/>
    <w:rsid w:val="00F610B1"/>
    <w:rsid w:val="00F6117F"/>
    <w:rsid w:val="00F61859"/>
    <w:rsid w:val="00F618EA"/>
    <w:rsid w:val="00F61DFF"/>
    <w:rsid w:val="00F62060"/>
    <w:rsid w:val="00F6209A"/>
    <w:rsid w:val="00F621BC"/>
    <w:rsid w:val="00F62403"/>
    <w:rsid w:val="00F62D1E"/>
    <w:rsid w:val="00F62DB6"/>
    <w:rsid w:val="00F62DD5"/>
    <w:rsid w:val="00F63389"/>
    <w:rsid w:val="00F635B1"/>
    <w:rsid w:val="00F63C21"/>
    <w:rsid w:val="00F63D84"/>
    <w:rsid w:val="00F63E86"/>
    <w:rsid w:val="00F63F1F"/>
    <w:rsid w:val="00F64660"/>
    <w:rsid w:val="00F647E5"/>
    <w:rsid w:val="00F6572D"/>
    <w:rsid w:val="00F65AB2"/>
    <w:rsid w:val="00F664E9"/>
    <w:rsid w:val="00F66C2D"/>
    <w:rsid w:val="00F6792C"/>
    <w:rsid w:val="00F67F0C"/>
    <w:rsid w:val="00F708A4"/>
    <w:rsid w:val="00F710B1"/>
    <w:rsid w:val="00F712C1"/>
    <w:rsid w:val="00F7159F"/>
    <w:rsid w:val="00F71B20"/>
    <w:rsid w:val="00F71C3E"/>
    <w:rsid w:val="00F720CB"/>
    <w:rsid w:val="00F72724"/>
    <w:rsid w:val="00F72C64"/>
    <w:rsid w:val="00F72D2A"/>
    <w:rsid w:val="00F72ED4"/>
    <w:rsid w:val="00F733FD"/>
    <w:rsid w:val="00F734C1"/>
    <w:rsid w:val="00F734F5"/>
    <w:rsid w:val="00F73794"/>
    <w:rsid w:val="00F73852"/>
    <w:rsid w:val="00F7399C"/>
    <w:rsid w:val="00F73D17"/>
    <w:rsid w:val="00F73DEF"/>
    <w:rsid w:val="00F742AC"/>
    <w:rsid w:val="00F748CB"/>
    <w:rsid w:val="00F74990"/>
    <w:rsid w:val="00F74E63"/>
    <w:rsid w:val="00F74E9D"/>
    <w:rsid w:val="00F75058"/>
    <w:rsid w:val="00F755E4"/>
    <w:rsid w:val="00F757FA"/>
    <w:rsid w:val="00F7598E"/>
    <w:rsid w:val="00F76414"/>
    <w:rsid w:val="00F76631"/>
    <w:rsid w:val="00F766FB"/>
    <w:rsid w:val="00F768AB"/>
    <w:rsid w:val="00F7757C"/>
    <w:rsid w:val="00F7790E"/>
    <w:rsid w:val="00F77C78"/>
    <w:rsid w:val="00F77EDF"/>
    <w:rsid w:val="00F801F6"/>
    <w:rsid w:val="00F802F6"/>
    <w:rsid w:val="00F80401"/>
    <w:rsid w:val="00F80B8B"/>
    <w:rsid w:val="00F80BBA"/>
    <w:rsid w:val="00F80CBD"/>
    <w:rsid w:val="00F80D69"/>
    <w:rsid w:val="00F814D0"/>
    <w:rsid w:val="00F83772"/>
    <w:rsid w:val="00F840AD"/>
    <w:rsid w:val="00F8472C"/>
    <w:rsid w:val="00F84E6E"/>
    <w:rsid w:val="00F851D7"/>
    <w:rsid w:val="00F8577E"/>
    <w:rsid w:val="00F85C31"/>
    <w:rsid w:val="00F85CD4"/>
    <w:rsid w:val="00F866AF"/>
    <w:rsid w:val="00F86EBD"/>
    <w:rsid w:val="00F871F6"/>
    <w:rsid w:val="00F873E4"/>
    <w:rsid w:val="00F87A2A"/>
    <w:rsid w:val="00F87A69"/>
    <w:rsid w:val="00F87C6A"/>
    <w:rsid w:val="00F90153"/>
    <w:rsid w:val="00F9066F"/>
    <w:rsid w:val="00F90C65"/>
    <w:rsid w:val="00F90DDC"/>
    <w:rsid w:val="00F91002"/>
    <w:rsid w:val="00F910D5"/>
    <w:rsid w:val="00F916EB"/>
    <w:rsid w:val="00F91A1F"/>
    <w:rsid w:val="00F91B64"/>
    <w:rsid w:val="00F91E23"/>
    <w:rsid w:val="00F9224E"/>
    <w:rsid w:val="00F9274F"/>
    <w:rsid w:val="00F92DCC"/>
    <w:rsid w:val="00F93F0E"/>
    <w:rsid w:val="00F940FE"/>
    <w:rsid w:val="00F942F6"/>
    <w:rsid w:val="00F94718"/>
    <w:rsid w:val="00F94A61"/>
    <w:rsid w:val="00F94A80"/>
    <w:rsid w:val="00F94B61"/>
    <w:rsid w:val="00F94C8B"/>
    <w:rsid w:val="00F950ED"/>
    <w:rsid w:val="00F958A4"/>
    <w:rsid w:val="00F95B73"/>
    <w:rsid w:val="00F95BA3"/>
    <w:rsid w:val="00F95E7E"/>
    <w:rsid w:val="00F961E8"/>
    <w:rsid w:val="00F96703"/>
    <w:rsid w:val="00F96711"/>
    <w:rsid w:val="00F9671B"/>
    <w:rsid w:val="00F96CD8"/>
    <w:rsid w:val="00F96E33"/>
    <w:rsid w:val="00F96EE2"/>
    <w:rsid w:val="00F970B3"/>
    <w:rsid w:val="00F979B2"/>
    <w:rsid w:val="00F97CC3"/>
    <w:rsid w:val="00F97E69"/>
    <w:rsid w:val="00FA05CB"/>
    <w:rsid w:val="00FA0999"/>
    <w:rsid w:val="00FA0F4E"/>
    <w:rsid w:val="00FA12D0"/>
    <w:rsid w:val="00FA1754"/>
    <w:rsid w:val="00FA22B4"/>
    <w:rsid w:val="00FA2C5E"/>
    <w:rsid w:val="00FA2F82"/>
    <w:rsid w:val="00FA31C2"/>
    <w:rsid w:val="00FA31CB"/>
    <w:rsid w:val="00FA333D"/>
    <w:rsid w:val="00FA37D6"/>
    <w:rsid w:val="00FA3D51"/>
    <w:rsid w:val="00FA3F03"/>
    <w:rsid w:val="00FA43FE"/>
    <w:rsid w:val="00FA4D54"/>
    <w:rsid w:val="00FA4DC7"/>
    <w:rsid w:val="00FA58B5"/>
    <w:rsid w:val="00FA5F94"/>
    <w:rsid w:val="00FA62B2"/>
    <w:rsid w:val="00FA667B"/>
    <w:rsid w:val="00FA6D59"/>
    <w:rsid w:val="00FA6E82"/>
    <w:rsid w:val="00FA7470"/>
    <w:rsid w:val="00FA788D"/>
    <w:rsid w:val="00FB0026"/>
    <w:rsid w:val="00FB01BE"/>
    <w:rsid w:val="00FB03B0"/>
    <w:rsid w:val="00FB03D0"/>
    <w:rsid w:val="00FB06C1"/>
    <w:rsid w:val="00FB0D4B"/>
    <w:rsid w:val="00FB12D0"/>
    <w:rsid w:val="00FB1597"/>
    <w:rsid w:val="00FB1F62"/>
    <w:rsid w:val="00FB26A4"/>
    <w:rsid w:val="00FB2D7B"/>
    <w:rsid w:val="00FB2E1D"/>
    <w:rsid w:val="00FB2F23"/>
    <w:rsid w:val="00FB2FF6"/>
    <w:rsid w:val="00FB31AF"/>
    <w:rsid w:val="00FB3434"/>
    <w:rsid w:val="00FB35D7"/>
    <w:rsid w:val="00FB379A"/>
    <w:rsid w:val="00FB426A"/>
    <w:rsid w:val="00FB4764"/>
    <w:rsid w:val="00FB47D6"/>
    <w:rsid w:val="00FB48C8"/>
    <w:rsid w:val="00FB4E82"/>
    <w:rsid w:val="00FB50B0"/>
    <w:rsid w:val="00FB5556"/>
    <w:rsid w:val="00FB569F"/>
    <w:rsid w:val="00FB57E3"/>
    <w:rsid w:val="00FB582D"/>
    <w:rsid w:val="00FB5ECE"/>
    <w:rsid w:val="00FB6268"/>
    <w:rsid w:val="00FB639A"/>
    <w:rsid w:val="00FB6649"/>
    <w:rsid w:val="00FB6AB5"/>
    <w:rsid w:val="00FB70F3"/>
    <w:rsid w:val="00FB7418"/>
    <w:rsid w:val="00FC00A0"/>
    <w:rsid w:val="00FC05B0"/>
    <w:rsid w:val="00FC138D"/>
    <w:rsid w:val="00FC13FB"/>
    <w:rsid w:val="00FC1753"/>
    <w:rsid w:val="00FC2043"/>
    <w:rsid w:val="00FC25FF"/>
    <w:rsid w:val="00FC2C68"/>
    <w:rsid w:val="00FC30BA"/>
    <w:rsid w:val="00FC3AF5"/>
    <w:rsid w:val="00FC421C"/>
    <w:rsid w:val="00FC42CC"/>
    <w:rsid w:val="00FC4682"/>
    <w:rsid w:val="00FC471D"/>
    <w:rsid w:val="00FC4BF6"/>
    <w:rsid w:val="00FC4CEF"/>
    <w:rsid w:val="00FC4DF1"/>
    <w:rsid w:val="00FC5A6E"/>
    <w:rsid w:val="00FC602D"/>
    <w:rsid w:val="00FC61FB"/>
    <w:rsid w:val="00FC6531"/>
    <w:rsid w:val="00FC6802"/>
    <w:rsid w:val="00FC6DB2"/>
    <w:rsid w:val="00FC72F6"/>
    <w:rsid w:val="00FC7354"/>
    <w:rsid w:val="00FC73BD"/>
    <w:rsid w:val="00FC791B"/>
    <w:rsid w:val="00FC7CE3"/>
    <w:rsid w:val="00FD07A0"/>
    <w:rsid w:val="00FD0879"/>
    <w:rsid w:val="00FD0EDE"/>
    <w:rsid w:val="00FD1AB5"/>
    <w:rsid w:val="00FD272A"/>
    <w:rsid w:val="00FD29A6"/>
    <w:rsid w:val="00FD2A8F"/>
    <w:rsid w:val="00FD2B7F"/>
    <w:rsid w:val="00FD2BF1"/>
    <w:rsid w:val="00FD3706"/>
    <w:rsid w:val="00FD3C44"/>
    <w:rsid w:val="00FD3E5D"/>
    <w:rsid w:val="00FD419D"/>
    <w:rsid w:val="00FD5083"/>
    <w:rsid w:val="00FD5521"/>
    <w:rsid w:val="00FD5888"/>
    <w:rsid w:val="00FD5ADB"/>
    <w:rsid w:val="00FD5D80"/>
    <w:rsid w:val="00FD5E5D"/>
    <w:rsid w:val="00FD6629"/>
    <w:rsid w:val="00FD66BE"/>
    <w:rsid w:val="00FD6A26"/>
    <w:rsid w:val="00FD6BFE"/>
    <w:rsid w:val="00FD6DA7"/>
    <w:rsid w:val="00FD7076"/>
    <w:rsid w:val="00FD77BE"/>
    <w:rsid w:val="00FD7947"/>
    <w:rsid w:val="00FD7979"/>
    <w:rsid w:val="00FD79B0"/>
    <w:rsid w:val="00FD79EC"/>
    <w:rsid w:val="00FD7B46"/>
    <w:rsid w:val="00FE02D7"/>
    <w:rsid w:val="00FE050E"/>
    <w:rsid w:val="00FE07AC"/>
    <w:rsid w:val="00FE07DF"/>
    <w:rsid w:val="00FE0A6A"/>
    <w:rsid w:val="00FE0BBD"/>
    <w:rsid w:val="00FE0CEB"/>
    <w:rsid w:val="00FE109E"/>
    <w:rsid w:val="00FE12BF"/>
    <w:rsid w:val="00FE1521"/>
    <w:rsid w:val="00FE187F"/>
    <w:rsid w:val="00FE1AB8"/>
    <w:rsid w:val="00FE1BCD"/>
    <w:rsid w:val="00FE1DB6"/>
    <w:rsid w:val="00FE1F70"/>
    <w:rsid w:val="00FE25AA"/>
    <w:rsid w:val="00FE2CD6"/>
    <w:rsid w:val="00FE486D"/>
    <w:rsid w:val="00FE4ED5"/>
    <w:rsid w:val="00FE4F1F"/>
    <w:rsid w:val="00FE5194"/>
    <w:rsid w:val="00FE55A0"/>
    <w:rsid w:val="00FE5981"/>
    <w:rsid w:val="00FE6E64"/>
    <w:rsid w:val="00FE7625"/>
    <w:rsid w:val="00FF08C0"/>
    <w:rsid w:val="00FF08FD"/>
    <w:rsid w:val="00FF1469"/>
    <w:rsid w:val="00FF1CDD"/>
    <w:rsid w:val="00FF1EFC"/>
    <w:rsid w:val="00FF2499"/>
    <w:rsid w:val="00FF2B13"/>
    <w:rsid w:val="00FF32E5"/>
    <w:rsid w:val="00FF391C"/>
    <w:rsid w:val="00FF3A29"/>
    <w:rsid w:val="00FF42AA"/>
    <w:rsid w:val="00FF4352"/>
    <w:rsid w:val="00FF50FC"/>
    <w:rsid w:val="00FF5847"/>
    <w:rsid w:val="00FF6015"/>
    <w:rsid w:val="00FF6037"/>
    <w:rsid w:val="00FF6EA1"/>
    <w:rsid w:val="00FF71F7"/>
    <w:rsid w:val="00FF748E"/>
    <w:rsid w:val="00FF74F1"/>
    <w:rsid w:val="00FF7569"/>
    <w:rsid w:val="00FF785D"/>
    <w:rsid w:val="00FF78F5"/>
    <w:rsid w:val="00FF7F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1F59C2"/>
  <w15:docId w15:val="{EE6802B7-50A9-4202-B800-5DD5016FB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Calibri" w:hAnsi="Times New Roman" w:cs="Times New Roman"/>
        <w:sz w:val="28"/>
        <w:szCs w:val="28"/>
        <w:lang w:val="ru-RU" w:eastAsia="ru-RU" w:bidi="ar-SA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557C71"/>
  </w:style>
  <w:style w:type="paragraph" w:styleId="1">
    <w:name w:val="heading 1"/>
    <w:aliases w:val="(раздел)"/>
    <w:basedOn w:val="a2"/>
    <w:next w:val="a2"/>
    <w:link w:val="10"/>
    <w:autoRedefine/>
    <w:uiPriority w:val="99"/>
    <w:qFormat/>
    <w:rsid w:val="004637E9"/>
    <w:pPr>
      <w:keepNext/>
      <w:pageBreakBefore/>
      <w:numPr>
        <w:numId w:val="3"/>
      </w:numPr>
      <w:jc w:val="center"/>
      <w:outlineLvl w:val="0"/>
    </w:pPr>
    <w:rPr>
      <w:b/>
      <w:caps/>
      <w:kern w:val="28"/>
      <w:sz w:val="36"/>
    </w:rPr>
  </w:style>
  <w:style w:type="paragraph" w:styleId="2">
    <w:name w:val="heading 2"/>
    <w:aliases w:val="(подраздел)"/>
    <w:basedOn w:val="a2"/>
    <w:next w:val="a2"/>
    <w:link w:val="20"/>
    <w:uiPriority w:val="99"/>
    <w:qFormat/>
    <w:rsid w:val="004637E9"/>
    <w:pPr>
      <w:keepNext/>
      <w:numPr>
        <w:ilvl w:val="1"/>
        <w:numId w:val="9"/>
      </w:numPr>
      <w:tabs>
        <w:tab w:val="left" w:pos="1134"/>
      </w:tabs>
      <w:spacing w:before="360" w:after="360"/>
      <w:outlineLvl w:val="1"/>
    </w:pPr>
    <w:rPr>
      <w:b/>
      <w:sz w:val="32"/>
    </w:rPr>
  </w:style>
  <w:style w:type="paragraph" w:styleId="3">
    <w:name w:val="heading 3"/>
    <w:aliases w:val="(пункт)"/>
    <w:basedOn w:val="a2"/>
    <w:next w:val="a2"/>
    <w:link w:val="30"/>
    <w:uiPriority w:val="99"/>
    <w:qFormat/>
    <w:rsid w:val="004637E9"/>
    <w:pPr>
      <w:keepNext/>
      <w:numPr>
        <w:ilvl w:val="2"/>
        <w:numId w:val="3"/>
      </w:numPr>
      <w:tabs>
        <w:tab w:val="left" w:pos="1560"/>
      </w:tabs>
      <w:spacing w:before="240" w:after="240"/>
      <w:outlineLvl w:val="2"/>
    </w:pPr>
    <w:rPr>
      <w:b/>
    </w:rPr>
  </w:style>
  <w:style w:type="paragraph" w:styleId="4">
    <w:name w:val="heading 4"/>
    <w:aliases w:val="(подпункт)"/>
    <w:basedOn w:val="a2"/>
    <w:next w:val="a2"/>
    <w:link w:val="40"/>
    <w:uiPriority w:val="99"/>
    <w:qFormat/>
    <w:rsid w:val="0031331F"/>
    <w:pPr>
      <w:keepNext/>
      <w:numPr>
        <w:ilvl w:val="3"/>
        <w:numId w:val="3"/>
      </w:numPr>
      <w:outlineLvl w:val="3"/>
    </w:pPr>
    <w:rPr>
      <w:b/>
      <w:lang w:val="en-US"/>
    </w:rPr>
  </w:style>
  <w:style w:type="paragraph" w:styleId="5">
    <w:name w:val="heading 5"/>
    <w:basedOn w:val="a2"/>
    <w:next w:val="a2"/>
    <w:link w:val="50"/>
    <w:uiPriority w:val="99"/>
    <w:qFormat/>
    <w:rsid w:val="00557C71"/>
    <w:pPr>
      <w:keepNext/>
      <w:numPr>
        <w:ilvl w:val="4"/>
        <w:numId w:val="3"/>
      </w:numPr>
      <w:spacing w:before="120" w:after="120"/>
      <w:outlineLvl w:val="4"/>
    </w:pPr>
    <w:rPr>
      <w:b/>
      <w:i/>
      <w:lang w:val="x-none" w:eastAsia="x-none"/>
    </w:rPr>
  </w:style>
  <w:style w:type="paragraph" w:styleId="6">
    <w:name w:val="heading 6"/>
    <w:basedOn w:val="a2"/>
    <w:next w:val="a2"/>
    <w:link w:val="60"/>
    <w:rsid w:val="00557C71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1152"/>
      </w:tabs>
      <w:ind w:left="1152" w:hanging="1152"/>
      <w:outlineLvl w:val="5"/>
    </w:pPr>
    <w:rPr>
      <w:b/>
      <w:sz w:val="20"/>
      <w:lang w:val="x-none" w:eastAsia="x-none"/>
    </w:rPr>
  </w:style>
  <w:style w:type="paragraph" w:styleId="7">
    <w:name w:val="heading 7"/>
    <w:basedOn w:val="a2"/>
    <w:next w:val="a2"/>
    <w:link w:val="70"/>
    <w:rsid w:val="00557C71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1296"/>
      </w:tabs>
      <w:ind w:left="1296" w:right="181" w:hanging="1296"/>
      <w:outlineLvl w:val="6"/>
    </w:pPr>
    <w:rPr>
      <w:b/>
      <w:sz w:val="20"/>
      <w:lang w:val="x-none" w:eastAsia="x-none"/>
    </w:rPr>
  </w:style>
  <w:style w:type="paragraph" w:styleId="8">
    <w:name w:val="heading 8"/>
    <w:basedOn w:val="a2"/>
    <w:next w:val="a2"/>
    <w:link w:val="80"/>
    <w:rsid w:val="00557C71"/>
    <w:pPr>
      <w:spacing w:after="60"/>
      <w:outlineLvl w:val="7"/>
    </w:pPr>
    <w:rPr>
      <w:rFonts w:ascii="Calibri" w:hAnsi="Calibri"/>
      <w:i/>
      <w:iCs/>
      <w:lang w:val="x-none" w:eastAsia="x-none"/>
    </w:rPr>
  </w:style>
  <w:style w:type="paragraph" w:styleId="9">
    <w:name w:val="heading 9"/>
    <w:basedOn w:val="a2"/>
    <w:next w:val="a2"/>
    <w:link w:val="90"/>
    <w:rsid w:val="00557C71"/>
    <w:pPr>
      <w:tabs>
        <w:tab w:val="num" w:pos="1584"/>
      </w:tabs>
      <w:spacing w:after="60"/>
      <w:ind w:left="1584" w:hanging="1584"/>
      <w:outlineLvl w:val="8"/>
    </w:pPr>
    <w:rPr>
      <w:b/>
      <w:i/>
      <w:sz w:val="18"/>
      <w:lang w:val="x-none" w:eastAsia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Таблица"/>
    <w:basedOn w:val="a2"/>
    <w:link w:val="a7"/>
    <w:autoRedefine/>
    <w:uiPriority w:val="99"/>
    <w:qFormat/>
    <w:rsid w:val="00A14F5F"/>
    <w:pPr>
      <w:keepNext/>
      <w:tabs>
        <w:tab w:val="left" w:pos="2745"/>
      </w:tabs>
      <w:spacing w:before="120" w:after="120"/>
    </w:pPr>
  </w:style>
  <w:style w:type="character" w:customStyle="1" w:styleId="10">
    <w:name w:val="Заголовок 1 Знак"/>
    <w:aliases w:val="(раздел) Знак"/>
    <w:link w:val="1"/>
    <w:uiPriority w:val="99"/>
    <w:rsid w:val="004637E9"/>
    <w:rPr>
      <w:b/>
      <w:caps/>
      <w:kern w:val="28"/>
      <w:sz w:val="36"/>
    </w:rPr>
  </w:style>
  <w:style w:type="character" w:customStyle="1" w:styleId="20">
    <w:name w:val="Заголовок 2 Знак"/>
    <w:aliases w:val="(подраздел) Знак"/>
    <w:link w:val="2"/>
    <w:uiPriority w:val="99"/>
    <w:rsid w:val="004637E9"/>
    <w:rPr>
      <w:b/>
      <w:sz w:val="32"/>
    </w:rPr>
  </w:style>
  <w:style w:type="character" w:customStyle="1" w:styleId="30">
    <w:name w:val="Заголовок 3 Знак"/>
    <w:aliases w:val="(пункт) Знак"/>
    <w:link w:val="3"/>
    <w:uiPriority w:val="99"/>
    <w:rsid w:val="004637E9"/>
    <w:rPr>
      <w:b/>
    </w:rPr>
  </w:style>
  <w:style w:type="character" w:customStyle="1" w:styleId="40">
    <w:name w:val="Заголовок 4 Знак"/>
    <w:aliases w:val="(подпункт) Знак"/>
    <w:link w:val="4"/>
    <w:uiPriority w:val="99"/>
    <w:rsid w:val="0031331F"/>
    <w:rPr>
      <w:b/>
      <w:lang w:val="en-US"/>
    </w:rPr>
  </w:style>
  <w:style w:type="paragraph" w:styleId="11">
    <w:name w:val="toc 1"/>
    <w:basedOn w:val="a2"/>
    <w:next w:val="a2"/>
    <w:link w:val="12"/>
    <w:uiPriority w:val="39"/>
    <w:rsid w:val="00F248C3"/>
    <w:pPr>
      <w:spacing w:before="120" w:after="120"/>
      <w:ind w:firstLine="0"/>
    </w:pPr>
    <w:rPr>
      <w:b/>
      <w:bCs/>
    </w:rPr>
  </w:style>
  <w:style w:type="paragraph" w:styleId="21">
    <w:name w:val="toc 2"/>
    <w:basedOn w:val="a2"/>
    <w:next w:val="a2"/>
    <w:uiPriority w:val="39"/>
    <w:rsid w:val="00905C49"/>
    <w:pPr>
      <w:spacing w:before="120" w:after="120"/>
      <w:ind w:left="238" w:firstLine="0"/>
    </w:pPr>
    <w:rPr>
      <w:smallCaps/>
      <w:sz w:val="24"/>
    </w:rPr>
  </w:style>
  <w:style w:type="paragraph" w:customStyle="1" w:styleId="a8">
    <w:name w:val="Заголовок таблицы"/>
    <w:basedOn w:val="a2"/>
    <w:rsid w:val="00B71418"/>
    <w:pPr>
      <w:keepNext/>
      <w:ind w:firstLine="0"/>
    </w:pPr>
  </w:style>
  <w:style w:type="paragraph" w:customStyle="1" w:styleId="a0">
    <w:name w:val="Список нумерованный"/>
    <w:basedOn w:val="a2"/>
    <w:autoRedefine/>
    <w:rsid w:val="0097477E"/>
    <w:pPr>
      <w:numPr>
        <w:numId w:val="1"/>
      </w:numPr>
      <w:tabs>
        <w:tab w:val="left" w:pos="1276"/>
        <w:tab w:val="left" w:pos="1701"/>
      </w:tabs>
    </w:pPr>
  </w:style>
  <w:style w:type="character" w:styleId="a9">
    <w:name w:val="footnote reference"/>
    <w:semiHidden/>
    <w:rsid w:val="00F05DAE"/>
    <w:rPr>
      <w:vertAlign w:val="superscript"/>
    </w:rPr>
  </w:style>
  <w:style w:type="paragraph" w:styleId="aa">
    <w:name w:val="footnote text"/>
    <w:basedOn w:val="a2"/>
    <w:link w:val="ab"/>
    <w:semiHidden/>
    <w:rsid w:val="00650198"/>
    <w:pPr>
      <w:ind w:firstLine="0"/>
    </w:pPr>
    <w:rPr>
      <w:sz w:val="20"/>
    </w:rPr>
  </w:style>
  <w:style w:type="character" w:customStyle="1" w:styleId="ab">
    <w:name w:val="Текст сноски Знак"/>
    <w:link w:val="aa"/>
    <w:semiHidden/>
    <w:rsid w:val="00650198"/>
    <w:rPr>
      <w:rFonts w:ascii="Times New Roman" w:eastAsia="Times New Roman" w:hAnsi="Times New Roman"/>
    </w:rPr>
  </w:style>
  <w:style w:type="character" w:customStyle="1" w:styleId="80">
    <w:name w:val="Заголовок 8 Знак"/>
    <w:link w:val="8"/>
    <w:rsid w:val="00557C71"/>
    <w:rPr>
      <w:rFonts w:eastAsia="Times New Roman"/>
      <w:i/>
      <w:iCs/>
      <w:sz w:val="24"/>
      <w:szCs w:val="24"/>
      <w:lang w:val="x-none" w:eastAsia="x-none"/>
    </w:rPr>
  </w:style>
  <w:style w:type="paragraph" w:styleId="ac">
    <w:name w:val="header"/>
    <w:basedOn w:val="a2"/>
    <w:link w:val="ad"/>
    <w:unhideWhenUsed/>
    <w:rsid w:val="00621047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rsid w:val="00621047"/>
    <w:rPr>
      <w:rFonts w:ascii="Arial" w:eastAsia="Times New Roman" w:hAnsi="Arial"/>
      <w:sz w:val="24"/>
    </w:rPr>
  </w:style>
  <w:style w:type="paragraph" w:styleId="ae">
    <w:name w:val="Balloon Text"/>
    <w:basedOn w:val="a2"/>
    <w:link w:val="af"/>
    <w:uiPriority w:val="99"/>
    <w:semiHidden/>
    <w:unhideWhenUsed/>
    <w:rsid w:val="00621047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uiPriority w:val="99"/>
    <w:semiHidden/>
    <w:rsid w:val="00621047"/>
    <w:rPr>
      <w:rFonts w:ascii="Tahoma" w:eastAsia="Times New Roman" w:hAnsi="Tahoma" w:cs="Tahoma"/>
      <w:sz w:val="16"/>
      <w:szCs w:val="16"/>
    </w:rPr>
  </w:style>
  <w:style w:type="paragraph" w:styleId="a1">
    <w:name w:val="List Bullet"/>
    <w:basedOn w:val="a2"/>
    <w:link w:val="af0"/>
    <w:autoRedefine/>
    <w:qFormat/>
    <w:rsid w:val="00DF5F8B"/>
    <w:pPr>
      <w:numPr>
        <w:numId w:val="11"/>
      </w:numPr>
      <w:tabs>
        <w:tab w:val="left" w:pos="1418"/>
        <w:tab w:val="left" w:pos="6804"/>
      </w:tabs>
      <w:suppressAutoHyphens/>
      <w:ind w:left="928"/>
      <w:contextualSpacing/>
    </w:pPr>
    <w:rPr>
      <w:snapToGrid w:val="0"/>
    </w:rPr>
  </w:style>
  <w:style w:type="paragraph" w:styleId="af1">
    <w:name w:val="annotation text"/>
    <w:basedOn w:val="a2"/>
    <w:link w:val="af2"/>
    <w:semiHidden/>
    <w:rsid w:val="00E61B2F"/>
    <w:pPr>
      <w:ind w:firstLine="0"/>
    </w:pPr>
    <w:rPr>
      <w:sz w:val="20"/>
    </w:rPr>
  </w:style>
  <w:style w:type="character" w:customStyle="1" w:styleId="af2">
    <w:name w:val="Текст примечания Знак"/>
    <w:link w:val="af1"/>
    <w:semiHidden/>
    <w:rsid w:val="00E61B2F"/>
    <w:rPr>
      <w:rFonts w:ascii="Times New Roman" w:eastAsia="Times New Roman" w:hAnsi="Times New Roman"/>
    </w:rPr>
  </w:style>
  <w:style w:type="character" w:customStyle="1" w:styleId="50">
    <w:name w:val="Заголовок 5 Знак"/>
    <w:link w:val="5"/>
    <w:uiPriority w:val="99"/>
    <w:rsid w:val="00557C71"/>
    <w:rPr>
      <w:b/>
      <w:i/>
      <w:lang w:val="x-none" w:eastAsia="x-none"/>
    </w:rPr>
  </w:style>
  <w:style w:type="character" w:customStyle="1" w:styleId="60">
    <w:name w:val="Заголовок 6 Знак"/>
    <w:link w:val="6"/>
    <w:rsid w:val="00557C71"/>
    <w:rPr>
      <w:rFonts w:ascii="Arial" w:eastAsia="Times New Roman" w:hAnsi="Arial"/>
      <w:b/>
      <w:lang w:val="x-none" w:eastAsia="x-none"/>
    </w:rPr>
  </w:style>
  <w:style w:type="character" w:customStyle="1" w:styleId="70">
    <w:name w:val="Заголовок 7 Знак"/>
    <w:link w:val="7"/>
    <w:rsid w:val="00557C71"/>
    <w:rPr>
      <w:rFonts w:ascii="Arial" w:eastAsia="Times New Roman" w:hAnsi="Arial"/>
      <w:b/>
      <w:lang w:val="x-none" w:eastAsia="x-none"/>
    </w:rPr>
  </w:style>
  <w:style w:type="character" w:customStyle="1" w:styleId="90">
    <w:name w:val="Заголовок 9 Знак"/>
    <w:link w:val="9"/>
    <w:rsid w:val="00557C71"/>
    <w:rPr>
      <w:rFonts w:ascii="Arial" w:eastAsia="Times New Roman" w:hAnsi="Arial"/>
      <w:b/>
      <w:i/>
      <w:sz w:val="18"/>
      <w:lang w:val="x-none" w:eastAsia="x-none"/>
    </w:rPr>
  </w:style>
  <w:style w:type="paragraph" w:styleId="af3">
    <w:name w:val="TOC Heading"/>
    <w:basedOn w:val="1"/>
    <w:next w:val="a2"/>
    <w:uiPriority w:val="39"/>
    <w:qFormat/>
    <w:rsid w:val="00557C71"/>
    <w:pPr>
      <w:keepLines/>
      <w:pageBreakBefore w:val="0"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caps w:val="0"/>
      <w:color w:val="365F91"/>
      <w:kern w:val="0"/>
      <w:lang w:eastAsia="en-US"/>
    </w:rPr>
  </w:style>
  <w:style w:type="paragraph" w:styleId="31">
    <w:name w:val="toc 3"/>
    <w:basedOn w:val="a2"/>
    <w:next w:val="a2"/>
    <w:autoRedefine/>
    <w:uiPriority w:val="39"/>
    <w:unhideWhenUsed/>
    <w:rsid w:val="00B477BF"/>
    <w:pPr>
      <w:ind w:left="482" w:firstLine="0"/>
    </w:pPr>
    <w:rPr>
      <w:iCs/>
      <w:sz w:val="24"/>
    </w:rPr>
  </w:style>
  <w:style w:type="paragraph" w:styleId="22">
    <w:name w:val="Body Text 2"/>
    <w:basedOn w:val="a2"/>
    <w:link w:val="23"/>
    <w:uiPriority w:val="99"/>
    <w:semiHidden/>
    <w:unhideWhenUsed/>
    <w:rsid w:val="00FE55A0"/>
    <w:pPr>
      <w:spacing w:after="120" w:line="480" w:lineRule="auto"/>
    </w:pPr>
  </w:style>
  <w:style w:type="character" w:customStyle="1" w:styleId="23">
    <w:name w:val="Основной текст 2 Знак"/>
    <w:link w:val="22"/>
    <w:uiPriority w:val="99"/>
    <w:semiHidden/>
    <w:rsid w:val="00FE55A0"/>
    <w:rPr>
      <w:rFonts w:ascii="Arial" w:eastAsia="Times New Roman" w:hAnsi="Arial"/>
      <w:sz w:val="24"/>
    </w:rPr>
  </w:style>
  <w:style w:type="paragraph" w:styleId="41">
    <w:name w:val="toc 4"/>
    <w:basedOn w:val="a2"/>
    <w:next w:val="a2"/>
    <w:autoRedefine/>
    <w:uiPriority w:val="39"/>
    <w:unhideWhenUsed/>
    <w:rsid w:val="00B477BF"/>
    <w:pPr>
      <w:ind w:left="720" w:firstLine="0"/>
    </w:pPr>
    <w:rPr>
      <w:sz w:val="22"/>
      <w:szCs w:val="18"/>
    </w:rPr>
  </w:style>
  <w:style w:type="paragraph" w:styleId="af4">
    <w:name w:val="Document Map"/>
    <w:basedOn w:val="a2"/>
    <w:link w:val="af5"/>
    <w:semiHidden/>
    <w:unhideWhenUsed/>
    <w:rsid w:val="00D44340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link w:val="af4"/>
    <w:semiHidden/>
    <w:rsid w:val="00D44340"/>
    <w:rPr>
      <w:rFonts w:ascii="Tahoma" w:eastAsia="Times New Roman" w:hAnsi="Tahoma" w:cs="Tahoma"/>
      <w:sz w:val="16"/>
      <w:szCs w:val="16"/>
    </w:rPr>
  </w:style>
  <w:style w:type="paragraph" w:customStyle="1" w:styleId="-">
    <w:name w:val="- Маркированный список"/>
    <w:basedOn w:val="a1"/>
    <w:qFormat/>
    <w:rsid w:val="00197CF1"/>
    <w:pPr>
      <w:numPr>
        <w:numId w:val="2"/>
      </w:numPr>
      <w:tabs>
        <w:tab w:val="left" w:pos="1701"/>
      </w:tabs>
    </w:pPr>
  </w:style>
  <w:style w:type="paragraph" w:customStyle="1" w:styleId="af6">
    <w:name w:val="Рисунок"/>
    <w:basedOn w:val="a2"/>
    <w:link w:val="af7"/>
    <w:autoRedefine/>
    <w:qFormat/>
    <w:rsid w:val="0088002C"/>
    <w:pPr>
      <w:keepLines/>
      <w:ind w:firstLine="0"/>
      <w:jc w:val="center"/>
    </w:pPr>
    <w:rPr>
      <w:rFonts w:cs="Arial"/>
      <w:noProof/>
    </w:rPr>
  </w:style>
  <w:style w:type="paragraph" w:customStyle="1" w:styleId="af8">
    <w:name w:val="Название рисунка"/>
    <w:next w:val="a2"/>
    <w:autoRedefine/>
    <w:rsid w:val="00557C71"/>
    <w:pPr>
      <w:spacing w:after="120" w:line="360" w:lineRule="auto"/>
      <w:jc w:val="center"/>
    </w:pPr>
    <w:rPr>
      <w:rFonts w:eastAsia="Times New Roman"/>
    </w:rPr>
  </w:style>
  <w:style w:type="paragraph" w:styleId="51">
    <w:name w:val="toc 5"/>
    <w:basedOn w:val="a2"/>
    <w:next w:val="a2"/>
    <w:autoRedefine/>
    <w:uiPriority w:val="39"/>
    <w:rsid w:val="00876BCE"/>
    <w:pPr>
      <w:ind w:left="958" w:firstLine="0"/>
    </w:pPr>
    <w:rPr>
      <w:szCs w:val="18"/>
    </w:rPr>
  </w:style>
  <w:style w:type="paragraph" w:styleId="61">
    <w:name w:val="toc 6"/>
    <w:basedOn w:val="a2"/>
    <w:next w:val="a2"/>
    <w:autoRedefine/>
    <w:uiPriority w:val="39"/>
    <w:rsid w:val="00876BCE"/>
    <w:pPr>
      <w:ind w:left="1200"/>
    </w:pPr>
    <w:rPr>
      <w:rFonts w:ascii="Calibri" w:hAnsi="Calibri"/>
      <w:sz w:val="18"/>
      <w:szCs w:val="18"/>
    </w:rPr>
  </w:style>
  <w:style w:type="paragraph" w:styleId="71">
    <w:name w:val="toc 7"/>
    <w:basedOn w:val="a2"/>
    <w:next w:val="a2"/>
    <w:autoRedefine/>
    <w:uiPriority w:val="39"/>
    <w:rsid w:val="00876BCE"/>
    <w:pPr>
      <w:ind w:left="1440"/>
    </w:pPr>
    <w:rPr>
      <w:rFonts w:ascii="Calibri" w:hAnsi="Calibri"/>
      <w:sz w:val="18"/>
      <w:szCs w:val="18"/>
    </w:rPr>
  </w:style>
  <w:style w:type="paragraph" w:styleId="81">
    <w:name w:val="toc 8"/>
    <w:basedOn w:val="a2"/>
    <w:next w:val="a2"/>
    <w:autoRedefine/>
    <w:uiPriority w:val="39"/>
    <w:rsid w:val="00876BCE"/>
    <w:pPr>
      <w:ind w:left="1680"/>
    </w:pPr>
    <w:rPr>
      <w:rFonts w:ascii="Calibri" w:hAnsi="Calibri"/>
      <w:sz w:val="18"/>
      <w:szCs w:val="18"/>
    </w:rPr>
  </w:style>
  <w:style w:type="paragraph" w:styleId="91">
    <w:name w:val="toc 9"/>
    <w:basedOn w:val="a2"/>
    <w:next w:val="a2"/>
    <w:autoRedefine/>
    <w:uiPriority w:val="39"/>
    <w:rsid w:val="00876BCE"/>
    <w:pPr>
      <w:ind w:left="1920"/>
    </w:pPr>
    <w:rPr>
      <w:rFonts w:ascii="Calibri" w:hAnsi="Calibri"/>
      <w:sz w:val="18"/>
      <w:szCs w:val="18"/>
    </w:rPr>
  </w:style>
  <w:style w:type="numbering" w:styleId="111111">
    <w:name w:val="Outline List 2"/>
    <w:basedOn w:val="a5"/>
    <w:semiHidden/>
    <w:unhideWhenUsed/>
    <w:rsid w:val="00A63C41"/>
    <w:pPr>
      <w:numPr>
        <w:numId w:val="10"/>
      </w:numPr>
    </w:pPr>
  </w:style>
  <w:style w:type="paragraph" w:styleId="af9">
    <w:name w:val="caption"/>
    <w:aliases w:val="_сист_Картинка_Подпись"/>
    <w:basedOn w:val="a2"/>
    <w:next w:val="a2"/>
    <w:link w:val="afa"/>
    <w:qFormat/>
    <w:rsid w:val="0097477E"/>
    <w:pPr>
      <w:spacing w:before="120"/>
      <w:ind w:right="136"/>
    </w:pPr>
  </w:style>
  <w:style w:type="paragraph" w:styleId="afb">
    <w:name w:val="Title"/>
    <w:basedOn w:val="a2"/>
    <w:link w:val="afc"/>
    <w:rsid w:val="0097477E"/>
    <w:pPr>
      <w:spacing w:after="60"/>
      <w:ind w:firstLine="0"/>
      <w:jc w:val="center"/>
      <w:outlineLvl w:val="0"/>
    </w:pPr>
    <w:rPr>
      <w:rFonts w:cs="Arial"/>
      <w:b/>
      <w:bCs/>
      <w:kern w:val="28"/>
      <w:sz w:val="32"/>
      <w:szCs w:val="32"/>
    </w:rPr>
  </w:style>
  <w:style w:type="character" w:customStyle="1" w:styleId="afc">
    <w:name w:val="Название Знак"/>
    <w:link w:val="afb"/>
    <w:rsid w:val="0097477E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afd">
    <w:name w:val="Strong"/>
    <w:rsid w:val="0097477E"/>
    <w:rPr>
      <w:b/>
      <w:bCs/>
    </w:rPr>
  </w:style>
  <w:style w:type="character" w:styleId="afe">
    <w:name w:val="Emphasis"/>
    <w:uiPriority w:val="20"/>
    <w:rsid w:val="0097477E"/>
    <w:rPr>
      <w:rFonts w:ascii="Times New Roman" w:hAnsi="Times New Roman"/>
      <w:i/>
      <w:iCs/>
      <w:sz w:val="24"/>
    </w:rPr>
  </w:style>
  <w:style w:type="paragraph" w:styleId="aff">
    <w:name w:val="List Paragraph"/>
    <w:basedOn w:val="a2"/>
    <w:link w:val="aff0"/>
    <w:uiPriority w:val="34"/>
    <w:qFormat/>
    <w:rsid w:val="0097477E"/>
    <w:pPr>
      <w:ind w:left="708"/>
    </w:pPr>
  </w:style>
  <w:style w:type="character" w:customStyle="1" w:styleId="a7">
    <w:name w:val="Таблица Знак"/>
    <w:link w:val="a6"/>
    <w:uiPriority w:val="99"/>
    <w:rsid w:val="00A14F5F"/>
    <w:rPr>
      <w:rFonts w:ascii="Arial" w:eastAsia="Times New Roman" w:hAnsi="Arial"/>
      <w:sz w:val="24"/>
    </w:rPr>
  </w:style>
  <w:style w:type="paragraph" w:styleId="aff1">
    <w:name w:val="footer"/>
    <w:basedOn w:val="a2"/>
    <w:link w:val="aff2"/>
    <w:uiPriority w:val="99"/>
    <w:unhideWhenUsed/>
    <w:rsid w:val="0044179E"/>
    <w:pPr>
      <w:tabs>
        <w:tab w:val="center" w:pos="4677"/>
        <w:tab w:val="right" w:pos="9355"/>
      </w:tabs>
    </w:pPr>
  </w:style>
  <w:style w:type="character" w:customStyle="1" w:styleId="aff2">
    <w:name w:val="Нижний колонтитул Знак"/>
    <w:link w:val="aff1"/>
    <w:uiPriority w:val="99"/>
    <w:rsid w:val="0044179E"/>
    <w:rPr>
      <w:rFonts w:ascii="Arial" w:eastAsia="Times New Roman" w:hAnsi="Arial"/>
      <w:sz w:val="24"/>
    </w:rPr>
  </w:style>
  <w:style w:type="character" w:styleId="aff3">
    <w:name w:val="Hyperlink"/>
    <w:uiPriority w:val="99"/>
    <w:unhideWhenUsed/>
    <w:rsid w:val="00363A5E"/>
    <w:rPr>
      <w:color w:val="0000FF"/>
      <w:u w:val="single"/>
    </w:rPr>
  </w:style>
  <w:style w:type="character" w:styleId="aff4">
    <w:name w:val="page number"/>
    <w:basedOn w:val="a3"/>
    <w:uiPriority w:val="99"/>
    <w:rsid w:val="00184CC9"/>
  </w:style>
  <w:style w:type="paragraph" w:customStyle="1" w:styleId="aff5">
    <w:name w:val="ПОЛОЖ.ТАБЛ."/>
    <w:basedOn w:val="a2"/>
    <w:link w:val="aff6"/>
    <w:rsid w:val="00042334"/>
    <w:pPr>
      <w:spacing w:after="120"/>
    </w:pPr>
    <w:rPr>
      <w:rFonts w:cs="Arial"/>
      <w:lang w:eastAsia="en-US"/>
    </w:rPr>
  </w:style>
  <w:style w:type="character" w:customStyle="1" w:styleId="aff6">
    <w:name w:val="ПОЛОЖ.ТАБЛ. Знак"/>
    <w:link w:val="aff5"/>
    <w:rsid w:val="00042334"/>
    <w:rPr>
      <w:rFonts w:ascii="Arial" w:eastAsia="Calibri" w:hAnsi="Arial" w:cs="Arial"/>
      <w:sz w:val="24"/>
      <w:szCs w:val="24"/>
      <w:lang w:eastAsia="en-US"/>
    </w:rPr>
  </w:style>
  <w:style w:type="paragraph" w:customStyle="1" w:styleId="aff7">
    <w:name w:val="Надпись"/>
    <w:basedOn w:val="a2"/>
    <w:autoRedefine/>
    <w:rsid w:val="00662BFE"/>
    <w:pPr>
      <w:ind w:firstLine="0"/>
      <w:jc w:val="center"/>
    </w:pPr>
    <w:rPr>
      <w:sz w:val="22"/>
    </w:rPr>
  </w:style>
  <w:style w:type="table" w:styleId="aff8">
    <w:name w:val="Table Grid"/>
    <w:basedOn w:val="a4"/>
    <w:uiPriority w:val="39"/>
    <w:rsid w:val="0009622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3">
    <w:name w:val="Загол1 без номера"/>
    <w:basedOn w:val="a2"/>
    <w:link w:val="14"/>
    <w:qFormat/>
    <w:rsid w:val="00876BCE"/>
    <w:pPr>
      <w:pageBreakBefore/>
      <w:spacing w:before="120"/>
      <w:ind w:firstLine="0"/>
      <w:jc w:val="center"/>
      <w:outlineLvl w:val="0"/>
    </w:pPr>
    <w:rPr>
      <w:b/>
      <w:caps/>
    </w:rPr>
  </w:style>
  <w:style w:type="character" w:customStyle="1" w:styleId="14">
    <w:name w:val="Загол1 без номера Знак"/>
    <w:link w:val="13"/>
    <w:rsid w:val="00876BCE"/>
    <w:rPr>
      <w:rFonts w:ascii="Arial" w:eastAsia="Times New Roman" w:hAnsi="Arial"/>
      <w:b/>
      <w:caps/>
      <w:sz w:val="24"/>
    </w:rPr>
  </w:style>
  <w:style w:type="paragraph" w:customStyle="1" w:styleId="15">
    <w:name w:val="Загол1 без номера."/>
    <w:basedOn w:val="13"/>
    <w:link w:val="16"/>
    <w:qFormat/>
    <w:rsid w:val="00876BCE"/>
    <w:pPr>
      <w:spacing w:before="0"/>
    </w:pPr>
  </w:style>
  <w:style w:type="character" w:customStyle="1" w:styleId="16">
    <w:name w:val="Загол1 без номера. Знак"/>
    <w:link w:val="15"/>
    <w:rsid w:val="00876BCE"/>
    <w:rPr>
      <w:rFonts w:ascii="Arial" w:eastAsia="Times New Roman" w:hAnsi="Arial"/>
      <w:b/>
      <w:caps/>
      <w:sz w:val="24"/>
    </w:rPr>
  </w:style>
  <w:style w:type="character" w:customStyle="1" w:styleId="af0">
    <w:name w:val="Маркированный список Знак"/>
    <w:link w:val="a1"/>
    <w:rsid w:val="00DF5F8B"/>
    <w:rPr>
      <w:snapToGrid w:val="0"/>
    </w:rPr>
  </w:style>
  <w:style w:type="paragraph" w:customStyle="1" w:styleId="17">
    <w:name w:val="Маркированный список1"/>
    <w:basedOn w:val="a2"/>
    <w:uiPriority w:val="99"/>
    <w:rsid w:val="00557C71"/>
    <w:pPr>
      <w:ind w:left="1571" w:hanging="360"/>
    </w:pPr>
    <w:rPr>
      <w:sz w:val="20"/>
    </w:rPr>
  </w:style>
  <w:style w:type="paragraph" w:customStyle="1" w:styleId="aff9">
    <w:name w:val="Оглавление"/>
    <w:basedOn w:val="41"/>
    <w:link w:val="affa"/>
    <w:qFormat/>
    <w:rsid w:val="00876BCE"/>
    <w:pPr>
      <w:tabs>
        <w:tab w:val="right" w:leader="dot" w:pos="9912"/>
      </w:tabs>
      <w:ind w:left="0"/>
    </w:pPr>
    <w:rPr>
      <w:rFonts w:cs="Arial"/>
      <w:noProof/>
      <w:szCs w:val="24"/>
    </w:rPr>
  </w:style>
  <w:style w:type="character" w:customStyle="1" w:styleId="affa">
    <w:name w:val="Оглавление Знак"/>
    <w:link w:val="aff9"/>
    <w:rsid w:val="00876BCE"/>
    <w:rPr>
      <w:rFonts w:ascii="Arial" w:eastAsia="Times New Roman" w:hAnsi="Arial" w:cs="Arial"/>
      <w:noProof/>
      <w:sz w:val="24"/>
      <w:szCs w:val="24"/>
    </w:rPr>
  </w:style>
  <w:style w:type="character" w:customStyle="1" w:styleId="12">
    <w:name w:val="Оглавление 1 Знак"/>
    <w:link w:val="11"/>
    <w:uiPriority w:val="39"/>
    <w:rsid w:val="00F248C3"/>
    <w:rPr>
      <w:b/>
      <w:bCs/>
    </w:rPr>
  </w:style>
  <w:style w:type="paragraph" w:customStyle="1" w:styleId="affb">
    <w:name w:val="ОСН. ТЕКСТ"/>
    <w:basedOn w:val="a2"/>
    <w:link w:val="affc"/>
    <w:uiPriority w:val="99"/>
    <w:qFormat/>
    <w:rsid w:val="00557C71"/>
    <w:rPr>
      <w:rFonts w:cs="Arial"/>
    </w:rPr>
  </w:style>
  <w:style w:type="character" w:customStyle="1" w:styleId="affc">
    <w:name w:val="ОСН. ТЕКСТ Знак"/>
    <w:link w:val="affb"/>
    <w:uiPriority w:val="99"/>
    <w:rsid w:val="00557C71"/>
    <w:rPr>
      <w:rFonts w:ascii="Arial" w:hAnsi="Arial" w:cs="Arial"/>
      <w:sz w:val="24"/>
      <w:szCs w:val="24"/>
    </w:rPr>
  </w:style>
  <w:style w:type="paragraph" w:customStyle="1" w:styleId="affd">
    <w:name w:val="Параграф"/>
    <w:basedOn w:val="a2"/>
    <w:autoRedefine/>
    <w:rsid w:val="00876BCE"/>
    <w:pPr>
      <w:spacing w:after="120"/>
    </w:pPr>
    <w:rPr>
      <w:b/>
      <w:u w:val="single"/>
      <w:lang w:val="en-US"/>
    </w:rPr>
  </w:style>
  <w:style w:type="paragraph" w:customStyle="1" w:styleId="affe">
    <w:name w:val="Стиль_картинка"/>
    <w:basedOn w:val="a2"/>
    <w:rsid w:val="00557C71"/>
    <w:pPr>
      <w:spacing w:before="120" w:after="120"/>
      <w:ind w:firstLine="0"/>
      <w:jc w:val="center"/>
    </w:pPr>
    <w:rPr>
      <w:noProof/>
    </w:rPr>
  </w:style>
  <w:style w:type="paragraph" w:customStyle="1" w:styleId="afff">
    <w:name w:val="Аннотация"/>
    <w:basedOn w:val="1"/>
    <w:next w:val="a2"/>
    <w:qFormat/>
    <w:rsid w:val="00094E55"/>
    <w:pPr>
      <w:numPr>
        <w:numId w:val="0"/>
      </w:numPr>
      <w:outlineLvl w:val="9"/>
    </w:pPr>
    <w:rPr>
      <w:spacing w:val="8"/>
    </w:rPr>
  </w:style>
  <w:style w:type="paragraph" w:customStyle="1" w:styleId="afff0">
    <w:name w:val="Картинка"/>
    <w:basedOn w:val="af6"/>
    <w:link w:val="afff1"/>
    <w:qFormat/>
    <w:rsid w:val="00876BCE"/>
    <w:pPr>
      <w:keepNext/>
    </w:pPr>
    <w:rPr>
      <w:color w:val="000000"/>
    </w:rPr>
  </w:style>
  <w:style w:type="character" w:customStyle="1" w:styleId="apple-style-span">
    <w:name w:val="apple-style-span"/>
    <w:rsid w:val="00EA0023"/>
  </w:style>
  <w:style w:type="character" w:customStyle="1" w:styleId="af7">
    <w:name w:val="Рисунок Знак"/>
    <w:link w:val="af6"/>
    <w:rsid w:val="0088002C"/>
    <w:rPr>
      <w:rFonts w:ascii="Arial" w:eastAsia="Times New Roman" w:hAnsi="Arial" w:cs="Arial"/>
      <w:noProof/>
      <w:sz w:val="24"/>
      <w:szCs w:val="24"/>
    </w:rPr>
  </w:style>
  <w:style w:type="character" w:customStyle="1" w:styleId="afff1">
    <w:name w:val="Картинка Знак"/>
    <w:link w:val="afff0"/>
    <w:rsid w:val="00EF2D18"/>
    <w:rPr>
      <w:rFonts w:ascii="Arial" w:eastAsia="Times New Roman" w:hAnsi="Arial" w:cs="Arial"/>
      <w:noProof/>
      <w:color w:val="000000"/>
      <w:sz w:val="24"/>
      <w:szCs w:val="24"/>
    </w:rPr>
  </w:style>
  <w:style w:type="paragraph" w:styleId="a">
    <w:name w:val="List Number"/>
    <w:basedOn w:val="a2"/>
    <w:uiPriority w:val="99"/>
    <w:semiHidden/>
    <w:unhideWhenUsed/>
    <w:rsid w:val="00785C02"/>
    <w:pPr>
      <w:numPr>
        <w:numId w:val="4"/>
      </w:numPr>
      <w:contextualSpacing/>
    </w:pPr>
  </w:style>
  <w:style w:type="paragraph" w:customStyle="1" w:styleId="-0">
    <w:name w:val="Рамка-Титул"/>
    <w:basedOn w:val="a6"/>
    <w:qFormat/>
    <w:rsid w:val="009076DA"/>
    <w:pPr>
      <w:jc w:val="center"/>
    </w:pPr>
    <w:rPr>
      <w:b/>
      <w:i/>
      <w:sz w:val="20"/>
    </w:rPr>
  </w:style>
  <w:style w:type="character" w:customStyle="1" w:styleId="FontStyle207">
    <w:name w:val="Font Style207"/>
    <w:uiPriority w:val="99"/>
    <w:rsid w:val="0046584A"/>
    <w:rPr>
      <w:rFonts w:ascii="Arial" w:hAnsi="Arial" w:cs="Arial"/>
      <w:b/>
      <w:bCs/>
      <w:color w:val="000000"/>
      <w:sz w:val="24"/>
      <w:szCs w:val="24"/>
    </w:rPr>
  </w:style>
  <w:style w:type="paragraph" w:customStyle="1" w:styleId="EBTitul0">
    <w:name w:val="_EB_Titul_0"/>
    <w:rsid w:val="00A8715C"/>
    <w:pPr>
      <w:spacing w:line="360" w:lineRule="auto"/>
      <w:contextualSpacing/>
      <w:jc w:val="center"/>
    </w:pPr>
    <w:rPr>
      <w:rFonts w:eastAsia="Times New Roman"/>
    </w:rPr>
  </w:style>
  <w:style w:type="paragraph" w:customStyle="1" w:styleId="EBTitul1">
    <w:name w:val="_EB_Titul_1"/>
    <w:rsid w:val="00A8715C"/>
    <w:pPr>
      <w:contextualSpacing/>
      <w:jc w:val="center"/>
    </w:pPr>
    <w:rPr>
      <w:rFonts w:eastAsia="Times New Roman"/>
      <w:sz w:val="32"/>
    </w:rPr>
  </w:style>
  <w:style w:type="paragraph" w:customStyle="1" w:styleId="EBTitul2">
    <w:name w:val="_EB_Titul_2"/>
    <w:rsid w:val="00A8715C"/>
    <w:pPr>
      <w:jc w:val="center"/>
    </w:pPr>
    <w:rPr>
      <w:rFonts w:eastAsia="Times New Roman"/>
      <w:b/>
      <w:caps/>
      <w:sz w:val="32"/>
    </w:rPr>
  </w:style>
  <w:style w:type="paragraph" w:customStyle="1" w:styleId="EBTitulnamedoc">
    <w:name w:val="_EB_Titul_name_doc"/>
    <w:rsid w:val="00A8715C"/>
    <w:pPr>
      <w:spacing w:before="200" w:after="400"/>
      <w:contextualSpacing/>
      <w:jc w:val="center"/>
    </w:pPr>
    <w:rPr>
      <w:rFonts w:eastAsia="Times New Roman"/>
      <w:b/>
      <w:sz w:val="32"/>
    </w:rPr>
  </w:style>
  <w:style w:type="paragraph" w:customStyle="1" w:styleId="OTRTitulnamedoc">
    <w:name w:val="OTR_Titul_name_doc"/>
    <w:basedOn w:val="a2"/>
    <w:semiHidden/>
    <w:rsid w:val="00A8715C"/>
    <w:pPr>
      <w:spacing w:before="200" w:after="400"/>
      <w:ind w:firstLine="0"/>
      <w:contextualSpacing/>
      <w:jc w:val="center"/>
    </w:pPr>
    <w:rPr>
      <w:b/>
      <w:sz w:val="32"/>
    </w:rPr>
  </w:style>
  <w:style w:type="paragraph" w:customStyle="1" w:styleId="EBheader">
    <w:name w:val="_EB_header"/>
    <w:rsid w:val="00A8715C"/>
    <w:rPr>
      <w:rFonts w:eastAsia="Times New Roman"/>
      <w:b/>
      <w:color w:val="808080"/>
    </w:rPr>
  </w:style>
  <w:style w:type="paragraph" w:customStyle="1" w:styleId="Default">
    <w:name w:val="Default"/>
    <w:rsid w:val="007C2B9D"/>
    <w:pPr>
      <w:widowControl w:val="0"/>
      <w:autoSpaceDE w:val="0"/>
      <w:autoSpaceDN w:val="0"/>
      <w:adjustRightInd w:val="0"/>
    </w:pPr>
    <w:rPr>
      <w:rFonts w:ascii="TimesNewRoman" w:eastAsia="Times New Roman" w:hAnsi="TimesNewRoman" w:cs="TimesNewRoman"/>
    </w:rPr>
  </w:style>
  <w:style w:type="character" w:customStyle="1" w:styleId="afa">
    <w:name w:val="Название объекта Знак"/>
    <w:aliases w:val="_сист_Картинка_Подпись Знак"/>
    <w:link w:val="af9"/>
    <w:rsid w:val="007C2B9D"/>
    <w:rPr>
      <w:rFonts w:ascii="Arial" w:eastAsia="Times New Roman" w:hAnsi="Arial"/>
      <w:sz w:val="24"/>
    </w:rPr>
  </w:style>
  <w:style w:type="paragraph" w:customStyle="1" w:styleId="EBTablenorm">
    <w:name w:val="_EB_Table_norm"/>
    <w:rsid w:val="007C2B9D"/>
    <w:pPr>
      <w:spacing w:before="60" w:after="60"/>
      <w:ind w:left="113" w:right="113"/>
      <w:contextualSpacing/>
    </w:pPr>
    <w:rPr>
      <w:rFonts w:eastAsia="Times New Roman"/>
    </w:rPr>
  </w:style>
  <w:style w:type="paragraph" w:customStyle="1" w:styleId="EBTableHead">
    <w:name w:val="_EB_Table_Head"/>
    <w:basedOn w:val="EBTablenorm"/>
    <w:rsid w:val="007C2B9D"/>
    <w:pPr>
      <w:keepNext/>
      <w:suppressAutoHyphens/>
      <w:jc w:val="center"/>
    </w:pPr>
    <w:rPr>
      <w:b/>
      <w:bCs/>
    </w:rPr>
  </w:style>
  <w:style w:type="paragraph" w:styleId="afff2">
    <w:name w:val="Revision"/>
    <w:hidden/>
    <w:uiPriority w:val="99"/>
    <w:semiHidden/>
    <w:rsid w:val="007D57BF"/>
    <w:rPr>
      <w:rFonts w:eastAsia="Times New Roman"/>
    </w:rPr>
  </w:style>
  <w:style w:type="character" w:customStyle="1" w:styleId="FontStyle205">
    <w:name w:val="Font Style205"/>
    <w:uiPriority w:val="99"/>
    <w:rsid w:val="00AE5EF9"/>
    <w:rPr>
      <w:rFonts w:ascii="Arial" w:hAnsi="Arial" w:cs="Arial"/>
      <w:color w:val="000000"/>
      <w:sz w:val="24"/>
      <w:szCs w:val="24"/>
    </w:rPr>
  </w:style>
  <w:style w:type="paragraph" w:customStyle="1" w:styleId="afff3">
    <w:name w:val="Титул_центр"/>
    <w:uiPriority w:val="99"/>
    <w:rsid w:val="00C65D3D"/>
    <w:pPr>
      <w:keepNext/>
      <w:suppressAutoHyphens/>
      <w:jc w:val="center"/>
    </w:pPr>
    <w:rPr>
      <w:rFonts w:eastAsia="Times New Roman" w:cs="Arial"/>
      <w:sz w:val="22"/>
      <w:szCs w:val="22"/>
    </w:rPr>
  </w:style>
  <w:style w:type="paragraph" w:customStyle="1" w:styleId="afff4">
    <w:name w:val="Титул_вправо"/>
    <w:uiPriority w:val="99"/>
    <w:rsid w:val="00C65D3D"/>
    <w:pPr>
      <w:keepNext/>
      <w:suppressAutoHyphens/>
      <w:jc w:val="right"/>
    </w:pPr>
    <w:rPr>
      <w:rFonts w:eastAsia="Times New Roman" w:cs="Arial"/>
      <w:sz w:val="22"/>
      <w:szCs w:val="22"/>
    </w:rPr>
  </w:style>
  <w:style w:type="paragraph" w:customStyle="1" w:styleId="afff5">
    <w:name w:val="Титул"/>
    <w:uiPriority w:val="99"/>
    <w:rsid w:val="00C65D3D"/>
    <w:pPr>
      <w:keepNext/>
      <w:suppressAutoHyphens/>
      <w:spacing w:line="360" w:lineRule="auto"/>
      <w:jc w:val="center"/>
    </w:pPr>
    <w:rPr>
      <w:rFonts w:eastAsia="Times New Roman" w:cs="Arial"/>
      <w:spacing w:val="10"/>
    </w:rPr>
  </w:style>
  <w:style w:type="paragraph" w:customStyle="1" w:styleId="afff6">
    <w:name w:val="Список (нумер.)"/>
    <w:basedOn w:val="a2"/>
    <w:next w:val="a2"/>
    <w:uiPriority w:val="99"/>
    <w:rsid w:val="00C65D3D"/>
    <w:pPr>
      <w:tabs>
        <w:tab w:val="num" w:pos="1778"/>
      </w:tabs>
      <w:ind w:right="136" w:firstLine="1134"/>
    </w:pPr>
    <w:rPr>
      <w:rFonts w:cs="Arial"/>
    </w:rPr>
  </w:style>
  <w:style w:type="paragraph" w:styleId="afff7">
    <w:name w:val="Block Text"/>
    <w:basedOn w:val="a2"/>
    <w:uiPriority w:val="99"/>
    <w:rsid w:val="00C65D3D"/>
    <w:pPr>
      <w:ind w:left="1276" w:right="136" w:hanging="992"/>
    </w:pPr>
    <w:rPr>
      <w:rFonts w:cs="Arial"/>
    </w:rPr>
  </w:style>
  <w:style w:type="paragraph" w:customStyle="1" w:styleId="afff8">
    <w:name w:val="Список маркированный"/>
    <w:basedOn w:val="a2"/>
    <w:uiPriority w:val="99"/>
    <w:rsid w:val="00C65D3D"/>
    <w:pPr>
      <w:tabs>
        <w:tab w:val="num" w:pos="1778"/>
      </w:tabs>
      <w:ind w:right="136" w:firstLine="1134"/>
    </w:pPr>
    <w:rPr>
      <w:rFonts w:cs="Arial"/>
    </w:rPr>
  </w:style>
  <w:style w:type="paragraph" w:customStyle="1" w:styleId="afff9">
    <w:name w:val="Знак Знак Знак Знак Знак Знак"/>
    <w:basedOn w:val="a2"/>
    <w:next w:val="1"/>
    <w:uiPriority w:val="99"/>
    <w:rsid w:val="00C65D3D"/>
    <w:pPr>
      <w:spacing w:after="160" w:line="240" w:lineRule="exact"/>
      <w:ind w:firstLine="0"/>
    </w:pPr>
    <w:rPr>
      <w:rFonts w:ascii="Verdana" w:hAnsi="Verdana" w:cs="Verdana"/>
      <w:sz w:val="20"/>
      <w:lang w:val="en-US" w:eastAsia="en-US"/>
    </w:rPr>
  </w:style>
  <w:style w:type="paragraph" w:styleId="afffa">
    <w:name w:val="Normal (Web)"/>
    <w:basedOn w:val="a2"/>
    <w:uiPriority w:val="99"/>
    <w:rsid w:val="00C65D3D"/>
    <w:pPr>
      <w:spacing w:before="100" w:beforeAutospacing="1" w:after="100" w:afterAutospacing="1"/>
      <w:ind w:firstLine="0"/>
    </w:pPr>
    <w:rPr>
      <w:color w:val="000000"/>
    </w:rPr>
  </w:style>
  <w:style w:type="paragraph" w:styleId="afffb">
    <w:name w:val="Body Text"/>
    <w:basedOn w:val="a2"/>
    <w:link w:val="afffc"/>
    <w:uiPriority w:val="99"/>
    <w:rsid w:val="00C65D3D"/>
    <w:pPr>
      <w:spacing w:after="120"/>
      <w:ind w:firstLine="0"/>
    </w:pPr>
    <w:rPr>
      <w:sz w:val="20"/>
      <w:lang w:val="x-none" w:eastAsia="x-none"/>
    </w:rPr>
  </w:style>
  <w:style w:type="character" w:customStyle="1" w:styleId="afffc">
    <w:name w:val="Основной текст Знак"/>
    <w:basedOn w:val="a3"/>
    <w:link w:val="afffb"/>
    <w:uiPriority w:val="99"/>
    <w:rsid w:val="00C65D3D"/>
    <w:rPr>
      <w:rFonts w:ascii="Times New Roman" w:eastAsia="Times New Roman" w:hAnsi="Times New Roman"/>
      <w:lang w:val="x-none" w:eastAsia="x-none"/>
    </w:rPr>
  </w:style>
  <w:style w:type="paragraph" w:customStyle="1" w:styleId="-2000">
    <w:name w:val="Ск-2000: Основной текст"/>
    <w:basedOn w:val="Default"/>
    <w:next w:val="Default"/>
    <w:uiPriority w:val="99"/>
    <w:rsid w:val="00C65D3D"/>
    <w:pPr>
      <w:spacing w:before="100" w:after="100"/>
    </w:pPr>
  </w:style>
  <w:style w:type="paragraph" w:customStyle="1" w:styleId="18">
    <w:name w:val="Обычный1"/>
    <w:link w:val="Normal"/>
    <w:uiPriority w:val="99"/>
    <w:rsid w:val="00C65D3D"/>
    <w:pPr>
      <w:spacing w:before="100" w:after="100"/>
    </w:pPr>
    <w:rPr>
      <w:rFonts w:eastAsia="Times New Roman"/>
    </w:rPr>
  </w:style>
  <w:style w:type="character" w:customStyle="1" w:styleId="Normal">
    <w:name w:val="Normal Знак"/>
    <w:link w:val="18"/>
    <w:uiPriority w:val="99"/>
    <w:locked/>
    <w:rsid w:val="00C65D3D"/>
    <w:rPr>
      <w:rFonts w:ascii="Times New Roman" w:eastAsia="Times New Roman" w:hAnsi="Times New Roman"/>
      <w:sz w:val="24"/>
      <w:szCs w:val="24"/>
    </w:rPr>
  </w:style>
  <w:style w:type="paragraph" w:customStyle="1" w:styleId="Arial06">
    <w:name w:val="Стиль Основной текст + Arial Черный Первая строка:  06 см"/>
    <w:basedOn w:val="afffb"/>
    <w:link w:val="Arial060"/>
    <w:uiPriority w:val="99"/>
    <w:rsid w:val="00C65D3D"/>
  </w:style>
  <w:style w:type="character" w:customStyle="1" w:styleId="Arial060">
    <w:name w:val="Стиль Основной текст + Arial Черный Первая строка:  06 см Знак"/>
    <w:link w:val="Arial06"/>
    <w:uiPriority w:val="99"/>
    <w:locked/>
    <w:rsid w:val="00C65D3D"/>
    <w:rPr>
      <w:rFonts w:ascii="Times New Roman" w:eastAsia="Times New Roman" w:hAnsi="Times New Roman"/>
      <w:lang w:val="x-none" w:eastAsia="x-none"/>
    </w:rPr>
  </w:style>
  <w:style w:type="paragraph" w:customStyle="1" w:styleId="afffd">
    <w:name w:val="Основной по ГОСТ"/>
    <w:uiPriority w:val="99"/>
    <w:rsid w:val="00C65D3D"/>
    <w:pPr>
      <w:spacing w:line="280" w:lineRule="exact"/>
      <w:ind w:firstLine="709"/>
    </w:pPr>
    <w:rPr>
      <w:rFonts w:ascii="ISOCPEUR" w:eastAsia="Times New Roman" w:hAnsi="ISOCPEUR" w:cs="ISOCPEUR"/>
      <w:i/>
      <w:iCs/>
      <w:color w:val="000000"/>
    </w:rPr>
  </w:style>
  <w:style w:type="paragraph" w:customStyle="1" w:styleId="24">
    <w:name w:val="Обычный2"/>
    <w:uiPriority w:val="99"/>
    <w:rsid w:val="00C65D3D"/>
    <w:pPr>
      <w:spacing w:before="100" w:after="100"/>
    </w:pPr>
    <w:rPr>
      <w:rFonts w:eastAsia="Times New Roman"/>
    </w:rPr>
  </w:style>
  <w:style w:type="paragraph" w:customStyle="1" w:styleId="afffe">
    <w:name w:val="Обычный + курсив"/>
    <w:aliases w:val="По центру,Слева:  0 см,Первая строка:  0 см,Перед:  3 пт..."/>
    <w:basedOn w:val="a2"/>
    <w:uiPriority w:val="99"/>
    <w:rsid w:val="00C65D3D"/>
    <w:pPr>
      <w:spacing w:before="60" w:after="60"/>
      <w:ind w:firstLine="0"/>
      <w:jc w:val="center"/>
    </w:pPr>
    <w:rPr>
      <w:rFonts w:cs="Arial"/>
      <w:i/>
      <w:iCs/>
    </w:rPr>
  </w:style>
  <w:style w:type="character" w:customStyle="1" w:styleId="52">
    <w:name w:val="Стиль5 Знак"/>
    <w:link w:val="53"/>
    <w:uiPriority w:val="99"/>
    <w:locked/>
    <w:rsid w:val="00C65D3D"/>
    <w:rPr>
      <w:sz w:val="24"/>
      <w:szCs w:val="24"/>
    </w:rPr>
  </w:style>
  <w:style w:type="paragraph" w:customStyle="1" w:styleId="53">
    <w:name w:val="Стиль5"/>
    <w:basedOn w:val="a2"/>
    <w:link w:val="52"/>
    <w:uiPriority w:val="99"/>
    <w:rsid w:val="00C65D3D"/>
    <w:pPr>
      <w:spacing w:before="120"/>
      <w:ind w:firstLine="720"/>
    </w:pPr>
    <w:rPr>
      <w:rFonts w:ascii="Calibri" w:hAnsi="Calibri"/>
    </w:rPr>
  </w:style>
  <w:style w:type="paragraph" w:customStyle="1" w:styleId="100">
    <w:name w:val="Стиль10"/>
    <w:basedOn w:val="a2"/>
    <w:link w:val="101"/>
    <w:uiPriority w:val="99"/>
    <w:rsid w:val="00C65D3D"/>
    <w:pPr>
      <w:tabs>
        <w:tab w:val="num" w:pos="720"/>
      </w:tabs>
      <w:spacing w:before="120"/>
      <w:ind w:left="714" w:hanging="357"/>
    </w:pPr>
    <w:rPr>
      <w:lang w:val="x-none" w:eastAsia="x-none"/>
    </w:rPr>
  </w:style>
  <w:style w:type="character" w:customStyle="1" w:styleId="101">
    <w:name w:val="Стиль10 Знак"/>
    <w:link w:val="100"/>
    <w:uiPriority w:val="99"/>
    <w:locked/>
    <w:rsid w:val="00C65D3D"/>
    <w:rPr>
      <w:rFonts w:ascii="Times New Roman" w:eastAsia="Times New Roman" w:hAnsi="Times New Roman"/>
      <w:sz w:val="24"/>
      <w:szCs w:val="24"/>
      <w:lang w:val="x-none" w:eastAsia="x-none"/>
    </w:rPr>
  </w:style>
  <w:style w:type="paragraph" w:customStyle="1" w:styleId="CM27">
    <w:name w:val="CM27"/>
    <w:basedOn w:val="Default"/>
    <w:next w:val="Default"/>
    <w:uiPriority w:val="99"/>
    <w:rsid w:val="00C65D3D"/>
    <w:rPr>
      <w:rFonts w:ascii="Arial" w:hAnsi="Arial" w:cs="Arial"/>
    </w:rPr>
  </w:style>
  <w:style w:type="character" w:customStyle="1" w:styleId="normaltextrun">
    <w:name w:val="normaltextrun"/>
    <w:rsid w:val="00C65D3D"/>
  </w:style>
  <w:style w:type="character" w:customStyle="1" w:styleId="FontStyle208">
    <w:name w:val="Font Style208"/>
    <w:uiPriority w:val="99"/>
    <w:rsid w:val="00126FDC"/>
    <w:rPr>
      <w:rFonts w:ascii="Arial" w:hAnsi="Arial" w:cs="Arial"/>
      <w:i/>
      <w:iCs/>
      <w:color w:val="000000"/>
      <w:sz w:val="24"/>
      <w:szCs w:val="24"/>
    </w:rPr>
  </w:style>
  <w:style w:type="paragraph" w:styleId="affff">
    <w:name w:val="Body Text Indent"/>
    <w:basedOn w:val="a2"/>
    <w:link w:val="affff0"/>
    <w:rsid w:val="00686E5E"/>
    <w:pPr>
      <w:spacing w:after="120" w:line="360" w:lineRule="auto"/>
      <w:ind w:left="283" w:hanging="357"/>
    </w:pPr>
    <w:rPr>
      <w:sz w:val="20"/>
    </w:rPr>
  </w:style>
  <w:style w:type="character" w:customStyle="1" w:styleId="affff0">
    <w:name w:val="Основной текст с отступом Знак"/>
    <w:basedOn w:val="a3"/>
    <w:link w:val="affff"/>
    <w:rsid w:val="00686E5E"/>
    <w:rPr>
      <w:rFonts w:ascii="Times New Roman" w:eastAsia="Times New Roman" w:hAnsi="Times New Roman"/>
    </w:rPr>
  </w:style>
  <w:style w:type="table" w:styleId="54">
    <w:name w:val="Table Grid 5"/>
    <w:basedOn w:val="a4"/>
    <w:semiHidden/>
    <w:rsid w:val="008B78D8"/>
    <w:pPr>
      <w:ind w:firstLine="0"/>
      <w:jc w:val="left"/>
    </w:pPr>
    <w:rPr>
      <w:rFonts w:eastAsia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styleId="affff1">
    <w:name w:val="annotation reference"/>
    <w:semiHidden/>
    <w:rsid w:val="008B78D8"/>
    <w:rPr>
      <w:sz w:val="16"/>
      <w:szCs w:val="16"/>
    </w:rPr>
  </w:style>
  <w:style w:type="character" w:customStyle="1" w:styleId="EBNormal">
    <w:name w:val="_EB_Normal Знак"/>
    <w:link w:val="EBNormal0"/>
    <w:rsid w:val="00E16AB0"/>
    <w:rPr>
      <w:sz w:val="28"/>
    </w:rPr>
  </w:style>
  <w:style w:type="paragraph" w:customStyle="1" w:styleId="EBNormal0">
    <w:name w:val="_EB_Normal"/>
    <w:link w:val="EBNormal"/>
    <w:rsid w:val="00E16AB0"/>
    <w:pPr>
      <w:spacing w:before="120" w:after="60"/>
      <w:contextualSpacing/>
    </w:pPr>
  </w:style>
  <w:style w:type="paragraph" w:styleId="affff2">
    <w:name w:val="annotation subject"/>
    <w:basedOn w:val="af1"/>
    <w:next w:val="af1"/>
    <w:link w:val="affff3"/>
    <w:uiPriority w:val="99"/>
    <w:semiHidden/>
    <w:unhideWhenUsed/>
    <w:rsid w:val="004A04FE"/>
    <w:pPr>
      <w:ind w:firstLine="567"/>
    </w:pPr>
    <w:rPr>
      <w:rFonts w:ascii="Arial" w:hAnsi="Arial"/>
      <w:b/>
      <w:bCs/>
    </w:rPr>
  </w:style>
  <w:style w:type="character" w:customStyle="1" w:styleId="affff3">
    <w:name w:val="Тема примечания Знак"/>
    <w:basedOn w:val="af2"/>
    <w:link w:val="affff2"/>
    <w:uiPriority w:val="99"/>
    <w:semiHidden/>
    <w:rsid w:val="004A04FE"/>
    <w:rPr>
      <w:rFonts w:ascii="Arial" w:eastAsia="Times New Roman" w:hAnsi="Arial"/>
      <w:b/>
      <w:bCs/>
    </w:rPr>
  </w:style>
  <w:style w:type="paragraph" w:customStyle="1" w:styleId="Gel1">
    <w:name w:val="Gel_Обычный_центр"/>
    <w:basedOn w:val="a2"/>
    <w:qFormat/>
    <w:rsid w:val="0036473C"/>
    <w:pPr>
      <w:spacing w:before="120" w:after="60"/>
      <w:ind w:firstLine="0"/>
      <w:jc w:val="center"/>
    </w:pPr>
  </w:style>
  <w:style w:type="paragraph" w:customStyle="1" w:styleId="Gel0">
    <w:name w:val="Gel_Совет пользователю"/>
    <w:basedOn w:val="a2"/>
    <w:rsid w:val="0036473C"/>
    <w:pPr>
      <w:numPr>
        <w:numId w:val="6"/>
      </w:numPr>
      <w:spacing w:before="120" w:after="60"/>
    </w:pPr>
    <w:rPr>
      <w:b/>
      <w:bCs/>
      <w:i/>
      <w:iCs/>
      <w:color w:val="31849B"/>
    </w:rPr>
  </w:style>
  <w:style w:type="numbering" w:customStyle="1" w:styleId="Gel">
    <w:name w:val="Gel_Нумерация советов пользователю"/>
    <w:rsid w:val="0036473C"/>
    <w:pPr>
      <w:numPr>
        <w:numId w:val="5"/>
      </w:numPr>
    </w:pPr>
  </w:style>
  <w:style w:type="paragraph" w:customStyle="1" w:styleId="Gel2">
    <w:name w:val="Gel_Тит.лист_Заголовок"/>
    <w:basedOn w:val="a2"/>
    <w:next w:val="a2"/>
    <w:qFormat/>
    <w:rsid w:val="00984DC3"/>
    <w:pPr>
      <w:spacing w:before="120" w:after="160" w:line="259" w:lineRule="auto"/>
      <w:ind w:firstLine="0"/>
      <w:jc w:val="center"/>
    </w:pPr>
    <w:rPr>
      <w:rFonts w:cs="Arial"/>
      <w:b/>
      <w:sz w:val="32"/>
      <w:szCs w:val="32"/>
      <w:lang w:eastAsia="en-US"/>
    </w:rPr>
  </w:style>
  <w:style w:type="paragraph" w:customStyle="1" w:styleId="Gel3">
    <w:name w:val="Gel_Тит.лист_Название документа"/>
    <w:basedOn w:val="a2"/>
    <w:next w:val="a2"/>
    <w:qFormat/>
    <w:rsid w:val="00984DC3"/>
    <w:pPr>
      <w:spacing w:before="120" w:after="60"/>
      <w:ind w:firstLine="0"/>
      <w:jc w:val="center"/>
    </w:pPr>
    <w:rPr>
      <w:b/>
      <w:caps/>
      <w:sz w:val="32"/>
      <w:szCs w:val="32"/>
    </w:rPr>
  </w:style>
  <w:style w:type="paragraph" w:customStyle="1" w:styleId="affff4">
    <w:name w:val="Абзац"/>
    <w:basedOn w:val="a2"/>
    <w:link w:val="affff5"/>
    <w:locked/>
    <w:rsid w:val="00984DC3"/>
    <w:pPr>
      <w:spacing w:before="120" w:after="160" w:line="259" w:lineRule="auto"/>
      <w:ind w:firstLine="0"/>
      <w:jc w:val="left"/>
    </w:pPr>
    <w:rPr>
      <w:rFonts w:eastAsiaTheme="minorHAnsi" w:cs="Arial"/>
      <w:lang w:eastAsia="en-US"/>
    </w:rPr>
  </w:style>
  <w:style w:type="character" w:customStyle="1" w:styleId="affff5">
    <w:name w:val="Абзац Знак"/>
    <w:link w:val="affff4"/>
    <w:rsid w:val="00984DC3"/>
    <w:rPr>
      <w:rFonts w:ascii="Times New Roman" w:eastAsiaTheme="minorHAnsi" w:hAnsi="Times New Roman" w:cs="Arial"/>
      <w:sz w:val="28"/>
      <w:szCs w:val="28"/>
      <w:lang w:eastAsia="en-US"/>
    </w:rPr>
  </w:style>
  <w:style w:type="paragraph" w:customStyle="1" w:styleId="affff6">
    <w:name w:val="!осн"/>
    <w:basedOn w:val="a2"/>
    <w:link w:val="affff7"/>
    <w:qFormat/>
    <w:rsid w:val="005B6C93"/>
    <w:pPr>
      <w:autoSpaceDE w:val="0"/>
      <w:autoSpaceDN w:val="0"/>
      <w:adjustRightInd w:val="0"/>
      <w:spacing w:before="120" w:after="120"/>
      <w:ind w:firstLine="539"/>
    </w:pPr>
    <w:rPr>
      <w:rFonts w:eastAsiaTheme="minorHAnsi" w:cs="Arial"/>
      <w:lang w:eastAsia="en-US"/>
    </w:rPr>
  </w:style>
  <w:style w:type="character" w:customStyle="1" w:styleId="affff7">
    <w:name w:val="!осн Знак"/>
    <w:link w:val="affff6"/>
    <w:rsid w:val="005B6C93"/>
    <w:rPr>
      <w:rFonts w:eastAsiaTheme="minorHAnsi" w:cs="Arial"/>
      <w:lang w:eastAsia="en-US"/>
    </w:rPr>
  </w:style>
  <w:style w:type="paragraph" w:customStyle="1" w:styleId="EBNameTable">
    <w:name w:val="_EB_Name_Table"/>
    <w:rsid w:val="005B6C93"/>
    <w:pPr>
      <w:keepNext/>
      <w:numPr>
        <w:numId w:val="7"/>
      </w:numPr>
      <w:spacing w:before="240" w:after="120"/>
    </w:pPr>
    <w:rPr>
      <w:rFonts w:eastAsia="Times New Roman"/>
      <w:b/>
      <w:szCs w:val="20"/>
    </w:rPr>
  </w:style>
  <w:style w:type="character" w:customStyle="1" w:styleId="aff0">
    <w:name w:val="Абзац списка Знак"/>
    <w:link w:val="aff"/>
    <w:uiPriority w:val="34"/>
    <w:rsid w:val="005B6C93"/>
  </w:style>
  <w:style w:type="character" w:customStyle="1" w:styleId="FontStyle206">
    <w:name w:val="Font Style206"/>
    <w:uiPriority w:val="99"/>
    <w:rsid w:val="004F15A5"/>
    <w:rPr>
      <w:rFonts w:ascii="Arial" w:hAnsi="Arial" w:cs="Arial"/>
      <w:b/>
      <w:bCs/>
      <w:i/>
      <w:iCs/>
      <w:color w:val="000000"/>
      <w:sz w:val="24"/>
      <w:szCs w:val="24"/>
    </w:rPr>
  </w:style>
  <w:style w:type="paragraph" w:customStyle="1" w:styleId="affff8">
    <w:name w:val="Кнопка"/>
    <w:basedOn w:val="a2"/>
    <w:next w:val="a2"/>
    <w:link w:val="affff9"/>
    <w:qFormat/>
    <w:rsid w:val="004F15A5"/>
    <w:pPr>
      <w:framePr w:wrap="around" w:hAnchor="margin" w:y="1"/>
      <w:widowControl w:val="0"/>
      <w:shd w:val="clear" w:color="auto" w:fill="F2F2F2"/>
      <w:suppressAutoHyphens/>
      <w:spacing w:line="360" w:lineRule="auto"/>
      <w:ind w:firstLine="851"/>
    </w:pPr>
    <w:rPr>
      <w:rFonts w:eastAsia="Times New Roman"/>
      <w:spacing w:val="10"/>
      <w:kern w:val="24"/>
      <w:szCs w:val="20"/>
      <w:bdr w:val="single" w:sz="4" w:space="0" w:color="404040"/>
      <w:shd w:val="clear" w:color="auto" w:fill="FFFFFF"/>
    </w:rPr>
  </w:style>
  <w:style w:type="character" w:customStyle="1" w:styleId="affff9">
    <w:name w:val="Кнопка Знак"/>
    <w:link w:val="affff8"/>
    <w:rsid w:val="004F15A5"/>
    <w:rPr>
      <w:rFonts w:ascii="Times New Roman" w:eastAsia="Times New Roman" w:hAnsi="Times New Roman"/>
      <w:spacing w:val="10"/>
      <w:kern w:val="24"/>
      <w:szCs w:val="20"/>
      <w:bdr w:val="single" w:sz="4" w:space="0" w:color="404040"/>
      <w:shd w:val="clear" w:color="auto" w:fill="F2F2F2"/>
    </w:rPr>
  </w:style>
  <w:style w:type="paragraph" w:customStyle="1" w:styleId="affffa">
    <w:name w:val="Термин"/>
    <w:basedOn w:val="a2"/>
    <w:link w:val="affffb"/>
    <w:qFormat/>
    <w:rsid w:val="004F15A5"/>
    <w:pPr>
      <w:widowControl w:val="0"/>
      <w:spacing w:line="360" w:lineRule="auto"/>
      <w:ind w:firstLine="851"/>
    </w:pPr>
    <w:rPr>
      <w:rFonts w:eastAsia="Times New Roman"/>
      <w:spacing w:val="20"/>
      <w:szCs w:val="20"/>
    </w:rPr>
  </w:style>
  <w:style w:type="character" w:customStyle="1" w:styleId="affffb">
    <w:name w:val="Термин Знак"/>
    <w:link w:val="affffa"/>
    <w:rsid w:val="004F15A5"/>
    <w:rPr>
      <w:rFonts w:ascii="Times New Roman" w:eastAsia="Times New Roman" w:hAnsi="Times New Roman"/>
      <w:spacing w:val="20"/>
      <w:sz w:val="28"/>
      <w:szCs w:val="20"/>
    </w:rPr>
  </w:style>
  <w:style w:type="paragraph" w:styleId="25">
    <w:name w:val="Body Text Indent 2"/>
    <w:basedOn w:val="a2"/>
    <w:link w:val="26"/>
    <w:rsid w:val="00696601"/>
    <w:pPr>
      <w:widowControl w:val="0"/>
      <w:spacing w:after="120" w:line="480" w:lineRule="auto"/>
      <w:ind w:left="283" w:firstLine="851"/>
    </w:pPr>
    <w:rPr>
      <w:rFonts w:eastAsia="Times New Roman"/>
      <w:szCs w:val="20"/>
    </w:rPr>
  </w:style>
  <w:style w:type="character" w:customStyle="1" w:styleId="26">
    <w:name w:val="Основной текст с отступом 2 Знак"/>
    <w:basedOn w:val="a3"/>
    <w:link w:val="25"/>
    <w:rsid w:val="00696601"/>
    <w:rPr>
      <w:rFonts w:eastAsia="Times New Roman"/>
      <w:szCs w:val="20"/>
    </w:rPr>
  </w:style>
  <w:style w:type="paragraph" w:customStyle="1" w:styleId="PreformattedText">
    <w:name w:val="Preformatted Text"/>
    <w:basedOn w:val="a2"/>
    <w:qFormat/>
    <w:rsid w:val="00914BCC"/>
    <w:pPr>
      <w:widowControl w:val="0"/>
      <w:suppressAutoHyphens/>
      <w:ind w:firstLine="0"/>
      <w:jc w:val="left"/>
    </w:pPr>
    <w:rPr>
      <w:rFonts w:ascii="Liberation Mono" w:eastAsia="Liberation Mono" w:hAnsi="Liberation Mono" w:cs="Liberation Mono"/>
      <w:sz w:val="20"/>
      <w:szCs w:val="20"/>
      <w:lang w:val="en-US" w:eastAsia="zh-CN" w:bidi="hi-IN"/>
    </w:rPr>
  </w:style>
  <w:style w:type="character" w:styleId="affffc">
    <w:name w:val="FollowedHyperlink"/>
    <w:basedOn w:val="a3"/>
    <w:uiPriority w:val="99"/>
    <w:semiHidden/>
    <w:unhideWhenUsed/>
    <w:rsid w:val="0021528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1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37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ir\&#1056;&#1072;&#1073;&#1086;&#1095;&#1080;&#1081;%20&#1089;&#1090;&#1086;&#1083;\&#1064;&#1072;&#1073;&#1083;&#1086;&#1085;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87AD9F-4EBE-4182-8603-4F6209C0B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Шаблон2.dotx</Template>
  <TotalTime>118</TotalTime>
  <Pages>27</Pages>
  <Words>3426</Words>
  <Characters>19530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системного программиста ч.2</vt:lpstr>
    </vt:vector>
  </TitlesOfParts>
  <Company>diakov.net</Company>
  <LinksUpToDate>false</LinksUpToDate>
  <CharactersWithSpaces>22911</CharactersWithSpaces>
  <SharedDoc>false</SharedDoc>
  <HLinks>
    <vt:vector size="414" baseType="variant">
      <vt:variant>
        <vt:i4>2031676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_Toc468087895</vt:lpwstr>
      </vt:variant>
      <vt:variant>
        <vt:i4>2031676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_Toc468087894</vt:lpwstr>
      </vt:variant>
      <vt:variant>
        <vt:i4>2031676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_Toc468087893</vt:lpwstr>
      </vt:variant>
      <vt:variant>
        <vt:i4>2031676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_Toc468087892</vt:lpwstr>
      </vt:variant>
      <vt:variant>
        <vt:i4>2031676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_Toc468087891</vt:lpwstr>
      </vt:variant>
      <vt:variant>
        <vt:i4>2031676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_Toc468087890</vt:lpwstr>
      </vt:variant>
      <vt:variant>
        <vt:i4>1966140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_Toc468087889</vt:lpwstr>
      </vt:variant>
      <vt:variant>
        <vt:i4>1966140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_Toc468087888</vt:lpwstr>
      </vt:variant>
      <vt:variant>
        <vt:i4>1966140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_Toc468087887</vt:lpwstr>
      </vt:variant>
      <vt:variant>
        <vt:i4>1966140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_Toc468087886</vt:lpwstr>
      </vt:variant>
      <vt:variant>
        <vt:i4>1966140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_Toc468087885</vt:lpwstr>
      </vt:variant>
      <vt:variant>
        <vt:i4>1966140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_Toc468087884</vt:lpwstr>
      </vt:variant>
      <vt:variant>
        <vt:i4>1966140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_Toc468087883</vt:lpwstr>
      </vt:variant>
      <vt:variant>
        <vt:i4>1966140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_Toc468087882</vt:lpwstr>
      </vt:variant>
      <vt:variant>
        <vt:i4>1966140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_Toc468087881</vt:lpwstr>
      </vt:variant>
      <vt:variant>
        <vt:i4>1966140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_Toc468087880</vt:lpwstr>
      </vt:variant>
      <vt:variant>
        <vt:i4>1114172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_Toc468087879</vt:lpwstr>
      </vt:variant>
      <vt:variant>
        <vt:i4>1114172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_Toc468087878</vt:lpwstr>
      </vt:variant>
      <vt:variant>
        <vt:i4>1114172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_Toc468087877</vt:lpwstr>
      </vt:variant>
      <vt:variant>
        <vt:i4>1114172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_Toc468087876</vt:lpwstr>
      </vt:variant>
      <vt:variant>
        <vt:i4>1114172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_Toc468087875</vt:lpwstr>
      </vt:variant>
      <vt:variant>
        <vt:i4>1114172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_Toc468087874</vt:lpwstr>
      </vt:variant>
      <vt:variant>
        <vt:i4>1114172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_Toc468087873</vt:lpwstr>
      </vt:variant>
      <vt:variant>
        <vt:i4>1114172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_Toc468087872</vt:lpwstr>
      </vt:variant>
      <vt:variant>
        <vt:i4>1114172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_Toc468087871</vt:lpwstr>
      </vt:variant>
      <vt:variant>
        <vt:i4>1114172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_Toc468087870</vt:lpwstr>
      </vt:variant>
      <vt:variant>
        <vt:i4>1048636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_Toc468087869</vt:lpwstr>
      </vt:variant>
      <vt:variant>
        <vt:i4>1048636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_Toc468087868</vt:lpwstr>
      </vt:variant>
      <vt:variant>
        <vt:i4>1048636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_Toc468087867</vt:lpwstr>
      </vt:variant>
      <vt:variant>
        <vt:i4>1048636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_Toc468087866</vt:lpwstr>
      </vt:variant>
      <vt:variant>
        <vt:i4>1048636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_Toc468087865</vt:lpwstr>
      </vt:variant>
      <vt:variant>
        <vt:i4>1048636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_Toc468087864</vt:lpwstr>
      </vt:variant>
      <vt:variant>
        <vt:i4>1048636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_Toc468087863</vt:lpwstr>
      </vt:variant>
      <vt:variant>
        <vt:i4>1048636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_Toc468087862</vt:lpwstr>
      </vt:variant>
      <vt:variant>
        <vt:i4>1048636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_Toc468087861</vt:lpwstr>
      </vt:variant>
      <vt:variant>
        <vt:i4>1048636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_Toc468087860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_Toc468087859</vt:lpwstr>
      </vt:variant>
      <vt:variant>
        <vt:i4>1245244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_Toc468087858</vt:lpwstr>
      </vt:variant>
      <vt:variant>
        <vt:i4>1245244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_Toc468087857</vt:lpwstr>
      </vt:variant>
      <vt:variant>
        <vt:i4>1245244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_Toc468087856</vt:lpwstr>
      </vt:variant>
      <vt:variant>
        <vt:i4>1245244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_Toc468087855</vt:lpwstr>
      </vt:variant>
      <vt:variant>
        <vt:i4>1245244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_Toc468087854</vt:lpwstr>
      </vt:variant>
      <vt:variant>
        <vt:i4>1245244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_Toc468087853</vt:lpwstr>
      </vt:variant>
      <vt:variant>
        <vt:i4>1245244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_Toc468087852</vt:lpwstr>
      </vt:variant>
      <vt:variant>
        <vt:i4>1245244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_Toc468087851</vt:lpwstr>
      </vt:variant>
      <vt:variant>
        <vt:i4>1245244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_Toc468087850</vt:lpwstr>
      </vt:variant>
      <vt:variant>
        <vt:i4>1179708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_Toc468087849</vt:lpwstr>
      </vt:variant>
      <vt:variant>
        <vt:i4>1179708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_Toc468087848</vt:lpwstr>
      </vt:variant>
      <vt:variant>
        <vt:i4>1179708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_Toc468087847</vt:lpwstr>
      </vt:variant>
      <vt:variant>
        <vt:i4>1179708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_Toc468087846</vt:lpwstr>
      </vt:variant>
      <vt:variant>
        <vt:i4>1179708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_Toc468087845</vt:lpwstr>
      </vt:variant>
      <vt:variant>
        <vt:i4>1179708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_Toc468087844</vt:lpwstr>
      </vt:variant>
      <vt:variant>
        <vt:i4>1179708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_Toc468087843</vt:lpwstr>
      </vt:variant>
      <vt:variant>
        <vt:i4>1179708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_Toc468087842</vt:lpwstr>
      </vt:variant>
      <vt:variant>
        <vt:i4>1179708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_Toc468087841</vt:lpwstr>
      </vt:variant>
      <vt:variant>
        <vt:i4>1179708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_Toc468087840</vt:lpwstr>
      </vt:variant>
      <vt:variant>
        <vt:i4>1376316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_Toc468087839</vt:lpwstr>
      </vt:variant>
      <vt:variant>
        <vt:i4>1376316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_Toc468087838</vt:lpwstr>
      </vt:variant>
      <vt:variant>
        <vt:i4>1376316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_Toc468087837</vt:lpwstr>
      </vt:variant>
      <vt:variant>
        <vt:i4>1376316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_Toc468087836</vt:lpwstr>
      </vt:variant>
      <vt:variant>
        <vt:i4>1376316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_Toc468087835</vt:lpwstr>
      </vt:variant>
      <vt:variant>
        <vt:i4>1376316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_Toc468087834</vt:lpwstr>
      </vt:variant>
      <vt:variant>
        <vt:i4>1376316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_Toc468087833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_Toc468087832</vt:lpwstr>
      </vt:variant>
      <vt:variant>
        <vt:i4>1376316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_Toc468087831</vt:lpwstr>
      </vt:variant>
      <vt:variant>
        <vt:i4>1376316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_Toc468087830</vt:lpwstr>
      </vt:variant>
      <vt:variant>
        <vt:i4>1310780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_Toc468087829</vt:lpwstr>
      </vt:variant>
      <vt:variant>
        <vt:i4>1310780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_Toc468087828</vt:lpwstr>
      </vt:variant>
      <vt:variant>
        <vt:i4>1310780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_Toc468087827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системного программиста ч.2</dc:title>
  <dc:subject>Сервер ТМ</dc:subject>
  <dc:creator>Кульман В.Ю.</dc:creator>
  <cp:lastModifiedBy>Ерохина Р.А.</cp:lastModifiedBy>
  <cp:revision>83</cp:revision>
  <cp:lastPrinted>2025-03-14T08:56:00Z</cp:lastPrinted>
  <dcterms:created xsi:type="dcterms:W3CDTF">2025-04-03T09:17:00Z</dcterms:created>
  <dcterms:modified xsi:type="dcterms:W3CDTF">2025-04-11T12:13:00Z</dcterms:modified>
</cp:coreProperties>
</file>